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A9254" w14:textId="4DFA3F17" w:rsidR="00BB5716" w:rsidRPr="00A07891" w:rsidRDefault="00C44F83" w:rsidP="00050A95">
      <w:pPr>
        <w:pStyle w:val="Textoindependiente2"/>
        <w:spacing w:before="120"/>
        <w:ind w:left="708" w:hanging="708"/>
        <w:rPr>
          <w:rFonts w:ascii="Calibri" w:hAnsi="Calibri"/>
          <w:b/>
          <w:color w:val="FFFFFF"/>
          <w:sz w:val="40"/>
          <w:szCs w:val="40"/>
          <w:lang w:val="es-PE"/>
        </w:rPr>
      </w:pPr>
      <w:r w:rsidRPr="00A07891">
        <w:rPr>
          <w:noProof/>
          <w:lang w:val="es-PE" w:eastAsia="es-AR"/>
        </w:rPr>
        <w:drawing>
          <wp:anchor distT="0" distB="0" distL="114300" distR="114300" simplePos="0" relativeHeight="251691008" behindDoc="1" locked="0" layoutInCell="1" allowOverlap="1" wp14:anchorId="7646A5DB" wp14:editId="59A79BE8">
            <wp:simplePos x="0" y="0"/>
            <wp:positionH relativeFrom="page">
              <wp:posOffset>-12700</wp:posOffset>
            </wp:positionH>
            <wp:positionV relativeFrom="paragraph">
              <wp:posOffset>-793859</wp:posOffset>
            </wp:positionV>
            <wp:extent cx="7541001" cy="10671467"/>
            <wp:effectExtent l="0" t="0" r="3175" b="0"/>
            <wp:wrapNone/>
            <wp:docPr id="143379" name="Imagen 14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001" cy="106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C6E83" w14:textId="36D77B30" w:rsidR="00BB5716" w:rsidRPr="00A07891" w:rsidRDefault="00E57123" w:rsidP="00E57123">
      <w:pPr>
        <w:tabs>
          <w:tab w:val="left" w:pos="7710"/>
        </w:tabs>
        <w:rPr>
          <w:b/>
          <w:i/>
          <w:iCs/>
          <w:color w:val="FFFFFF"/>
          <w:sz w:val="40"/>
          <w:szCs w:val="40"/>
        </w:rPr>
      </w:pPr>
      <w:r w:rsidRPr="00A07891">
        <w:rPr>
          <w:b/>
          <w:i/>
          <w:iCs/>
          <w:color w:val="FFFFFF"/>
          <w:sz w:val="40"/>
          <w:szCs w:val="40"/>
        </w:rPr>
        <w:tab/>
      </w:r>
    </w:p>
    <w:p w14:paraId="73D89B29" w14:textId="08ECDA2C" w:rsidR="00BB5716" w:rsidRPr="00A07891" w:rsidRDefault="00553E22" w:rsidP="00BB5716">
      <w:pPr>
        <w:jc w:val="center"/>
        <w:rPr>
          <w:b/>
          <w:i/>
          <w:iCs/>
          <w:color w:val="FFFFFF"/>
          <w:sz w:val="40"/>
          <w:szCs w:val="40"/>
        </w:rPr>
      </w:pPr>
      <w:r w:rsidRPr="00A07891"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 wp14:anchorId="017A82B6" wp14:editId="21C851E7">
            <wp:simplePos x="0" y="0"/>
            <wp:positionH relativeFrom="column">
              <wp:posOffset>-108972</wp:posOffset>
            </wp:positionH>
            <wp:positionV relativeFrom="paragraph">
              <wp:posOffset>8049895</wp:posOffset>
            </wp:positionV>
            <wp:extent cx="1534601" cy="713369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601" cy="71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123" w:rsidRPr="00A0789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1E24E8" wp14:editId="23DB015E">
                <wp:simplePos x="0" y="0"/>
                <wp:positionH relativeFrom="margin">
                  <wp:align>left</wp:align>
                </wp:positionH>
                <wp:positionV relativeFrom="paragraph">
                  <wp:posOffset>1855469</wp:posOffset>
                </wp:positionV>
                <wp:extent cx="5770179" cy="2505075"/>
                <wp:effectExtent l="0" t="0" r="0" b="952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179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607D4" w14:textId="588661EB" w:rsidR="00A07891" w:rsidRPr="00317BF7" w:rsidRDefault="00A07891" w:rsidP="00E57123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  <w:t>NIUBIZ</w:t>
                            </w:r>
                          </w:p>
                          <w:p w14:paraId="25D23D85" w14:textId="5C0B516B" w:rsidR="00A07891" w:rsidRPr="00477DA2" w:rsidRDefault="00A07891" w:rsidP="00477DA2">
                            <w:pPr>
                              <w:pStyle w:val="Default"/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Memoria Técnica – PAGO WEB</w:t>
                            </w:r>
                          </w:p>
                          <w:p w14:paraId="2E27E999" w14:textId="77777777" w:rsidR="00A07891" w:rsidRPr="00C47F5C" w:rsidRDefault="00A07891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4C396108" w14:textId="77777777" w:rsidR="00A07891" w:rsidRPr="00C47F5C" w:rsidRDefault="00A07891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1ABB8A4B" w14:textId="0043C364" w:rsidR="00A07891" w:rsidRPr="001B486F" w:rsidRDefault="00A07891" w:rsidP="00553E22">
                            <w:pPr>
                              <w:rPr>
                                <w:rFonts w:cs="Arial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AR"/>
                              </w:rPr>
                              <w:t>Proyecto: Desarrollo 94 Flujos Pago Web – Selenium WebDriver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E24E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146.1pt;width:454.35pt;height:197.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" filled="f" stroked="f">
                <v:textbox>
                  <w:txbxContent>
                    <w:p w14:paraId="1BD607D4" w14:textId="588661EB" w:rsidR="00A07891" w:rsidRPr="00317BF7" w:rsidRDefault="00A07891" w:rsidP="00E57123">
                      <w:pPr>
                        <w:tabs>
                          <w:tab w:val="left" w:pos="4395"/>
                        </w:tabs>
                        <w:spacing w:line="216" w:lineRule="auto"/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  <w:t>NIUBIZ</w:t>
                      </w:r>
                    </w:p>
                    <w:p w14:paraId="25D23D85" w14:textId="5C0B516B" w:rsidR="00A07891" w:rsidRPr="00477DA2" w:rsidRDefault="00A07891" w:rsidP="00477DA2">
                      <w:pPr>
                        <w:pStyle w:val="Default"/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Memoria Técnica – PAGO WEB</w:t>
                      </w:r>
                    </w:p>
                    <w:p w14:paraId="2E27E999" w14:textId="77777777" w:rsidR="00A07891" w:rsidRPr="00C47F5C" w:rsidRDefault="00A07891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4C396108" w14:textId="77777777" w:rsidR="00A07891" w:rsidRPr="00C47F5C" w:rsidRDefault="00A07891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1ABB8A4B" w14:textId="0043C364" w:rsidR="00A07891" w:rsidRPr="001B486F" w:rsidRDefault="00A07891" w:rsidP="00553E22">
                      <w:pPr>
                        <w:rPr>
                          <w:rFonts w:cs="Arial"/>
                          <w:sz w:val="56"/>
                          <w:szCs w:val="56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36"/>
                          <w:szCs w:val="36"/>
                          <w:lang w:val="es-AR"/>
                        </w:rPr>
                        <w:t>Proyecto: Desarrollo 94 Flujos Pago Web – Selenium WebDriver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57299" w14:textId="138C205F" w:rsidR="00BB5716" w:rsidRPr="00A07891" w:rsidRDefault="00BB5716" w:rsidP="00BB5716">
      <w:pPr>
        <w:rPr>
          <w:b/>
          <w:i/>
          <w:iCs/>
          <w:color w:val="FFFFFF"/>
          <w:sz w:val="24"/>
        </w:rPr>
        <w:sectPr w:rsidR="00BB5716" w:rsidRPr="00A07891" w:rsidSect="00B0145F">
          <w:footerReference w:type="default" r:id="rId13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bookmarkStart w:id="0" w:name="_Hlk61647462"/>
      <w:bookmarkEnd w:id="0"/>
    </w:p>
    <w:p w14:paraId="12ED6010" w14:textId="70946BD4" w:rsidR="00F77767" w:rsidRPr="00A07891" w:rsidRDefault="00F77767" w:rsidP="00A6763A">
      <w:pPr>
        <w:spacing w:line="276" w:lineRule="auto"/>
        <w:rPr>
          <w:rFonts w:cs="Arial"/>
          <w:b/>
          <w:bCs/>
          <w:iCs/>
        </w:rPr>
      </w:pPr>
    </w:p>
    <w:p w14:paraId="05152980" w14:textId="77777777" w:rsidR="00624025" w:rsidRPr="00A07891" w:rsidRDefault="00624025" w:rsidP="00624025">
      <w:pPr>
        <w:pStyle w:val="HojadeControl"/>
        <w:jc w:val="center"/>
        <w:rPr>
          <w:lang w:val="es-PE"/>
        </w:rPr>
      </w:pPr>
      <w:r w:rsidRPr="00A07891">
        <w:rPr>
          <w:lang w:val="es-PE"/>
        </w:rPr>
        <w:t>HOJA DE CONTROL</w:t>
      </w:r>
    </w:p>
    <w:p w14:paraId="17E5D225" w14:textId="77777777" w:rsidR="00624025" w:rsidRPr="00A07891" w:rsidRDefault="00624025" w:rsidP="00624025">
      <w:pPr>
        <w:pStyle w:val="Textbody"/>
        <w:rPr>
          <w:lang w:val="es-PE"/>
        </w:rPr>
      </w:pPr>
    </w:p>
    <w:p w14:paraId="66BB833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624025" w:rsidRPr="00A07891" w14:paraId="3DD7B0C8" w14:textId="77777777" w:rsidTr="008F56C2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A5FADF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Cliente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961CB1" w14:textId="215FC8B6" w:rsidR="00624025" w:rsidRPr="00A07891" w:rsidRDefault="00435932" w:rsidP="008F56C2">
            <w:pPr>
              <w:pStyle w:val="TableContents"/>
              <w:rPr>
                <w:lang w:val="es-PE"/>
              </w:rPr>
            </w:pPr>
            <w:proofErr w:type="spellStart"/>
            <w:r w:rsidRPr="00A07891">
              <w:rPr>
                <w:lang w:val="es-PE"/>
              </w:rPr>
              <w:t>Niubiz</w:t>
            </w:r>
            <w:proofErr w:type="spellEnd"/>
          </w:p>
        </w:tc>
      </w:tr>
      <w:tr w:rsidR="00624025" w:rsidRPr="00A07891" w14:paraId="6F504B74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A5B383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E46DAC" w14:textId="19C260DC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Automatización Pago Web (94 Scripts)</w:t>
            </w:r>
          </w:p>
        </w:tc>
      </w:tr>
      <w:tr w:rsidR="00624025" w:rsidRPr="00A07891" w14:paraId="5F5D4D20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6B979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A3CF88" w14:textId="5A20EDDA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 xml:space="preserve">Memoria Técnica – </w:t>
            </w:r>
            <w:r w:rsidR="00435932" w:rsidRPr="00A07891">
              <w:rPr>
                <w:lang w:val="es-PE"/>
              </w:rPr>
              <w:t>Pago WEB</w:t>
            </w:r>
            <w:r w:rsidRPr="00A07891">
              <w:rPr>
                <w:lang w:val="es-PE"/>
              </w:rPr>
              <w:t xml:space="preserve"> </w:t>
            </w:r>
          </w:p>
        </w:tc>
      </w:tr>
      <w:tr w:rsidR="00624025" w:rsidRPr="00A07891" w14:paraId="514C213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4B1B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02CBAA" w14:textId="5923E082" w:rsidR="00624025" w:rsidRPr="00A07891" w:rsidRDefault="00435932" w:rsidP="008F56C2">
            <w:pPr>
              <w:pStyle w:val="TableContents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</w:tr>
      <w:tr w:rsidR="00624025" w:rsidRPr="00A07891" w14:paraId="21547F6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A2D008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13C4AF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fldChar w:fldCharType="begin"/>
            </w:r>
            <w:r w:rsidRPr="00A07891">
              <w:rPr>
                <w:lang w:val="es-PE"/>
              </w:rPr>
              <w:instrText xml:space="preserve"> KEYWORDS </w:instrText>
            </w:r>
            <w:r w:rsidRPr="00A07891">
              <w:rPr>
                <w:lang w:val="es-PE"/>
              </w:rPr>
              <w:fldChar w:fldCharType="separate"/>
            </w:r>
            <w:r w:rsidRPr="00A07891">
              <w:rPr>
                <w:lang w:val="es-PE"/>
              </w:rPr>
              <w:t>01.00</w:t>
            </w:r>
            <w:r w:rsidRPr="00A07891">
              <w:rPr>
                <w:lang w:val="es-PE"/>
              </w:rPr>
              <w:fldChar w:fldCharType="end"/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D382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0F1991" w14:textId="275DE99C" w:rsidR="00624025" w:rsidRPr="00A07891" w:rsidRDefault="00435932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02</w:t>
            </w:r>
            <w:r w:rsidR="00624025" w:rsidRPr="00A07891">
              <w:rPr>
                <w:lang w:val="es-PE"/>
              </w:rPr>
              <w:t>/0</w:t>
            </w:r>
            <w:r w:rsidRPr="00A07891">
              <w:rPr>
                <w:lang w:val="es-PE"/>
              </w:rPr>
              <w:t>9</w:t>
            </w:r>
            <w:r w:rsidR="00624025" w:rsidRPr="00A07891">
              <w:rPr>
                <w:lang w:val="es-PE"/>
              </w:rPr>
              <w:t>/2022</w:t>
            </w:r>
          </w:p>
        </w:tc>
      </w:tr>
      <w:tr w:rsidR="00624025" w:rsidRPr="00A07891" w14:paraId="3078B28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A8874E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5BA2F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87993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0E023D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-</w:t>
            </w:r>
          </w:p>
        </w:tc>
      </w:tr>
      <w:tr w:rsidR="00624025" w:rsidRPr="00A07891" w14:paraId="4F1538D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65D31D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60D2D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85F4CC" w14:textId="26BC64EF" w:rsidR="00624025" w:rsidRPr="00A07891" w:rsidRDefault="00435932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N.º</w:t>
            </w:r>
            <w:r w:rsidR="00624025" w:rsidRPr="00A07891">
              <w:rPr>
                <w:b/>
                <w:bCs/>
                <w:lang w:val="es-PE"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0D1CC2" w14:textId="3094F1EE" w:rsidR="00624025" w:rsidRPr="00A07891" w:rsidRDefault="00FC14A3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29</w:t>
            </w:r>
          </w:p>
        </w:tc>
      </w:tr>
    </w:tbl>
    <w:p w14:paraId="7C3234F8" w14:textId="77777777" w:rsidR="00624025" w:rsidRPr="00A07891" w:rsidRDefault="00624025" w:rsidP="00624025">
      <w:pPr>
        <w:pStyle w:val="Standard"/>
        <w:rPr>
          <w:lang w:val="es-PE"/>
        </w:rPr>
      </w:pPr>
    </w:p>
    <w:p w14:paraId="2D26F60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4AB8F542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REGISTRO DE CAMBIOS</w:t>
      </w:r>
    </w:p>
    <w:p w14:paraId="34A5BDD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2863"/>
        <w:gridCol w:w="3646"/>
        <w:gridCol w:w="1668"/>
      </w:tblGrid>
      <w:tr w:rsidR="00624025" w:rsidRPr="00A07891" w14:paraId="68CBB2B5" w14:textId="77777777" w:rsidTr="008F56C2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70CB4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334B64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02B0C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E03E8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del Cambio</w:t>
            </w:r>
          </w:p>
        </w:tc>
      </w:tr>
      <w:tr w:rsidR="00624025" w:rsidRPr="00A07891" w14:paraId="7E3B6C7A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93B8A5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01.00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8B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39727E" w14:textId="78FBF5C6" w:rsidR="00624025" w:rsidRPr="00A07891" w:rsidRDefault="00435932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Elsa Taipe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EA368C" w14:textId="3B519AD5" w:rsidR="00624025" w:rsidRPr="00A07891" w:rsidRDefault="00435932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02/09/2022</w:t>
            </w:r>
          </w:p>
        </w:tc>
      </w:tr>
      <w:tr w:rsidR="00624025" w:rsidRPr="00A07891" w14:paraId="556F37B0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BD796F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E86D92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C03024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038E19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</w:tr>
      <w:tr w:rsidR="00624025" w:rsidRPr="00A07891" w14:paraId="02E4498C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B83647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070562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662DF0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FCFF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</w:tr>
    </w:tbl>
    <w:p w14:paraId="0AE62F5E" w14:textId="77777777" w:rsidR="00624025" w:rsidRPr="00A07891" w:rsidRDefault="00624025" w:rsidP="00624025">
      <w:pPr>
        <w:pStyle w:val="Standard"/>
        <w:rPr>
          <w:lang w:val="es-PE"/>
        </w:rPr>
      </w:pPr>
    </w:p>
    <w:p w14:paraId="3BB3E2C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7F0F842F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CONTROL DE DISTRIBUCIÓN</w:t>
      </w:r>
    </w:p>
    <w:p w14:paraId="114EEDD2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1"/>
      </w:tblGrid>
      <w:tr w:rsidR="00624025" w:rsidRPr="00A07891" w14:paraId="3A3AC5D6" w14:textId="77777777" w:rsidTr="008F56C2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656C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Nombre y Apellidos</w:t>
            </w:r>
          </w:p>
        </w:tc>
      </w:tr>
      <w:tr w:rsidR="00624025" w:rsidRPr="00A07891" w14:paraId="3D1CE41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C48485" w14:textId="6572DDA6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Elsa Taipe</w:t>
            </w:r>
          </w:p>
        </w:tc>
      </w:tr>
      <w:tr w:rsidR="00624025" w:rsidRPr="00A07891" w14:paraId="4AC04801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673746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3A5E6B0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97247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5F7DFA7A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3CD32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17314BD3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FEFCB3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</w:tbl>
    <w:p w14:paraId="06F85C48" w14:textId="00F8DB8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0B55D6" w14:textId="5BE8D3A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E0B811D" w14:textId="6A64DCC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A775ED8" w14:textId="107E4B0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58120F9B" w14:textId="47ED9E0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D34709" w14:textId="2158E05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9A41D30" w14:textId="58009D4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9E29F3" w14:textId="10BC068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8523152" w14:textId="243AE1F2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FABB83" w14:textId="0AF845B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1974F01" w14:textId="54BEBBC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437D8D4" w14:textId="5D8614A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D444FA" w14:textId="19672EF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B6C7949" w14:textId="77777777" w:rsidR="00624025" w:rsidRPr="00A07891" w:rsidRDefault="00624025" w:rsidP="00624025">
      <w:pPr>
        <w:pStyle w:val="ContentsHeading"/>
        <w:tabs>
          <w:tab w:val="right" w:leader="dot" w:pos="8838"/>
        </w:tabs>
      </w:pPr>
      <w:r w:rsidRPr="00A07891">
        <w:lastRenderedPageBreak/>
        <w:t>ÍNDICE</w:t>
      </w:r>
    </w:p>
    <w:p w14:paraId="5B8C5D76" w14:textId="32EA6F3B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B9EB78" w14:textId="058B4DE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PE" w:eastAsia="es-ES"/>
        </w:rPr>
        <w:id w:val="-87152622"/>
        <w:docPartObj>
          <w:docPartGallery w:val="Table of Contents"/>
          <w:docPartUnique/>
        </w:docPartObj>
      </w:sdtPr>
      <w:sdtContent>
        <w:p w14:paraId="5E239582" w14:textId="29C95963" w:rsidR="00873AA3" w:rsidRPr="00A07891" w:rsidRDefault="00873AA3">
          <w:pPr>
            <w:pStyle w:val="TtuloTDC"/>
            <w:rPr>
              <w:lang w:val="es-PE"/>
            </w:rPr>
          </w:pPr>
          <w:r w:rsidRPr="00A07891">
            <w:rPr>
              <w:lang w:val="es-PE"/>
            </w:rPr>
            <w:t>Contenido</w:t>
          </w:r>
        </w:p>
        <w:p w14:paraId="669F1828" w14:textId="2C02F68D" w:rsidR="00A158B1" w:rsidRPr="00A07891" w:rsidRDefault="00873AA3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r w:rsidRPr="00A07891">
            <w:fldChar w:fldCharType="begin"/>
          </w:r>
          <w:r w:rsidRPr="00A07891">
            <w:instrText xml:space="preserve"> TOC \o "1-3" \h \z \u </w:instrText>
          </w:r>
          <w:r w:rsidRPr="00A07891">
            <w:fldChar w:fldCharType="separate"/>
          </w:r>
          <w:hyperlink w:anchor="_Toc113035449" w:history="1">
            <w:r w:rsidR="00A158B1" w:rsidRPr="00A07891">
              <w:rPr>
                <w:rStyle w:val="Hipervnculo"/>
                <w:noProof/>
              </w:rPr>
              <w:t>1.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GLOSARIO DE TÉRMINOS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_Toc113035449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4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006E977E" w14:textId="5ED4E60F" w:rsidR="00A158B1" w:rsidRPr="00A07891" w:rsidRDefault="00A07891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0" w:history="1">
            <w:r w:rsidR="00A158B1" w:rsidRPr="00A07891">
              <w:rPr>
                <w:rStyle w:val="Hipervnculo"/>
                <w:noProof/>
              </w:rPr>
              <w:t>2.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OBJETIVO Y ALCANCE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_Toc113035450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5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2DB671E6" w14:textId="6D207272" w:rsidR="00A158B1" w:rsidRPr="00A07891" w:rsidRDefault="00A07891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1" w:history="1">
            <w:r w:rsidR="00A158B1" w:rsidRPr="00A07891">
              <w:rPr>
                <w:rStyle w:val="Hipervnculo"/>
                <w:noProof/>
              </w:rPr>
              <w:t>3.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PRE CONDICIONES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_Toc113035451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13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4B3C5614" w14:textId="19E28408" w:rsidR="00A158B1" w:rsidRPr="00A07891" w:rsidRDefault="00A07891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2" w:history="1">
            <w:r w:rsidR="00A158B1" w:rsidRPr="00A07891">
              <w:rPr>
                <w:rStyle w:val="Hipervnculo"/>
                <w:noProof/>
              </w:rPr>
              <w:t>4.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ENTRADA (INPUTS)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_Toc113035452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22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64BF1438" w14:textId="0B687E75" w:rsidR="00A158B1" w:rsidRPr="00A07891" w:rsidRDefault="00A07891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3" w:history="1">
            <w:r w:rsidR="00A158B1" w:rsidRPr="00A07891">
              <w:rPr>
                <w:rStyle w:val="Hipervnculo"/>
                <w:noProof/>
              </w:rPr>
              <w:t>5.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SALIDA (OUTPUTS)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_Toc113035453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26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1778D80" w14:textId="0C3D802A" w:rsidR="00A158B1" w:rsidRPr="00A07891" w:rsidRDefault="00A07891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4" w:history="1">
            <w:r w:rsidR="00A158B1" w:rsidRPr="00A07891">
              <w:rPr>
                <w:rStyle w:val="Hipervnculo"/>
                <w:noProof/>
              </w:rPr>
              <w:t>6.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ANEXOS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_Toc113035454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ED67CF">
              <w:rPr>
                <w:noProof/>
                <w:webHidden/>
              </w:rPr>
              <w:t>27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62B97DC" w14:textId="205E8EF5" w:rsidR="00873AA3" w:rsidRPr="00A07891" w:rsidRDefault="00873AA3">
          <w:r w:rsidRPr="00A07891">
            <w:rPr>
              <w:b/>
              <w:bCs/>
            </w:rPr>
            <w:fldChar w:fldCharType="end"/>
          </w:r>
        </w:p>
      </w:sdtContent>
    </w:sdt>
    <w:p w14:paraId="4C38AC06" w14:textId="352C4DD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FB37EB5" w14:textId="2410CFC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3FFE008" w14:textId="7A426B7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121CF41" w14:textId="6918E9C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CD1FC0" w14:textId="07480C4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20AC4B2" w14:textId="2228CB8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2143B55" w14:textId="2D34DE1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03899ED" w14:textId="7676122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A45CEF" w14:textId="7E8DF7C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67FEB7" w14:textId="5BA36F8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FB2920" w14:textId="69656D3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31CBB56" w14:textId="304BCDF3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728B8EB" w14:textId="204B00D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86B058C" w14:textId="2107AE56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EB7E31F" w14:textId="2F90F9D9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7CDCEA6" w14:textId="5D7DA7D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89C043F" w14:textId="545BC060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EEFF465" w14:textId="367FB88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CD629B1" w14:textId="1F0A5CAB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B91DF24" w14:textId="562A4BC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2FAB150C" w14:textId="515346D3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02D0E1DA" w14:textId="22750977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EF8E695" w14:textId="2DB2D67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0DB7D0F" w14:textId="3F5987C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8B9F91D" w14:textId="4196ACF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C7775D9" w14:textId="1DF0DD0D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C5CFFAF" w14:textId="56C9ACB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503533A" w14:textId="77777777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1" w:name="_Toc372130291"/>
      <w:bookmarkStart w:id="2" w:name="_Toc113035449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GLOSARIO DE TÉRMINOS</w:t>
      </w:r>
      <w:bookmarkEnd w:id="1"/>
      <w:bookmarkEnd w:id="2"/>
    </w:p>
    <w:p w14:paraId="1B9CD02F" w14:textId="77777777" w:rsidR="00624025" w:rsidRPr="00A07891" w:rsidRDefault="00624025" w:rsidP="00624025">
      <w:pPr>
        <w:rPr>
          <w:rFonts w:asciiTheme="minorHAnsi" w:hAnsiTheme="minorHAnsi"/>
        </w:rPr>
      </w:pPr>
    </w:p>
    <w:p w14:paraId="69EB5524" w14:textId="77777777" w:rsidR="00624025" w:rsidRPr="00A07891" w:rsidRDefault="00624025" w:rsidP="00624025">
      <w:pPr>
        <w:rPr>
          <w:rFonts w:asciiTheme="minorHAnsi" w:hAnsiTheme="minorHAnsi"/>
        </w:rPr>
      </w:pPr>
    </w:p>
    <w:tbl>
      <w:tblPr>
        <w:tblW w:w="100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04"/>
        <w:gridCol w:w="6946"/>
      </w:tblGrid>
      <w:tr w:rsidR="00624025" w:rsidRPr="00A07891" w14:paraId="39967E33" w14:textId="77777777" w:rsidTr="00624025">
        <w:trPr>
          <w:jc w:val="center"/>
        </w:trPr>
        <w:tc>
          <w:tcPr>
            <w:tcW w:w="3104" w:type="dxa"/>
            <w:tcBorders>
              <w:top w:val="single" w:sz="12" w:space="0" w:color="auto"/>
            </w:tcBorders>
          </w:tcPr>
          <w:p w14:paraId="042E3D8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Término</w:t>
            </w:r>
          </w:p>
        </w:tc>
        <w:tc>
          <w:tcPr>
            <w:tcW w:w="6946" w:type="dxa"/>
            <w:tcBorders>
              <w:top w:val="single" w:sz="12" w:space="0" w:color="auto"/>
            </w:tcBorders>
          </w:tcPr>
          <w:p w14:paraId="7CFAB8F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Descripción</w:t>
            </w:r>
          </w:p>
        </w:tc>
      </w:tr>
      <w:tr w:rsidR="00624025" w:rsidRPr="00A07891" w14:paraId="2E03519C" w14:textId="77777777" w:rsidTr="00624025">
        <w:trPr>
          <w:jc w:val="center"/>
        </w:trPr>
        <w:tc>
          <w:tcPr>
            <w:tcW w:w="3104" w:type="dxa"/>
            <w:vAlign w:val="center"/>
          </w:tcPr>
          <w:p w14:paraId="5D743348" w14:textId="0D480567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Selenium</w:t>
            </w:r>
            <w:proofErr w:type="spellEnd"/>
          </w:p>
        </w:tc>
        <w:tc>
          <w:tcPr>
            <w:tcW w:w="6946" w:type="dxa"/>
            <w:vAlign w:val="center"/>
          </w:tcPr>
          <w:p w14:paraId="4DE0394E" w14:textId="0EE1A15A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una herramienta de código abierto para la automatización de pruebas, de navegadores web.</w:t>
            </w:r>
          </w:p>
        </w:tc>
      </w:tr>
      <w:tr w:rsidR="00624025" w:rsidRPr="00A07891" w14:paraId="1F04B15D" w14:textId="77777777" w:rsidTr="00624025">
        <w:trPr>
          <w:jc w:val="center"/>
        </w:trPr>
        <w:tc>
          <w:tcPr>
            <w:tcW w:w="3104" w:type="dxa"/>
            <w:vAlign w:val="center"/>
          </w:tcPr>
          <w:p w14:paraId="505E9334" w14:textId="704165BE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WebDriver</w:t>
            </w:r>
            <w:proofErr w:type="spellEnd"/>
          </w:p>
        </w:tc>
        <w:tc>
          <w:tcPr>
            <w:tcW w:w="6946" w:type="dxa"/>
            <w:vAlign w:val="center"/>
          </w:tcPr>
          <w:p w14:paraId="5742214F" w14:textId="570ABBF7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Es una herramienta para automatizar los test de aplicaciones Web. Provee un API muy sencilla de usar, que puede usarse desde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JUnit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,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TestNG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 o desde un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main</w:t>
            </w:r>
            <w:proofErr w:type="spellEnd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 al viejo estilo.</w:t>
            </w:r>
          </w:p>
        </w:tc>
      </w:tr>
      <w:tr w:rsidR="00624025" w:rsidRPr="00A07891" w14:paraId="41CA69A3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14F236" w14:textId="1B0A90B8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Script</w:t>
            </w:r>
          </w:p>
        </w:tc>
        <w:tc>
          <w:tcPr>
            <w:tcW w:w="6946" w:type="dxa"/>
            <w:vAlign w:val="center"/>
          </w:tcPr>
          <w:p w14:paraId="489CC8A6" w14:textId="3765E2E2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Un script de automatización consta de un punto de ejecución, variables con valores de enlace correspondientes, y el código fuente.</w:t>
            </w:r>
          </w:p>
        </w:tc>
      </w:tr>
      <w:tr w:rsidR="00624025" w:rsidRPr="00A07891" w14:paraId="29FF72CE" w14:textId="77777777" w:rsidTr="00624025">
        <w:trPr>
          <w:jc w:val="center"/>
        </w:trPr>
        <w:tc>
          <w:tcPr>
            <w:tcW w:w="3104" w:type="dxa"/>
            <w:vAlign w:val="center"/>
          </w:tcPr>
          <w:p w14:paraId="0D436A2F" w14:textId="0179163F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Execution</w:t>
            </w:r>
            <w:proofErr w:type="spellEnd"/>
          </w:p>
        </w:tc>
        <w:tc>
          <w:tcPr>
            <w:tcW w:w="6946" w:type="dxa"/>
            <w:vAlign w:val="center"/>
          </w:tcPr>
          <w:p w14:paraId="261C629A" w14:textId="7B67399C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La ejecución de prueba es el proceso de ejecutar el código y comparar los resultados esperados y reales.</w:t>
            </w:r>
          </w:p>
        </w:tc>
      </w:tr>
      <w:tr w:rsidR="00624025" w:rsidRPr="00A07891" w14:paraId="057331C1" w14:textId="77777777" w:rsidTr="00624025">
        <w:trPr>
          <w:jc w:val="center"/>
        </w:trPr>
        <w:tc>
          <w:tcPr>
            <w:tcW w:w="3104" w:type="dxa"/>
            <w:vAlign w:val="center"/>
          </w:tcPr>
          <w:p w14:paraId="47E41FE7" w14:textId="20458F09" w:rsidR="00624025" w:rsidRPr="00A07891" w:rsidRDefault="00541E89" w:rsidP="008F56C2">
            <w:pPr>
              <w:pStyle w:val="TableText"/>
              <w:spacing w:before="0" w:after="0" w:line="360" w:lineRule="auto"/>
              <w:jc w:val="left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SSP</w:t>
            </w:r>
          </w:p>
        </w:tc>
        <w:tc>
          <w:tcPr>
            <w:tcW w:w="6946" w:type="dxa"/>
            <w:vAlign w:val="center"/>
          </w:tcPr>
          <w:p w14:paraId="15A8BD4F" w14:textId="53280D14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Sistema Sujeto a Prueba</w:t>
            </w:r>
          </w:p>
        </w:tc>
      </w:tr>
      <w:tr w:rsidR="00624025" w:rsidRPr="00A07891" w14:paraId="1D7E54B5" w14:textId="77777777" w:rsidTr="00624025">
        <w:trPr>
          <w:jc w:val="center"/>
        </w:trPr>
        <w:tc>
          <w:tcPr>
            <w:tcW w:w="3104" w:type="dxa"/>
            <w:vAlign w:val="center"/>
          </w:tcPr>
          <w:p w14:paraId="2328356D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Automation</w:t>
            </w:r>
            <w:proofErr w:type="spellEnd"/>
          </w:p>
        </w:tc>
        <w:tc>
          <w:tcPr>
            <w:tcW w:w="6946" w:type="dxa"/>
            <w:vAlign w:val="center"/>
          </w:tcPr>
          <w:p w14:paraId="58966A71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Acceso a objetos de software de otro software</w:t>
            </w:r>
          </w:p>
        </w:tc>
      </w:tr>
      <w:tr w:rsidR="00624025" w:rsidRPr="00A07891" w14:paraId="175F6441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846D9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Parameterization</w:t>
            </w:r>
            <w:proofErr w:type="spellEnd"/>
          </w:p>
        </w:tc>
        <w:tc>
          <w:tcPr>
            <w:tcW w:w="6946" w:type="dxa"/>
            <w:vAlign w:val="center"/>
          </w:tcPr>
          <w:p w14:paraId="7D6BDD90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Paso de parámetros en lugar de valores constantes (fijos).</w:t>
            </w:r>
          </w:p>
          <w:p w14:paraId="2E1FDC9E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Podemos usar variables o constantes o argumentos o variable de entorno o elementos de diccionario como parámetros.</w:t>
            </w:r>
          </w:p>
        </w:tc>
      </w:tr>
      <w:tr w:rsidR="00624025" w:rsidRPr="00A07891" w14:paraId="2D16ACB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195D6B3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Debugging</w:t>
            </w:r>
            <w:proofErr w:type="spellEnd"/>
          </w:p>
        </w:tc>
        <w:tc>
          <w:tcPr>
            <w:tcW w:w="6946" w:type="dxa"/>
            <w:vAlign w:val="center"/>
          </w:tcPr>
          <w:p w14:paraId="2C5A56A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Se trata de un proceso de localizar y aislar errores mediante ejecución paso a paso.</w:t>
            </w:r>
          </w:p>
          <w:p w14:paraId="20BA7B3E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En caso de automatización de pruebas la depuración es opcional.</w:t>
            </w:r>
          </w:p>
        </w:tc>
      </w:tr>
      <w:tr w:rsidR="00624025" w:rsidRPr="00A07891" w14:paraId="78955BC9" w14:textId="77777777" w:rsidTr="00624025">
        <w:trPr>
          <w:jc w:val="center"/>
        </w:trPr>
        <w:tc>
          <w:tcPr>
            <w:tcW w:w="3104" w:type="dxa"/>
            <w:vAlign w:val="center"/>
          </w:tcPr>
          <w:p w14:paraId="59EC2B3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5441BA4F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algo que tiene estructura y propiedades.</w:t>
            </w:r>
          </w:p>
        </w:tc>
      </w:tr>
      <w:tr w:rsidR="00624025" w:rsidRPr="00A07891" w14:paraId="7449CC7F" w14:textId="77777777" w:rsidTr="00624025">
        <w:trPr>
          <w:jc w:val="center"/>
        </w:trPr>
        <w:tc>
          <w:tcPr>
            <w:tcW w:w="3104" w:type="dxa"/>
            <w:vAlign w:val="center"/>
          </w:tcPr>
          <w:p w14:paraId="14EF2E3A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Run-time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6CD1274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Objeto en tiempo de ejecución: el objeto presente en la aplicación.</w:t>
            </w:r>
          </w:p>
        </w:tc>
      </w:tr>
      <w:tr w:rsidR="00624025" w:rsidRPr="00A07891" w14:paraId="4F1D530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E37149B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21E4A8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Referencia de objeto en tiempo de ejecución</w:t>
            </w:r>
          </w:p>
        </w:tc>
      </w:tr>
    </w:tbl>
    <w:p w14:paraId="092490B6" w14:textId="421A0743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7B957D43" w14:textId="30F3711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6459197" w14:textId="35EEFD5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2C7A9268" w14:textId="754F6D6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3250F85" w14:textId="3FD1019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5037A287" w14:textId="0162F24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4BF47FF4" w14:textId="7DDD9366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386C9A9B" w14:textId="7777777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1CCB31B" w14:textId="77777777" w:rsidR="00624025" w:rsidRPr="00A07891" w:rsidRDefault="00624025" w:rsidP="00624025">
      <w:pPr>
        <w:rPr>
          <w:rFonts w:asciiTheme="minorHAnsi" w:hAnsiTheme="minorHAnsi"/>
        </w:rPr>
      </w:pPr>
    </w:p>
    <w:p w14:paraId="24FFB727" w14:textId="4882E84A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3" w:name="_Toc372130292"/>
      <w:bookmarkStart w:id="4" w:name="_Toc113035450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OBJETIVO</w:t>
      </w:r>
      <w:bookmarkEnd w:id="3"/>
      <w:r w:rsidR="0018145D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Y ALCANCE</w:t>
      </w:r>
      <w:bookmarkEnd w:id="4"/>
    </w:p>
    <w:p w14:paraId="01220A52" w14:textId="77777777" w:rsidR="00624025" w:rsidRPr="00A07891" w:rsidRDefault="00624025" w:rsidP="00624025"/>
    <w:p w14:paraId="17EEC1E3" w14:textId="27F39FE5" w:rsidR="00624025" w:rsidRPr="00A07891" w:rsidRDefault="00624025" w:rsidP="0018145D">
      <w:pPr>
        <w:spacing w:line="360" w:lineRule="auto"/>
        <w:ind w:left="708" w:firstLine="372"/>
        <w:jc w:val="both"/>
        <w:rPr>
          <w:rFonts w:asciiTheme="minorHAnsi" w:hAnsiTheme="minorHAnsi"/>
          <w:b/>
          <w:highlight w:val="yellow"/>
        </w:rPr>
      </w:pPr>
      <w:r w:rsidRPr="00A07891">
        <w:rPr>
          <w:rFonts w:asciiTheme="minorHAnsi" w:hAnsiTheme="minorHAnsi"/>
        </w:rPr>
        <w:t xml:space="preserve">El objetivo es crear un script automatizado para la aplicación </w:t>
      </w:r>
      <w:r w:rsidR="00541E89" w:rsidRPr="00A07891">
        <w:rPr>
          <w:rFonts w:asciiTheme="minorHAnsi" w:hAnsiTheme="minorHAnsi"/>
          <w:b/>
        </w:rPr>
        <w:t>PAGO WEB</w:t>
      </w:r>
      <w:r w:rsidRPr="00A07891">
        <w:rPr>
          <w:rFonts w:asciiTheme="minorHAnsi" w:hAnsiTheme="minorHAnsi"/>
        </w:rPr>
        <w:t xml:space="preserve"> que permita </w:t>
      </w:r>
      <w:r w:rsidR="0018145D" w:rsidRPr="00A07891">
        <w:rPr>
          <w:rFonts w:asciiTheme="minorHAnsi" w:hAnsiTheme="minorHAnsi"/>
        </w:rPr>
        <w:t>realizar la</w:t>
      </w:r>
      <w:r w:rsidRPr="00A07891">
        <w:rPr>
          <w:rFonts w:asciiTheme="minorHAnsi" w:hAnsiTheme="minorHAnsi"/>
        </w:rPr>
        <w:t xml:space="preserve"> </w:t>
      </w:r>
      <w:r w:rsidR="009079A2" w:rsidRPr="00A07891">
        <w:rPr>
          <w:rFonts w:asciiTheme="minorHAnsi" w:hAnsiTheme="minorHAnsi"/>
        </w:rPr>
        <w:t xml:space="preserve">ejecución </w:t>
      </w:r>
      <w:r w:rsidR="00873AA3" w:rsidRPr="00A07891">
        <w:rPr>
          <w:rFonts w:asciiTheme="minorHAnsi" w:hAnsiTheme="minorHAnsi"/>
        </w:rPr>
        <w:t>de casos</w:t>
      </w:r>
      <w:r w:rsidR="009079A2" w:rsidRPr="00A07891">
        <w:rPr>
          <w:rFonts w:asciiTheme="minorHAnsi" w:hAnsiTheme="minorHAnsi"/>
        </w:rPr>
        <w:t xml:space="preserve"> E2E y Unitarios</w:t>
      </w:r>
    </w:p>
    <w:p w14:paraId="4138D46B" w14:textId="465811A9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Se ingresa a la aplicación Demo NIUBIZ</w:t>
      </w:r>
    </w:p>
    <w:p w14:paraId="3BAA5D28" w14:textId="09532647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Se realiza la configuración del ambiente</w:t>
      </w:r>
    </w:p>
    <w:p w14:paraId="55F02AAA" w14:textId="16DA3C1D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Se realiza la configuración de los escenarios </w:t>
      </w:r>
    </w:p>
    <w:p w14:paraId="059BED02" w14:textId="1255ED9B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regular</w:t>
      </w:r>
    </w:p>
    <w:p w14:paraId="058912ED" w14:textId="280257B1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Escenario recordar tarjeta </w:t>
      </w:r>
    </w:p>
    <w:p w14:paraId="7CEAE9C1" w14:textId="1EA5792D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mostrando cuotas</w:t>
      </w:r>
    </w:p>
    <w:p w14:paraId="4D267609" w14:textId="683BD45C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foránea</w:t>
      </w:r>
    </w:p>
    <w:p w14:paraId="29DC8229" w14:textId="0CA60424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recordar tarjeta + ocultando datos</w:t>
      </w:r>
    </w:p>
    <w:p w14:paraId="57F996E5" w14:textId="7A5C0AD4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efectivo</w:t>
      </w:r>
    </w:p>
    <w:p w14:paraId="38184DE5" w14:textId="059C8A6A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puntos millas</w:t>
      </w:r>
    </w:p>
    <w:p w14:paraId="6176BC67" w14:textId="5B2F69CA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recordada</w:t>
      </w:r>
    </w:p>
    <w:p w14:paraId="44FA54A2" w14:textId="0133B5F1" w:rsidR="0072352A" w:rsidRPr="00A07891" w:rsidRDefault="0072352A" w:rsidP="0072352A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ocultando el monto en botón pagar</w:t>
      </w:r>
    </w:p>
    <w:p w14:paraId="37D78F2E" w14:textId="77777777" w:rsidR="009079A2" w:rsidRPr="00A07891" w:rsidRDefault="009079A2" w:rsidP="009079A2">
      <w:pPr>
        <w:spacing w:line="360" w:lineRule="auto"/>
        <w:jc w:val="both"/>
        <w:rPr>
          <w:rFonts w:asciiTheme="minorHAnsi" w:hAnsiTheme="minorHAnsi"/>
        </w:rPr>
      </w:pPr>
    </w:p>
    <w:p w14:paraId="37F9A297" w14:textId="7A50EF06" w:rsidR="009079A2" w:rsidRPr="00A07891" w:rsidRDefault="009079A2" w:rsidP="009079A2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Validación de resultados según los casos propuestos</w:t>
      </w:r>
    </w:p>
    <w:p w14:paraId="2E414C64" w14:textId="1A1C5300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4BA8E318" w14:textId="77777777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795D8CAF" w14:textId="628FE5BA" w:rsidR="00D1366D" w:rsidRPr="00A07891" w:rsidRDefault="00D1366D" w:rsidP="0072352A">
      <w:pPr>
        <w:spacing w:line="360" w:lineRule="auto"/>
        <w:jc w:val="both"/>
        <w:rPr>
          <w:rFonts w:asciiTheme="minorHAnsi" w:hAnsiTheme="minorHAnsi"/>
        </w:rPr>
      </w:pPr>
    </w:p>
    <w:p w14:paraId="456CEA8F" w14:textId="7E6F4F8E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F4BF21A" w14:textId="6F93782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7747C08" w14:textId="1AC7041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5FF3CCC0" w14:textId="2702D40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28C775E" w14:textId="51CC29CA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206BFFA7" w14:textId="6A3B784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681B74D" w14:textId="3961BC58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5835EB9" w14:textId="4BD5C87B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6378F877" w14:textId="32E0C8A5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47E2C7E" w14:textId="277DD3B6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6D1C97C" w14:textId="388C4AD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91F6B7F" w14:textId="456BE817" w:rsidR="002F6808" w:rsidRPr="00A07891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57B3850F" w14:textId="77777777" w:rsidR="002F6808" w:rsidRPr="00A07891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62F5CFA5" w14:textId="77777777" w:rsidR="003A0728" w:rsidRPr="00A07891" w:rsidRDefault="003A0728" w:rsidP="003A0728">
      <w:pPr>
        <w:spacing w:line="360" w:lineRule="auto"/>
        <w:ind w:left="708" w:firstLine="372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lastRenderedPageBreak/>
        <w:t>El alcance de este desarrollo es:</w:t>
      </w:r>
    </w:p>
    <w:p w14:paraId="48BF3EFD" w14:textId="77777777" w:rsidR="0072352A" w:rsidRPr="00A07891" w:rsidRDefault="0072352A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tbl>
      <w:tblPr>
        <w:tblW w:w="80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0"/>
        <w:gridCol w:w="7060"/>
      </w:tblGrid>
      <w:tr w:rsidR="008F56C2" w:rsidRPr="00A07891" w14:paraId="549FC54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B7C3B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  <w:t>Código CP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6DBAD9A" w14:textId="77777777" w:rsidR="008F56C2" w:rsidRPr="00A07891" w:rsidRDefault="008F56C2" w:rsidP="008F56C2">
            <w:pPr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FFFFFF"/>
                <w:sz w:val="20"/>
                <w:szCs w:val="20"/>
                <w:lang w:eastAsia="es-PE"/>
              </w:rPr>
              <w:t>Resumen</w:t>
            </w:r>
          </w:p>
        </w:tc>
      </w:tr>
      <w:tr w:rsidR="008F56C2" w:rsidRPr="00A07891" w14:paraId="524DE178" w14:textId="77777777" w:rsidTr="003A0728">
        <w:trPr>
          <w:trHeight w:val="2805"/>
          <w:jc w:val="center"/>
        </w:trPr>
        <w:tc>
          <w:tcPr>
            <w:tcW w:w="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060614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CP001</w:t>
            </w:r>
          </w:p>
        </w:tc>
        <w:tc>
          <w:tcPr>
            <w:tcW w:w="7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80BFE0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"CREAR</w:t>
            </w:r>
            <w:proofErr w:type="gram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de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Botón "Pagar..." indicando importe</w:t>
            </w:r>
          </w:p>
        </w:tc>
      </w:tr>
      <w:tr w:rsidR="008F56C2" w:rsidRPr="00A07891" w14:paraId="15BEBECA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0CFA46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E35EF6" w14:textId="1D869262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vibrará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resaltará el(los) campo(s) en rojo</w:t>
            </w:r>
          </w:p>
        </w:tc>
      </w:tr>
      <w:tr w:rsidR="008F56C2" w:rsidRPr="00A07891" w14:paraId="7360C34F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1AA006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DF6CE2" w14:textId="7D9FCD7B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el campo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Número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puedan ingresar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caracteres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</w:p>
        </w:tc>
      </w:tr>
      <w:tr w:rsidR="008F56C2" w:rsidRPr="00A07891" w14:paraId="58446C0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231AA2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659A610" w14:textId="2A165D2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ingresar un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nro.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no real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 tarjeta, el campo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número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 tarjeta se resalte en rojo</w:t>
            </w:r>
          </w:p>
        </w:tc>
      </w:tr>
      <w:tr w:rsidR="008F56C2" w:rsidRPr="00A07891" w14:paraId="69FACCD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3F06B6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955571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Validar que se vea el logo de la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VISA</w:t>
            </w:r>
          </w:p>
        </w:tc>
      </w:tr>
      <w:tr w:rsidR="008F56C2" w:rsidRPr="00A07891" w14:paraId="49FA8834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590685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000639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</w:p>
        </w:tc>
      </w:tr>
      <w:tr w:rsidR="008F56C2" w:rsidRPr="00A07891" w14:paraId="199E05C3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B480AA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5CCB73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</w:t>
            </w:r>
          </w:p>
        </w:tc>
      </w:tr>
      <w:tr w:rsidR="008F56C2" w:rsidRPr="00A07891" w14:paraId="0F53C0C0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4FCD9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8E62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</w:p>
        </w:tc>
      </w:tr>
      <w:tr w:rsidR="008F56C2" w:rsidRPr="00A07891" w14:paraId="58F26BB0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B1632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CP009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9003E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se vea el logo de la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UNION PAY</w:t>
            </w:r>
          </w:p>
        </w:tc>
      </w:tr>
      <w:tr w:rsidR="008F56C2" w:rsidRPr="00A07891" w14:paraId="4CD4F67E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71A36A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3B0485C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Fecha vencimiento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cumpla con el formato MM/AA</w:t>
            </w:r>
          </w:p>
        </w:tc>
      </w:tr>
      <w:tr w:rsidR="008F56C2" w:rsidRPr="00A07891" w14:paraId="305B50E8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101306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5AA4664" w14:textId="75D0AE3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el campo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Fecha vencimiento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puedan ingresar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caracteres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validos respetando el número de meses.</w:t>
            </w:r>
          </w:p>
        </w:tc>
      </w:tr>
      <w:tr w:rsidR="008F56C2" w:rsidRPr="00A07891" w14:paraId="79556AE8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3BA14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CA8230D" w14:textId="58A49B8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numéricos</w:t>
            </w:r>
          </w:p>
        </w:tc>
      </w:tr>
      <w:tr w:rsidR="008F56C2" w:rsidRPr="00A07891" w14:paraId="76411A92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CF3478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C12FB" w14:textId="4A1BAAD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Nombre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alfabéticos</w:t>
            </w:r>
          </w:p>
        </w:tc>
      </w:tr>
      <w:tr w:rsidR="008F56C2" w:rsidRPr="00A07891" w14:paraId="72DAA5BB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AA548C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1E4D560" w14:textId="4B18214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Apellido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solo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permita ingresar caracteres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alfabéticos</w:t>
            </w:r>
          </w:p>
        </w:tc>
      </w:tr>
      <w:tr w:rsidR="008F56C2" w:rsidRPr="00A07891" w14:paraId="2EF3818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14D97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FE77EA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Email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un correo valido</w:t>
            </w:r>
          </w:p>
        </w:tc>
      </w:tr>
      <w:tr w:rsidR="008F56C2" w:rsidRPr="00A07891" w14:paraId="507DCCD3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EBCC0E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A40515A" w14:textId="290A828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</w:t>
            </w:r>
            <w:r w:rsidR="0072352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8F56C2" w:rsidRPr="00A07891" w14:paraId="5846EE6B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527A06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CP017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4182E2" w14:textId="4A12D3C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agar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173483C8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435624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F08FF3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con una tarjeta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03009B6A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4B041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18464" w14:textId="62365D9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.</w:t>
            </w:r>
          </w:p>
        </w:tc>
      </w:tr>
      <w:tr w:rsidR="008F56C2" w:rsidRPr="00A07891" w14:paraId="1E905EEB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56F5F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827EBDE" w14:textId="3B3CBFE9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.</w:t>
            </w:r>
          </w:p>
        </w:tc>
      </w:tr>
      <w:tr w:rsidR="008F56C2" w:rsidRPr="00A07891" w14:paraId="59708450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3962AD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CP024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2F699A1" w14:textId="6DBCC36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 Amex.</w:t>
            </w:r>
          </w:p>
        </w:tc>
      </w:tr>
      <w:tr w:rsidR="008F56C2" w:rsidRPr="00A07891" w14:paraId="32C39A6F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90CE3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CP033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A434BE6" w14:textId="1DF4EF6A" w:rsidR="008F56C2" w:rsidRPr="00A07891" w:rsidRDefault="0072352A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si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ingresa con un Comercio inactivo en BackOffice este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será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denegado.</w:t>
            </w:r>
          </w:p>
        </w:tc>
      </w:tr>
      <w:tr w:rsidR="008F56C2" w:rsidRPr="00A07891" w14:paraId="15FEF0BF" w14:textId="77777777" w:rsidTr="003A0728">
        <w:trPr>
          <w:trHeight w:val="306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08730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CP038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31EA87" w14:textId="6C38EE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 o (MM/AAAA)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9. Botón "Pagar..." indicando importe</w:t>
            </w:r>
          </w:p>
        </w:tc>
      </w:tr>
      <w:tr w:rsidR="008F56C2" w:rsidRPr="00A07891" w14:paraId="75BAF619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0668F9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CP039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9FE257" w14:textId="1ACAD97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vibrará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resaltará el(los) campo(s) en rojo</w:t>
            </w:r>
          </w:p>
        </w:tc>
      </w:tr>
      <w:tr w:rsidR="008F56C2" w:rsidRPr="00A07891" w14:paraId="32948AF5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0801C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DC2C18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tarjeta.</w:t>
            </w:r>
          </w:p>
        </w:tc>
      </w:tr>
      <w:tr w:rsidR="008F56C2" w:rsidRPr="00A07891" w14:paraId="5BD7AD0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7A3A4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BF47275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activar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"recordar tarjeta", permita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alias.</w:t>
            </w:r>
          </w:p>
        </w:tc>
      </w:tr>
      <w:tr w:rsidR="008F56C2" w:rsidRPr="00A07891" w14:paraId="62F604A3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C1593B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2D00FAB" w14:textId="5030E69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Al realizar el enrolamiento de una tarjeta, se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validará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que siempre solicitare ingresar CVV (Se cuente con o sin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el campo CVV en la configuración del comercio)</w:t>
            </w:r>
          </w:p>
        </w:tc>
      </w:tr>
      <w:tr w:rsidR="008F56C2" w:rsidRPr="00A07891" w14:paraId="4F100C7A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31CC22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151ED7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Realizar una transacción exitosa realizando la acción de "recordar tarjeta".</w:t>
            </w:r>
          </w:p>
        </w:tc>
      </w:tr>
      <w:tr w:rsidR="008F56C2" w:rsidRPr="00A07891" w14:paraId="37CA3D14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5BB962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87B932E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Al realizar pago con una tarjeta ya recordad, no debe solicitar ingresar CVV. (Se cuente con o sin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check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el campo CVV en la configuración del comercio)</w:t>
            </w:r>
          </w:p>
        </w:tc>
      </w:tr>
      <w:tr w:rsidR="008F56C2" w:rsidRPr="00A07891" w14:paraId="638DE8E9" w14:textId="77777777" w:rsidTr="003A0728">
        <w:trPr>
          <w:trHeight w:val="6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495FB5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D8E31E" w14:textId="1822BE39" w:rsidR="008F56C2" w:rsidRPr="00A07891" w:rsidRDefault="00873AA3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Realizar</w:t>
            </w:r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una transacción exitosa utilizando una tarjeta recordada (</w:t>
            </w:r>
            <w:proofErr w:type="spellStart"/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>tokenizada</w:t>
            </w:r>
            <w:proofErr w:type="spellEnd"/>
            <w:r w:rsidR="008F56C2" w:rsidRPr="00A07891">
              <w:rPr>
                <w:rFonts w:eastAsia="Times New Roman" w:cs="Calibri"/>
                <w:color w:val="000000" w:themeColor="text1"/>
                <w:lang w:eastAsia="es-PE"/>
              </w:rPr>
              <w:t>)</w:t>
            </w:r>
          </w:p>
        </w:tc>
      </w:tr>
      <w:tr w:rsidR="008F56C2" w:rsidRPr="00A07891" w14:paraId="7B2E366B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62D2BE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DF92C8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8F56C2" w:rsidRPr="00A07891" w14:paraId="31E5F579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6EA9EF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1E1E39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MASTERCARD recordada con Alias.</w:t>
            </w:r>
          </w:p>
        </w:tc>
      </w:tr>
      <w:tr w:rsidR="008F56C2" w:rsidRPr="00A07891" w14:paraId="64B13311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5E06EAF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A70CE8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DINERS recordada con Alias.</w:t>
            </w:r>
          </w:p>
        </w:tc>
      </w:tr>
      <w:tr w:rsidR="008F56C2" w:rsidRPr="00A07891" w14:paraId="5B0F9A34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D00FB5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CP049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B68B6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 la trama de respuesta muestre el campo ECI con el valor 07, Cuando se ejecute el botón Pagar con una tarjeta AMEX recordada con Alias.</w:t>
            </w:r>
          </w:p>
        </w:tc>
      </w:tr>
      <w:tr w:rsidR="008F56C2" w:rsidRPr="00A07891" w14:paraId="69968D0A" w14:textId="77777777" w:rsidTr="003A0728">
        <w:trPr>
          <w:trHeight w:val="9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009BB34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39845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br/>
              <w:t xml:space="preserve">Cuando se ejecute el botón Pagar con una tarjeta recordada Visa,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Diners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 xml:space="preserve"> y Amex</w:t>
            </w:r>
          </w:p>
        </w:tc>
      </w:tr>
      <w:tr w:rsidR="008F56C2" w:rsidRPr="00A07891" w14:paraId="34BF1AA5" w14:textId="77777777" w:rsidTr="003A0728">
        <w:trPr>
          <w:trHeight w:val="255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ADAE0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CP052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FACE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"Paga con Visa"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5.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Botón pagar indicando importe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Validar que no se muestre Nombre y Apellido.</w:t>
            </w:r>
          </w:p>
        </w:tc>
      </w:tr>
      <w:tr w:rsidR="008F56C2" w:rsidRPr="00A07891" w14:paraId="72DB9897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6DEA9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CD2A45" w14:textId="7730125A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873AA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72F503D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D79DF0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76EDBD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21EE45BE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3CA18AF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C5C748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8F56C2" w:rsidRPr="00A07891" w14:paraId="103B460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F64B6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FB8D11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07, Cuando se ejecute el botón Pagar con una tarjeta MASTERCARD, DINERS O AMEX recordada con Alias.</w:t>
            </w:r>
          </w:p>
        </w:tc>
      </w:tr>
      <w:tr w:rsidR="008F56C2" w:rsidRPr="00A07891" w14:paraId="59C9811A" w14:textId="77777777" w:rsidTr="003A0728">
        <w:trPr>
          <w:trHeight w:val="408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FAB4D0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8F77ED5" w14:textId="031B8F2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"  de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Lista - Número de cuotas (Esta lista aparece si el BIN ingresado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está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configurado con la opción cuotas, además que el comercio tenga habilitado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flag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"mostrar cuotas". Esta configuración se debe leer del mantenimiento de cuotas por BIN del BackOffice Canales)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9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10. Botón pagar indicando importe</w:t>
            </w:r>
          </w:p>
        </w:tc>
      </w:tr>
      <w:tr w:rsidR="008F56C2" w:rsidRPr="00A07891" w14:paraId="2DCA685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26AA67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CP059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815C9A" w14:textId="6565589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2C0C35C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10ECA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548F5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la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Lista Cuotas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muestre una lista </w:t>
            </w:r>
          </w:p>
        </w:tc>
      </w:tr>
      <w:tr w:rsidR="008F56C2" w:rsidRPr="00A07891" w14:paraId="6D15FDD1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B77009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F5E3B4E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6AD8AE20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FB73CF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3AC0F6E" w14:textId="60C5E82B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</w:t>
            </w:r>
            <w:r w:rsidR="00873AA3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8F56C2" w:rsidRPr="00A07891" w14:paraId="50268729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59CE030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514DE8" w14:textId="19EB67C8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2410D3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 con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Visa.</w:t>
            </w:r>
          </w:p>
        </w:tc>
      </w:tr>
      <w:tr w:rsidR="008F56C2" w:rsidRPr="00A07891" w14:paraId="510CAC0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11C0D7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C3DFC80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 con una tarjeta Visa</w:t>
            </w:r>
          </w:p>
        </w:tc>
      </w:tr>
      <w:tr w:rsidR="008F56C2" w:rsidRPr="00A07891" w14:paraId="29381973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E2FF66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10CF5A2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</w:p>
        </w:tc>
      </w:tr>
      <w:tr w:rsidR="008F56C2" w:rsidRPr="00A07891" w14:paraId="24B0B5C1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835233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CP069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942DD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</w:p>
        </w:tc>
      </w:tr>
      <w:tr w:rsidR="008F56C2" w:rsidRPr="00A07891" w14:paraId="77B8918A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A397C9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A6E6228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 con una tarjeta Amex</w:t>
            </w:r>
          </w:p>
        </w:tc>
      </w:tr>
      <w:tr w:rsidR="008F56C2" w:rsidRPr="00A07891" w14:paraId="48BA4DA4" w14:textId="77777777" w:rsidTr="003A0728">
        <w:trPr>
          <w:trHeight w:val="459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B4427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lastRenderedPageBreak/>
              <w:t>CP072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666EEC" w14:textId="4F86355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al presiona el botón "CREAR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Azul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- Validar que luego de ingresar la tarjeta FORANEA se muestre en la parte superior la elegibilidad con la moneda de la tarjeta y del comercio.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Caja de texto autocompletar - País de facturación (Esta caja de texto aparece si el BIN ingresado es foráneo)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Caja de texto autocompletar - Ciudad de facturación (Esta caja de texto aparece si el BIN ingresado es foráneo, se filtra según lo ingresado en país)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1O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Recordar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11. Botón pagar indicando importe</w:t>
            </w:r>
          </w:p>
        </w:tc>
      </w:tr>
      <w:tr w:rsidR="008F56C2" w:rsidRPr="00A07891" w14:paraId="2D2A0E42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E417AB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10DE57F" w14:textId="4573DB8A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que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si falta completar algún campo del 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formulario,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8F56C2" w:rsidRPr="00A07891" w14:paraId="23192DB6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171BAA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311F60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BIN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foraneo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aparezca el campo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Pais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y se autocomplete</w:t>
            </w:r>
          </w:p>
        </w:tc>
      </w:tr>
      <w:tr w:rsidR="008F56C2" w:rsidRPr="00A07891" w14:paraId="0E20B8EF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7FB628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200A75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ingresar un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BIN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foraneo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aparezca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Ciudad de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Factuación</w:t>
            </w:r>
            <w:proofErr w:type="spellEnd"/>
          </w:p>
        </w:tc>
      </w:tr>
      <w:tr w:rsidR="008F56C2" w:rsidRPr="00A07891" w14:paraId="1A14B6CC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186353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911663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Ciudad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caracteres 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8F56C2" w:rsidRPr="00A07891" w14:paraId="74ED28F4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27B579F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815BC7E" w14:textId="6618BFB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el campo </w:t>
            </w:r>
            <w:r w:rsidR="0000548B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País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permita ingresar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caracteres 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8F56C2" w:rsidRPr="00A07891" w14:paraId="2AD253C5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9490A2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217819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se permita activar el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checkbox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Recordar tarjeta</w:t>
            </w:r>
          </w:p>
        </w:tc>
      </w:tr>
      <w:tr w:rsidR="008F56C2" w:rsidRPr="00A07891" w14:paraId="376C32AE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61E479F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CP079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527EAED" w14:textId="5E80A90C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tarjetahabiente.</w:t>
            </w:r>
          </w:p>
        </w:tc>
      </w:tr>
      <w:tr w:rsidR="008F56C2" w:rsidRPr="00A07891" w14:paraId="210160D2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E119F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CP080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2AE3A59" w14:textId="08E22713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Comercio</w:t>
            </w:r>
          </w:p>
        </w:tc>
      </w:tr>
      <w:tr w:rsidR="008F56C2" w:rsidRPr="00A07891" w14:paraId="5616096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4CEC0EC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color w:val="000000" w:themeColor="text1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lang w:eastAsia="es-PE"/>
              </w:rPr>
              <w:t>CP081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6FF2AB4" w14:textId="6701C51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autorizada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Local.</w:t>
            </w:r>
          </w:p>
        </w:tc>
      </w:tr>
      <w:tr w:rsidR="008F56C2" w:rsidRPr="00A07891" w14:paraId="7FB93DB6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31E8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CP082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9676C7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Visa,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y Amex</w:t>
            </w:r>
          </w:p>
        </w:tc>
      </w:tr>
      <w:tr w:rsidR="008F56C2" w:rsidRPr="00A07891" w14:paraId="1A16527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081749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CP086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61A57D" w14:textId="49F2DE3E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="0000548B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4D0964B2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566DBC9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0A87D2" w14:textId="5B6AF53E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Visa.</w:t>
            </w:r>
          </w:p>
        </w:tc>
      </w:tr>
      <w:tr w:rsidR="008F56C2" w:rsidRPr="00A07891" w14:paraId="436C79E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68DF9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56CFBD" w14:textId="458FA47D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1155607A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38C55A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BEA1E4" w14:textId="2DC27451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2908921E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E81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CP093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6E5D92" w14:textId="306C1200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cuando se ejecute el botón Pagar </w:t>
            </w:r>
            <w:r w:rsidR="00FA5470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 una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Amex.</w:t>
            </w:r>
          </w:p>
        </w:tc>
      </w:tr>
      <w:tr w:rsidR="008F56C2" w:rsidRPr="00A07891" w14:paraId="7B761D8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DA47D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CP098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02CCC2" w14:textId="198C5CF7" w:rsidR="008F56C2" w:rsidRPr="00A07891" w:rsidRDefault="00E1665A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si</w:t>
            </w:r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se ingresa con un Comercio inactivo en BackOffice este </w:t>
            </w:r>
            <w:proofErr w:type="spellStart"/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sera</w:t>
            </w:r>
            <w:proofErr w:type="spellEnd"/>
            <w:r w:rsidR="008F56C2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denegado.</w:t>
            </w:r>
          </w:p>
        </w:tc>
      </w:tr>
      <w:tr w:rsidR="008F56C2" w:rsidRPr="00A07891" w14:paraId="1EAA0A4B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D5758A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AF0B05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Visa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29DAC15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59AF6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7AB835A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MASTERCARD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4B110FA5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8377EB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40626F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DINERS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0D8DAF8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91FED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3EA4609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AMEX 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recordada con Alias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.</w:t>
            </w:r>
          </w:p>
        </w:tc>
      </w:tr>
      <w:tr w:rsidR="008F56C2" w:rsidRPr="00A07891" w14:paraId="531F6814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F92680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EAD22D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recordada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Visa,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,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Diners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y Amex</w:t>
            </w:r>
          </w:p>
        </w:tc>
      </w:tr>
      <w:tr w:rsidR="008F56C2" w:rsidRPr="00A07891" w14:paraId="64AAA1C9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6E8A167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584D9F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POR LIQUIDAR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4C949B08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0D79A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CP109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D01E3F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Verificar que la transacción tenga estado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POR LIQUIDAR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MASTERCARD, DINERS O AMEX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73A2A910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C6EC6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4029F37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MASTERCARD, DINERS O AMEX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recordada con Alias.</w:t>
            </w:r>
          </w:p>
        </w:tc>
      </w:tr>
      <w:tr w:rsidR="008F56C2" w:rsidRPr="00A07891" w14:paraId="787B4ACE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23CD1D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24ABE82" w14:textId="4F2CC869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r w:rsidR="0044586D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 Con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Visa.</w:t>
            </w:r>
          </w:p>
        </w:tc>
      </w:tr>
      <w:tr w:rsidR="008F56C2" w:rsidRPr="00A07891" w14:paraId="1F112ECE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CF1A8EA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DE9D806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</w:t>
            </w:r>
          </w:p>
        </w:tc>
      </w:tr>
      <w:tr w:rsidR="008F56C2" w:rsidRPr="00A07891" w14:paraId="37BBB2E9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13D596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9B593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Mastercard</w:t>
            </w:r>
            <w:proofErr w:type="spellEnd"/>
          </w:p>
        </w:tc>
      </w:tr>
      <w:tr w:rsidR="008F56C2" w:rsidRPr="00A07891" w14:paraId="2C3EDE25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6CB5323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CP118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1412BE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Dinners</w:t>
            </w:r>
            <w:proofErr w:type="spellEnd"/>
          </w:p>
        </w:tc>
      </w:tr>
      <w:tr w:rsidR="008F56C2" w:rsidRPr="00A07891" w14:paraId="574EE8F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2DCEA0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CP119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00A543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Pagar con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Amex</w:t>
            </w:r>
          </w:p>
        </w:tc>
      </w:tr>
      <w:tr w:rsidR="008F56C2" w:rsidRPr="00A07891" w14:paraId="784D38A2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94BB0FC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CP121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7D16CF1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tarjetahabiente.</w:t>
            </w:r>
          </w:p>
        </w:tc>
      </w:tr>
      <w:tr w:rsidR="008F56C2" w:rsidRPr="00A07891" w14:paraId="721F4ABF" w14:textId="77777777" w:rsidTr="003A0728">
        <w:trPr>
          <w:trHeight w:val="10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5828BF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CP122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C3FAEB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Foránea y se elige la moneda del Comercio</w:t>
            </w:r>
          </w:p>
        </w:tc>
      </w:tr>
      <w:tr w:rsidR="008F56C2" w:rsidRPr="00A07891" w14:paraId="2FC1B7B2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83632B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CP123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C80441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la trama de respuesta muestre el campo ECI con el valor 07 y código de Acción 000.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Cuando se ejecute el botón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Pagar.con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una tarjeta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Visa Local.</w:t>
            </w:r>
          </w:p>
        </w:tc>
      </w:tr>
      <w:tr w:rsidR="008F56C2" w:rsidRPr="00A07891" w14:paraId="1B5A8D27" w14:textId="77777777" w:rsidTr="003A0728">
        <w:trPr>
          <w:trHeight w:val="76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B0F31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CP124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06B9C5D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Cybersource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,,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Cuando se ejecute el botón Pagar.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Visa</w:t>
            </w:r>
          </w:p>
        </w:tc>
      </w:tr>
      <w:tr w:rsidR="008F56C2" w:rsidRPr="00A07891" w14:paraId="0950E779" w14:textId="77777777" w:rsidTr="003A0728">
        <w:trPr>
          <w:trHeight w:val="30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E5E42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CP141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FE92B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visualizar opción "Código QR usando tu billetera electrónica".</w:t>
            </w:r>
          </w:p>
        </w:tc>
      </w:tr>
      <w:tr w:rsidR="008F56C2" w:rsidRPr="00A07891" w14:paraId="6E1A85A5" w14:textId="77777777" w:rsidTr="003A0728">
        <w:trPr>
          <w:trHeight w:val="127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CCC00E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CP142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0D4A4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mostrar lo siguiente: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"Paga más rápido y fácil!"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(QR generado)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"Escanea el código QR usando la e-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wallet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 tu banco"</w:t>
            </w:r>
          </w:p>
        </w:tc>
      </w:tr>
      <w:tr w:rsidR="008F56C2" w:rsidRPr="00A07891" w14:paraId="0D43EB34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A8604B4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CP143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26F274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visualizar opción "Transferencias Bancarias y Depósitos en Efectivo". Con el logo de Pago Efectivo.</w:t>
            </w:r>
          </w:p>
        </w:tc>
      </w:tr>
      <w:tr w:rsidR="008F56C2" w:rsidRPr="00A07891" w14:paraId="380FCFAD" w14:textId="77777777" w:rsidTr="003A0728">
        <w:trPr>
          <w:trHeight w:val="612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1A2D3C8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CP144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A3415F" w14:textId="7777777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Se debe mostrar lo siguiente: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¿Cómo realizar tu compra con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?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 xml:space="preserve">Luego de haber dado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click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en pagar, recibirás un e-mail con el código CIP de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que tendrá validez solo por 1 horas.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ascii="Segoe UI Symbol" w:eastAsia="Times New Roman" w:hAnsi="Segoe UI Symbol" w:cs="Segoe UI Symbol"/>
                <w:b/>
                <w:bCs/>
                <w:color w:val="000000" w:themeColor="text1"/>
                <w:sz w:val="20"/>
                <w:szCs w:val="20"/>
                <w:lang w:eastAsia="es-PE"/>
              </w:rPr>
              <w:t>✓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Depósitos en efectivo vía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Paga en BBVA, BCP, Interbank, Scotiabank,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BanBif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Western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Union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Tambo+,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Kasnet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Full Carga, Red Digital, Money Gram, Caja Arequipa,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Disashop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, en cualquier agente o agencia autorizada a nivel nacional a la cuenta de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.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ascii="Segoe UI Symbol" w:eastAsia="Times New Roman" w:hAnsi="Segoe UI Symbol" w:cs="Segoe UI Symbol"/>
                <w:b/>
                <w:bCs/>
                <w:color w:val="000000" w:themeColor="text1"/>
                <w:sz w:val="20"/>
                <w:szCs w:val="20"/>
                <w:lang w:eastAsia="es-PE"/>
              </w:rPr>
              <w:t>✓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 Transferencias bancarias vía </w:t>
            </w:r>
            <w:proofErr w:type="spell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PagoEfectivo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- Paga en BBVA, BCP, Interbank, Scotiabank,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BanBif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, Caja Arequipa, a través de la banca por internet o banca móvil en la opción pago de servicios.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(Logos)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"Ingresa tu email para recibir el código:"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(Campo "Email")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br/>
              <w:t>Botón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"Pagar ##.##"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(logo Pago Efectivo)</w:t>
            </w:r>
          </w:p>
        </w:tc>
      </w:tr>
      <w:tr w:rsidR="008F56C2" w:rsidRPr="00A07891" w14:paraId="048BC247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19EEFF2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CP145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67F76C" w14:textId="52789AC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Validar que al dar botón "Pagar", </w:t>
            </w:r>
            <w:r w:rsidR="00E1665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deberá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generar el código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CIP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para realizar la operación.</w:t>
            </w:r>
          </w:p>
        </w:tc>
      </w:tr>
      <w:tr w:rsidR="008F56C2" w:rsidRPr="00A07891" w14:paraId="4E98631B" w14:textId="77777777" w:rsidTr="003A0728">
        <w:trPr>
          <w:trHeight w:val="51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0A8E1A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CP146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9E6996A" w14:textId="481AD93F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Se debe visualizar opción "Pago con Puntos/Millas". Con los logos de "Puntos BBVA" y/o "Interbank Benefit", según </w:t>
            </w:r>
            <w:r w:rsidR="00E1665A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configuración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del comercio.</w:t>
            </w:r>
          </w:p>
        </w:tc>
      </w:tr>
      <w:tr w:rsidR="008F56C2" w:rsidRPr="00A07891" w14:paraId="0CCAE3AB" w14:textId="77777777" w:rsidTr="003A0728">
        <w:trPr>
          <w:trHeight w:val="3570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71EE1D1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CP147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6C9F50F" w14:textId="7EE245F2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pago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"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Completa los espacios para conocer tus Puntos o Millas disponibles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Caja de texto - Número de tarjeta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Fecha de vencimiento (MM/AA)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Caja de texto - CVV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Caja de texto - Nombre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Caja de texto - Apellido de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8. </w:t>
            </w:r>
            <w:r w:rsidR="0044586D"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Lista -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Tipo de documento. (Solo caso Millas IBK)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Caja de texto - Documento.  (Solo caso Millas IBK)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10. Caja de texto - E-mail del TH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11. Botón "Continuar".</w:t>
            </w:r>
          </w:p>
        </w:tc>
      </w:tr>
      <w:tr w:rsidR="008F56C2" w:rsidRPr="00A07891" w14:paraId="015C2B3C" w14:textId="77777777" w:rsidTr="003A0728">
        <w:trPr>
          <w:trHeight w:val="331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8CD8D5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lastRenderedPageBreak/>
              <w:t>CP148</w:t>
            </w:r>
          </w:p>
        </w:tc>
        <w:tc>
          <w:tcPr>
            <w:tcW w:w="7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6748AE" w14:textId="718B8E35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3. "¡Hola,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!".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4. "Millas disponibles: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#,#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##.##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"Monto de compra: S/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o ###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"¿Deseas continuar con el canje?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Podrás pagar solo con Millas 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con Millas y tarjeta"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Botones "Si" y "No".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 Botón "Continuar".</w:t>
            </w:r>
          </w:p>
        </w:tc>
      </w:tr>
      <w:tr w:rsidR="008F56C2" w:rsidRPr="00A07891" w14:paraId="135F9457" w14:textId="77777777" w:rsidTr="003A0728">
        <w:trPr>
          <w:trHeight w:val="3315"/>
          <w:jc w:val="center"/>
        </w:trPr>
        <w:tc>
          <w:tcPr>
            <w:tcW w:w="94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7F33F1D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CP149</w:t>
            </w:r>
          </w:p>
        </w:tc>
        <w:tc>
          <w:tcPr>
            <w:tcW w:w="7060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9C91CB8" w14:textId="5DE25297" w:rsidR="008F56C2" w:rsidRPr="00A07891" w:rsidRDefault="008F56C2" w:rsidP="008F56C2">
            <w:pPr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Para el caso de haber seleccionado opción "Si", verificar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</w:t>
            </w:r>
            <w:r w:rsidR="0044586D"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” de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3. "¡Hola,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qa</w:t>
            </w:r>
            <w:proofErr w:type="spell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!".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 xml:space="preserve">4. "Millas disponibles: 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#,#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##.##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"Monto de compra: S/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o ### puntos/millas"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"¿Cuántas Millas quieres utilizar?"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7. "Total de Millas a canjear" - caja de texto.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8.  "Total a pagar con tarjeta" S/. #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 (monto calculado restante).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9.  Botón "Continuar".</w:t>
            </w:r>
          </w:p>
        </w:tc>
      </w:tr>
      <w:tr w:rsidR="008F56C2" w:rsidRPr="00A07891" w14:paraId="3346C342" w14:textId="77777777" w:rsidTr="003A0728">
        <w:trPr>
          <w:trHeight w:val="2805"/>
          <w:jc w:val="center"/>
        </w:trPr>
        <w:tc>
          <w:tcPr>
            <w:tcW w:w="9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4CA8ABF" w14:textId="77777777" w:rsidR="008F56C2" w:rsidRPr="00A07891" w:rsidRDefault="008F56C2" w:rsidP="008F56C2">
            <w:pPr>
              <w:jc w:val="center"/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CP150</w:t>
            </w:r>
          </w:p>
        </w:tc>
        <w:tc>
          <w:tcPr>
            <w:tcW w:w="70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939A39D" w14:textId="77777777" w:rsidR="008F56C2" w:rsidRPr="00A07891" w:rsidRDefault="008F56C2" w:rsidP="008F56C2">
            <w:pPr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</w:pP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 xml:space="preserve">Solo para el caso de Millas </w:t>
            </w:r>
            <w:proofErr w:type="gramStart"/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IBK,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verificar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que al presiona el botón </w:t>
            </w:r>
            <w:r w:rsidRPr="00A07891">
              <w:rPr>
                <w:rFonts w:eastAsia="Times New Roman" w:cs="Calibri"/>
                <w:b/>
                <w:bCs/>
                <w:color w:val="000000" w:themeColor="text1"/>
                <w:sz w:val="20"/>
                <w:szCs w:val="20"/>
                <w:lang w:eastAsia="es-PE"/>
              </w:rPr>
              <w:t>"CONTINUAR"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 xml:space="preserve">  de color rojo o gris se abra el formulario de puntos/millas con los siguientes campos: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1. Logo del comercio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2. BBVA o IBK (Según tarjeta ingresada)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3. "Para confirmar tu compra, ingresa el código de verificación enviado al celular registrado en Interbank Benefit".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4. Caja de texto - Ingresa tu código.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5. "Volver intentar".</w:t>
            </w:r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br/>
              <w:t>6. Botón "Pagar S</w:t>
            </w:r>
            <w:proofErr w:type="gramStart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/.#</w:t>
            </w:r>
            <w:proofErr w:type="gramEnd"/>
            <w:r w:rsidRPr="00A07891">
              <w:rPr>
                <w:rFonts w:eastAsia="Times New Roman" w:cs="Calibri"/>
                <w:color w:val="000000" w:themeColor="text1"/>
                <w:sz w:val="20"/>
                <w:szCs w:val="20"/>
                <w:lang w:eastAsia="es-PE"/>
              </w:rPr>
              <w:t>#.##"</w:t>
            </w:r>
          </w:p>
        </w:tc>
      </w:tr>
    </w:tbl>
    <w:p w14:paraId="3B5B1C8A" w14:textId="3D840DFE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E1999D3" w14:textId="77777777" w:rsidR="0018145D" w:rsidRPr="00A07891" w:rsidRDefault="0018145D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162BEC3" w14:textId="0544D707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CF9ED9A" w14:textId="5B1D006A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2A5C9B0" w14:textId="12FA4C70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27531A57" w14:textId="47F09A4D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745C54AF" w14:textId="07FF957F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7316D903" w14:textId="0517E8AE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14607F3" w14:textId="77777777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43D1682" w14:textId="77777777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5" w:name="_Toc372130295"/>
      <w:bookmarkStart w:id="6" w:name="_Toc113035451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PRE CONDICIONES</w:t>
      </w:r>
      <w:bookmarkEnd w:id="5"/>
      <w:bookmarkEnd w:id="6"/>
    </w:p>
    <w:p w14:paraId="269540A3" w14:textId="77777777" w:rsidR="00624025" w:rsidRPr="00A07891" w:rsidRDefault="00624025" w:rsidP="00624025">
      <w:pPr>
        <w:ind w:left="1080"/>
        <w:jc w:val="both"/>
        <w:rPr>
          <w:rFonts w:asciiTheme="minorHAnsi" w:hAnsiTheme="minorHAnsi" w:cs="Arial"/>
        </w:rPr>
      </w:pPr>
    </w:p>
    <w:p w14:paraId="46DD64A9" w14:textId="77777777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 w:cs="Arial"/>
        </w:rPr>
      </w:pPr>
      <w:r w:rsidRPr="00A07891">
        <w:rPr>
          <w:rFonts w:asciiTheme="minorHAnsi" w:hAnsiTheme="minorHAnsi" w:cs="Arial"/>
        </w:rPr>
        <w:t>A continuación, se enumeran las precondiciones que se deben tener en cuenta para la ejecución de los scripts de automatización:</w:t>
      </w:r>
    </w:p>
    <w:p w14:paraId="10D34DB4" w14:textId="101349CC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2552"/>
        <w:gridCol w:w="5386"/>
      </w:tblGrid>
      <w:tr w:rsidR="0010457B" w:rsidRPr="00A07891" w14:paraId="47EBA5E6" w14:textId="77777777" w:rsidTr="0000548B">
        <w:tc>
          <w:tcPr>
            <w:tcW w:w="2552" w:type="dxa"/>
          </w:tcPr>
          <w:p w14:paraId="177BD4C5" w14:textId="3997BFA7" w:rsidR="0010457B" w:rsidRPr="00A07891" w:rsidRDefault="008306C0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Pre Condici</w:t>
            </w:r>
            <w:r w:rsidR="00F46D77" w:rsidRPr="00A07891">
              <w:rPr>
                <w:rFonts w:asciiTheme="minorHAnsi" w:hAnsiTheme="minorHAnsi"/>
                <w:b/>
              </w:rPr>
              <w:t>ó</w:t>
            </w:r>
            <w:r w:rsidRPr="00A07891">
              <w:rPr>
                <w:rFonts w:asciiTheme="minorHAnsi" w:hAnsiTheme="minorHAnsi"/>
                <w:b/>
              </w:rPr>
              <w:t>n</w:t>
            </w:r>
          </w:p>
        </w:tc>
        <w:tc>
          <w:tcPr>
            <w:tcW w:w="5386" w:type="dxa"/>
          </w:tcPr>
          <w:p w14:paraId="049E4C8E" w14:textId="29D5F48B" w:rsidR="0010457B" w:rsidRPr="00A07891" w:rsidRDefault="007523BA" w:rsidP="008306C0">
            <w:pPr>
              <w:pStyle w:val="Prrafodelista"/>
              <w:spacing w:line="360" w:lineRule="auto"/>
              <w:ind w:left="1800"/>
              <w:jc w:val="both"/>
              <w:rPr>
                <w:rFonts w:asciiTheme="minorHAnsi" w:hAnsiTheme="minorHAnsi"/>
                <w:b/>
                <w:highlight w:val="yellow"/>
              </w:rPr>
            </w:pPr>
            <w:r w:rsidRPr="00A07891">
              <w:rPr>
                <w:rFonts w:asciiTheme="minorHAnsi" w:hAnsiTheme="minorHAnsi"/>
                <w:b/>
              </w:rPr>
              <w:t>Datos General</w:t>
            </w:r>
          </w:p>
        </w:tc>
      </w:tr>
      <w:tr w:rsidR="0010457B" w:rsidRPr="00A07891" w14:paraId="1B01B710" w14:textId="77777777" w:rsidTr="0000548B">
        <w:tc>
          <w:tcPr>
            <w:tcW w:w="2552" w:type="dxa"/>
          </w:tcPr>
          <w:p w14:paraId="317AAA3D" w14:textId="700EDE06" w:rsidR="008306C0" w:rsidRPr="00A07891" w:rsidRDefault="008306C0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Escenario pago regular</w:t>
            </w:r>
          </w:p>
          <w:p w14:paraId="364838E1" w14:textId="2414151C" w:rsidR="0010457B" w:rsidRPr="00A07891" w:rsidRDefault="0010457B" w:rsidP="00F46D77">
            <w:pPr>
              <w:pStyle w:val="Prrafodelista"/>
              <w:spacing w:line="360" w:lineRule="auto"/>
              <w:ind w:left="1800"/>
              <w:rPr>
                <w:rFonts w:asciiTheme="minorHAnsi" w:hAnsiTheme="minorHAnsi"/>
                <w:b/>
              </w:rPr>
            </w:pPr>
          </w:p>
        </w:tc>
        <w:tc>
          <w:tcPr>
            <w:tcW w:w="5386" w:type="dxa"/>
          </w:tcPr>
          <w:p w14:paraId="49A1DCDD" w14:textId="399888DD" w:rsidR="008306C0" w:rsidRPr="00A07891" w:rsidRDefault="008306C0" w:rsidP="00EF311A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61A2F3DB" w14:textId="7777777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43721623" w14:textId="6C463CE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D9B6DF1" w14:textId="77777777" w:rsidR="00A07891" w:rsidRPr="00A07891" w:rsidRDefault="00A07891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27E536DA" w14:textId="723A4DAD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3B8E7ACF" w14:textId="77777777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40A184F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25388FB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09BAEFCF" w14:textId="77777777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3731F9F1" w14:textId="4F0DB2D5" w:rsidR="008306C0" w:rsidRPr="00A07891" w:rsidRDefault="008306C0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6D28FD7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32BB88AE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4038E5C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F7118ED" w14:textId="77777777" w:rsidR="00A96799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5B926F5E" w14:textId="2ED5927D" w:rsidR="007523BA" w:rsidRPr="00A07891" w:rsidRDefault="007523BA" w:rsidP="007523BA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52619A61" w14:textId="77777777" w:rsidR="00A07891" w:rsidRPr="00A07891" w:rsidRDefault="00A07891" w:rsidP="007523BA">
            <w:pPr>
              <w:spacing w:line="360" w:lineRule="auto"/>
              <w:rPr>
                <w:rFonts w:asciiTheme="minorHAnsi" w:hAnsiTheme="minorHAnsi"/>
              </w:rPr>
            </w:pPr>
          </w:p>
          <w:p w14:paraId="2163000C" w14:textId="788ED726" w:rsidR="008306C0" w:rsidRPr="00A07891" w:rsidRDefault="008306C0" w:rsidP="008306C0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="00EF311A" w:rsidRPr="00A07891">
              <w:rPr>
                <w:rFonts w:asciiTheme="minorHAnsi" w:hAnsiTheme="minorHAnsi"/>
              </w:rPr>
              <w:t xml:space="preserve"> Rojo</w:t>
            </w:r>
          </w:p>
          <w:p w14:paraId="763EBD95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6E16FBE3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A4FDFFF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A5E43AD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1FD334DD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1DDA937B" w14:textId="77777777" w:rsidR="00A96799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6F20CD28" w14:textId="056C5455" w:rsidR="00EF311A" w:rsidRPr="00A07891" w:rsidRDefault="00A96799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7EBF33C" w14:textId="77777777" w:rsidR="00A07891" w:rsidRPr="00A07891" w:rsidRDefault="00A07891" w:rsidP="008306C0">
            <w:pPr>
              <w:spacing w:line="360" w:lineRule="auto"/>
              <w:rPr>
                <w:rFonts w:asciiTheme="minorHAnsi" w:hAnsiTheme="minorHAnsi"/>
              </w:rPr>
            </w:pPr>
          </w:p>
          <w:p w14:paraId="2BBB1D28" w14:textId="14373A10" w:rsidR="00EF311A" w:rsidRPr="00A07891" w:rsidRDefault="00EF311A" w:rsidP="008306C0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12554877" w14:textId="77777777" w:rsidR="00A96799" w:rsidRPr="00A07891" w:rsidRDefault="00A96799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3182FFDF" w14:textId="6CC9ACCF" w:rsidR="0010457B" w:rsidRPr="00A07891" w:rsidRDefault="00A96799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684E31A4" w14:textId="7080358F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 xml:space="preserve">Condición para evaluar caso </w:t>
            </w:r>
          </w:p>
          <w:p w14:paraId="6AA1A200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58B6FF1D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0BBADECB" w14:textId="21DEFAAC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09EE6765" w14:textId="77777777" w:rsidTr="0000548B">
        <w:tc>
          <w:tcPr>
            <w:tcW w:w="2552" w:type="dxa"/>
          </w:tcPr>
          <w:p w14:paraId="2BD8A5D3" w14:textId="6E386655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</w:t>
            </w:r>
            <w:r w:rsidR="00A07891" w:rsidRPr="00A07891">
              <w:rPr>
                <w:rFonts w:asciiTheme="minorHAnsi" w:hAnsiTheme="minorHAnsi"/>
                <w:b/>
              </w:rPr>
              <w:t xml:space="preserve"> </w:t>
            </w:r>
            <w:r w:rsidRPr="00A07891">
              <w:rPr>
                <w:rFonts w:asciiTheme="minorHAnsi" w:hAnsiTheme="minorHAnsi"/>
                <w:b/>
              </w:rPr>
              <w:t>recordar tarjeta</w:t>
            </w:r>
          </w:p>
        </w:tc>
        <w:tc>
          <w:tcPr>
            <w:tcW w:w="5386" w:type="dxa"/>
          </w:tcPr>
          <w:p w14:paraId="122D295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6997DFA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26CA700" w14:textId="70D7BDEF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1F9E6E0A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1D4F527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71C54B1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4E9B52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4D7BBD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34DE7B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2EBE615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58A84F7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BFD8FC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59818F5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5A64284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4F6B51A3" w14:textId="1BF044FC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6B9338BB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6327CC7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08DC649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0A0C1A3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0D56D1F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56C2326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7315217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0CB1AFF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7B87990" w14:textId="046ECE42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9EB69EF" w14:textId="09F45F30" w:rsidR="00DD1E10" w:rsidRPr="00A07891" w:rsidRDefault="00DD1E10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Alias</w:t>
            </w:r>
          </w:p>
          <w:p w14:paraId="7EF474A6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B1C533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28B05C63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0CECEAFD" w14:textId="48CA3703" w:rsidR="00A07891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10AD55A5" w14:textId="77777777" w:rsidR="00A07891" w:rsidRPr="00A07891" w:rsidRDefault="00A07891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</w:p>
          <w:p w14:paraId="77FF9258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 xml:space="preserve">Condición para evaluar caso </w:t>
            </w:r>
          </w:p>
          <w:p w14:paraId="229E4124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C35CFA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315E4E4B" w14:textId="55B3E151" w:rsidR="0010457B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4388BD9F" w14:textId="77777777" w:rsidTr="0000548B">
        <w:tc>
          <w:tcPr>
            <w:tcW w:w="2552" w:type="dxa"/>
          </w:tcPr>
          <w:p w14:paraId="1A01407F" w14:textId="655390A8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mostrando cuotas</w:t>
            </w:r>
          </w:p>
        </w:tc>
        <w:tc>
          <w:tcPr>
            <w:tcW w:w="5386" w:type="dxa"/>
          </w:tcPr>
          <w:p w14:paraId="5AD1D50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3EE5C575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FD4EC87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7682B468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F4FF0E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08DA3A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36F092B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638E8C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0469E3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002F825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39A8E4F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F6537B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916669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3B6B11F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159CF96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4219125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56E0EA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0D92C20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522A066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31441C9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1D09CD2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C0F69FF" w14:textId="3D8AF420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2525B141" w14:textId="54A405A1" w:rsidR="00BA78B0" w:rsidRPr="00A07891" w:rsidRDefault="00BA78B0" w:rsidP="00BA78B0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Cs w:val="20"/>
              </w:rPr>
              <w:t>Cuotas</w:t>
            </w:r>
          </w:p>
          <w:p w14:paraId="16C4535B" w14:textId="77777777" w:rsidR="00BA78B0" w:rsidRPr="00A07891" w:rsidRDefault="00BA78B0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6620A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4A3B451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5ED69850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0456E709" w14:textId="77777777" w:rsidR="0010457B" w:rsidRPr="00A07891" w:rsidRDefault="0010457B" w:rsidP="008F3B3F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14E9E4CB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BFAECC7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145A6E8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lastRenderedPageBreak/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3D140175" w14:textId="08709247" w:rsidR="00A07891" w:rsidRPr="00A07891" w:rsidRDefault="00A07891" w:rsidP="008F3B3F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070283CF" w14:textId="77777777" w:rsidTr="0000548B">
        <w:tc>
          <w:tcPr>
            <w:tcW w:w="2552" w:type="dxa"/>
          </w:tcPr>
          <w:p w14:paraId="6FDF479D" w14:textId="167066C5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tarjeta foránea</w:t>
            </w:r>
          </w:p>
        </w:tc>
        <w:tc>
          <w:tcPr>
            <w:tcW w:w="5386" w:type="dxa"/>
          </w:tcPr>
          <w:p w14:paraId="22B245C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2C2AEEE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61CF6EF" w14:textId="61A875A6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16B64291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2039D377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65724F40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D572DF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448BC6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15C77A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367028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71D9E6F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F7E625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3E90019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359AEB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135ADC84" w14:textId="69245F4F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3369411A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FCA648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327E9DA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3E73D68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7CF8F8D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766F321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22E24C7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5E9D3C0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5115234C" w14:textId="106A4E2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872D57A" w14:textId="77777777" w:rsidR="008F3B3F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DCC</w:t>
            </w:r>
          </w:p>
          <w:p w14:paraId="21BC58B2" w14:textId="77777777" w:rsidR="008F3B3F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City</w:t>
            </w:r>
          </w:p>
          <w:p w14:paraId="7C39C46F" w14:textId="42EC2E3A" w:rsidR="00A07891" w:rsidRPr="00A07891" w:rsidRDefault="008F3B3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Country</w:t>
            </w:r>
          </w:p>
          <w:p w14:paraId="79B631B2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32F8086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70664F0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1FF36916" w14:textId="5D9D7691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7CDA9115" w14:textId="67FCCEDC" w:rsidR="00A07891" w:rsidRPr="00A07891" w:rsidRDefault="00A07891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445A2AA6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 xml:space="preserve">Condición para evaluar caso </w:t>
            </w:r>
          </w:p>
          <w:p w14:paraId="5222FACB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2FC2B71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63CB3D7B" w14:textId="18FA6CAD" w:rsidR="0010457B" w:rsidRPr="00A07891" w:rsidRDefault="00A07891" w:rsidP="000004E4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601894B1" w14:textId="77777777" w:rsidTr="0000548B">
        <w:tc>
          <w:tcPr>
            <w:tcW w:w="2552" w:type="dxa"/>
          </w:tcPr>
          <w:p w14:paraId="068753CD" w14:textId="6DFF9234" w:rsidR="0010457B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recordar tarjeta + ocultando datos</w:t>
            </w:r>
          </w:p>
        </w:tc>
        <w:tc>
          <w:tcPr>
            <w:tcW w:w="5386" w:type="dxa"/>
          </w:tcPr>
          <w:p w14:paraId="226AFBC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7D497FA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7B2B6EF" w14:textId="5A27E743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47DFDAF1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6E20A82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5DF6B8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172E17C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5E53FE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576A493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23878EE3" w14:textId="1069C8C2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E6BCE64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UserToken</w:t>
            </w:r>
            <w:proofErr w:type="spellEnd"/>
          </w:p>
          <w:p w14:paraId="0FC7441C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FirstName</w:t>
            </w:r>
            <w:proofErr w:type="spellEnd"/>
          </w:p>
          <w:p w14:paraId="0F219582" w14:textId="77777777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LastName</w:t>
            </w:r>
            <w:proofErr w:type="spellEnd"/>
          </w:p>
          <w:p w14:paraId="0E785A74" w14:textId="71DF3513" w:rsidR="001B3F14" w:rsidRPr="00A07891" w:rsidRDefault="001B3F14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Email</w:t>
            </w:r>
          </w:p>
          <w:p w14:paraId="22814E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559AC81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DFB15F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487598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2781BED3" w14:textId="1B041ED4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81F677D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37825C0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1F1134F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687F47D3" w14:textId="37D1C9ED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063C66B0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66BA968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1F2DE767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3F1327E5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5CEE4EF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378FAC67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1DD5C3B0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2CC0E95E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lastRenderedPageBreak/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10A68A69" w14:textId="559911A1" w:rsidR="0010457B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10457B" w:rsidRPr="00A07891" w14:paraId="69B22404" w14:textId="77777777" w:rsidTr="0000548B">
        <w:tc>
          <w:tcPr>
            <w:tcW w:w="2552" w:type="dxa"/>
          </w:tcPr>
          <w:p w14:paraId="2A0D2D22" w14:textId="218F8051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pago efectivo</w:t>
            </w:r>
          </w:p>
        </w:tc>
        <w:tc>
          <w:tcPr>
            <w:tcW w:w="5386" w:type="dxa"/>
          </w:tcPr>
          <w:p w14:paraId="5912E94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458C4074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30917F0E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8C3F88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1232976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CFA97D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649F01D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315A77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30C723D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62B739E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2A367A90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708C00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51C62B7" w14:textId="4399E1DD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7D03D40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01830A7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6893B3B" w14:textId="017ABCEC" w:rsidR="00713DEC" w:rsidRPr="00A07891" w:rsidRDefault="00713DEC" w:rsidP="00713DEC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  <w:tr w:rsidR="0010457B" w:rsidRPr="00A07891" w14:paraId="1678372F" w14:textId="77777777" w:rsidTr="0000548B">
        <w:tc>
          <w:tcPr>
            <w:tcW w:w="2552" w:type="dxa"/>
          </w:tcPr>
          <w:p w14:paraId="721CA8A2" w14:textId="3589B276" w:rsidR="0010457B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Escenario puntos millas</w:t>
            </w:r>
          </w:p>
        </w:tc>
        <w:tc>
          <w:tcPr>
            <w:tcW w:w="5386" w:type="dxa"/>
          </w:tcPr>
          <w:p w14:paraId="50BA510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16C31B0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55F10987" w14:textId="563C1C64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5B1A19D8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1B07510B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02BCD40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211F2A3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43A39517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759B6FA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6717C49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15DCD99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5494A42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569BF9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24E7B46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6800EE9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6CE1DE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2C5D005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06E35EB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BB4E95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4668B98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3AA21A6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77DAC6C3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1F082AA4" w14:textId="266067A1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CardEmail</w:t>
            </w:r>
            <w:proofErr w:type="spellEnd"/>
          </w:p>
          <w:p w14:paraId="5B7465C7" w14:textId="135E546E" w:rsidR="00713DEC" w:rsidRPr="00A07891" w:rsidRDefault="00713DEC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Puntos</w:t>
            </w:r>
          </w:p>
          <w:p w14:paraId="24D9B516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17589C8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3D7A0E22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0E7D0A71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507E405E" w14:textId="77777777" w:rsidR="0010457B" w:rsidRPr="00A07891" w:rsidRDefault="0010457B" w:rsidP="00B000C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  <w:tr w:rsidR="00F46D77" w:rsidRPr="00A07891" w14:paraId="385D1ED0" w14:textId="77777777" w:rsidTr="0000548B">
        <w:tc>
          <w:tcPr>
            <w:tcW w:w="2552" w:type="dxa"/>
          </w:tcPr>
          <w:p w14:paraId="3576C34D" w14:textId="746158AF" w:rsidR="00F46D77" w:rsidRPr="00A07891" w:rsidRDefault="00F46D77" w:rsidP="00A07891">
            <w:pPr>
              <w:pStyle w:val="Prrafodelista"/>
              <w:spacing w:line="360" w:lineRule="auto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Tarjeta Recordada</w:t>
            </w:r>
          </w:p>
        </w:tc>
        <w:tc>
          <w:tcPr>
            <w:tcW w:w="5386" w:type="dxa"/>
          </w:tcPr>
          <w:p w14:paraId="6D52F22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22210FE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696CA27B" w14:textId="4F04DE83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08D93969" w14:textId="77777777" w:rsidR="00A07891" w:rsidRPr="00A07891" w:rsidRDefault="00A07891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</w:p>
          <w:p w14:paraId="07A2290C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730D5519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6186929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02B1D9D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7BFF9932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17A50FE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3260ABC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41AA990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48BC9F8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07416BB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73CE2B9C" w14:textId="21CBE658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41CDB4C2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UserToken</w:t>
            </w:r>
            <w:proofErr w:type="spellEnd"/>
          </w:p>
          <w:p w14:paraId="7822056E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FirstName</w:t>
            </w:r>
            <w:proofErr w:type="spellEnd"/>
          </w:p>
          <w:p w14:paraId="45CF6365" w14:textId="77777777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LastName</w:t>
            </w:r>
            <w:proofErr w:type="spellEnd"/>
          </w:p>
          <w:p w14:paraId="2650732C" w14:textId="107C2140" w:rsidR="00B000C1" w:rsidRPr="00A07891" w:rsidRDefault="00B000C1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Email</w:t>
            </w:r>
          </w:p>
          <w:p w14:paraId="05145F42" w14:textId="77777777" w:rsidR="00A07891" w:rsidRPr="00A07891" w:rsidRDefault="00A07891" w:rsidP="00F46D77">
            <w:pPr>
              <w:spacing w:line="360" w:lineRule="auto"/>
              <w:rPr>
                <w:rFonts w:asciiTheme="minorHAnsi" w:hAnsiTheme="minorHAnsi"/>
              </w:rPr>
            </w:pPr>
          </w:p>
          <w:p w14:paraId="476C019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1586233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560216F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2938436C" w14:textId="60587260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C28A644" w14:textId="6CB268BE" w:rsidR="00DA354F" w:rsidRPr="00A07891" w:rsidRDefault="00DA354F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Alias</w:t>
            </w:r>
          </w:p>
          <w:p w14:paraId="427A198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61327F86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695320F4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35241259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43E0B4C7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72E494B6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4629F3EA" w14:textId="77777777" w:rsidR="00A07891" w:rsidRPr="00A07891" w:rsidRDefault="00A07891" w:rsidP="00A07891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282F4454" w14:textId="776583F2" w:rsidR="00F46D77" w:rsidRPr="00A07891" w:rsidRDefault="00A07891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  <w:tr w:rsidR="00F46D77" w:rsidRPr="00A07891" w14:paraId="563C2CEB" w14:textId="77777777" w:rsidTr="0000548B">
        <w:tc>
          <w:tcPr>
            <w:tcW w:w="2552" w:type="dxa"/>
          </w:tcPr>
          <w:p w14:paraId="6906048A" w14:textId="06A6B6B6" w:rsidR="00F46D77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lastRenderedPageBreak/>
              <w:t>Escenario Ocultando el monto en botón Pagar</w:t>
            </w:r>
          </w:p>
        </w:tc>
        <w:tc>
          <w:tcPr>
            <w:tcW w:w="5386" w:type="dxa"/>
          </w:tcPr>
          <w:p w14:paraId="13F76E0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Toquen de seguridad de seguridad</w:t>
            </w:r>
          </w:p>
          <w:p w14:paraId="1645CE7A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Username</w:t>
            </w:r>
            <w:proofErr w:type="spellEnd"/>
          </w:p>
          <w:p w14:paraId="0F0EEB6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Password</w:t>
            </w:r>
            <w:proofErr w:type="spellEnd"/>
          </w:p>
          <w:p w14:paraId="4A6A648D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6EA058A6" w14:textId="77777777" w:rsidR="00F46D77" w:rsidRPr="00A07891" w:rsidRDefault="00F46D77" w:rsidP="00F46D77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MerchantId</w:t>
            </w:r>
            <w:proofErr w:type="spellEnd"/>
          </w:p>
          <w:p w14:paraId="1875D9E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Channel</w:t>
            </w:r>
            <w:proofErr w:type="spellEnd"/>
          </w:p>
          <w:p w14:paraId="7C366296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Amount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4D71209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ClientIP</w:t>
            </w:r>
            <w:proofErr w:type="spellEnd"/>
            <w:r w:rsidRPr="00A07891">
              <w:rPr>
                <w:rFonts w:asciiTheme="minorHAnsi" w:hAnsiTheme="minorHAnsi"/>
              </w:rPr>
              <w:tab/>
            </w:r>
          </w:p>
          <w:p w14:paraId="07FCCDED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PurchaseNumber</w:t>
            </w:r>
            <w:proofErr w:type="spellEnd"/>
          </w:p>
          <w:p w14:paraId="0874BA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MerchantLogo</w:t>
            </w:r>
            <w:proofErr w:type="spellEnd"/>
          </w:p>
          <w:p w14:paraId="0136571A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Callback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1CB83619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Timeout</w:t>
            </w:r>
            <w:proofErr w:type="spellEnd"/>
            <w:r w:rsidRPr="00A07891">
              <w:rPr>
                <w:rFonts w:asciiTheme="minorHAnsi" w:hAnsiTheme="minorHAnsi"/>
              </w:rPr>
              <w:t xml:space="preserve"> URL</w:t>
            </w:r>
          </w:p>
          <w:p w14:paraId="620012A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ButtonColor</w:t>
            </w:r>
            <w:proofErr w:type="spellEnd"/>
          </w:p>
          <w:p w14:paraId="37D8978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ExpirationMinutes</w:t>
            </w:r>
            <w:proofErr w:type="spellEnd"/>
          </w:p>
          <w:p w14:paraId="0B38F134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Pr="00A07891">
              <w:rPr>
                <w:rFonts w:asciiTheme="minorHAnsi" w:hAnsiTheme="minorHAnsi"/>
              </w:rPr>
              <w:t xml:space="preserve"> Rojo</w:t>
            </w:r>
          </w:p>
          <w:p w14:paraId="228A1A5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CardNumber</w:t>
            </w:r>
            <w:proofErr w:type="spellEnd"/>
          </w:p>
          <w:p w14:paraId="2721CCF5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CardMonth</w:t>
            </w:r>
            <w:proofErr w:type="spellEnd"/>
          </w:p>
          <w:p w14:paraId="56C099CF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CardYear</w:t>
            </w:r>
            <w:proofErr w:type="spellEnd"/>
          </w:p>
          <w:p w14:paraId="35D98CFE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CVV</w:t>
            </w:r>
          </w:p>
          <w:p w14:paraId="7602AA3C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CardFirstName</w:t>
            </w:r>
            <w:proofErr w:type="spellEnd"/>
          </w:p>
          <w:p w14:paraId="5F49C851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CardLastName</w:t>
            </w:r>
            <w:proofErr w:type="spellEnd"/>
          </w:p>
          <w:p w14:paraId="2C96A378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lastRenderedPageBreak/>
              <w:t>CardEmail</w:t>
            </w:r>
            <w:proofErr w:type="spellEnd"/>
          </w:p>
          <w:p w14:paraId="2A09F67B" w14:textId="77777777" w:rsidR="00F46D77" w:rsidRPr="00A07891" w:rsidRDefault="00F46D77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Autorizar la operación Azul</w:t>
            </w:r>
          </w:p>
          <w:p w14:paraId="5B4195E3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proofErr w:type="spellStart"/>
            <w:r w:rsidRPr="00A07891">
              <w:rPr>
                <w:rFonts w:asciiTheme="minorHAnsi" w:hAnsiTheme="minorHAnsi"/>
              </w:rPr>
              <w:t>Countable</w:t>
            </w:r>
            <w:proofErr w:type="spellEnd"/>
          </w:p>
          <w:p w14:paraId="7E20110F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proofErr w:type="spellStart"/>
            <w:r w:rsidRPr="00A07891">
              <w:rPr>
                <w:rFonts w:asciiTheme="minorHAnsi" w:hAnsiTheme="minorHAnsi"/>
              </w:rPr>
              <w:t>Currency</w:t>
            </w:r>
            <w:proofErr w:type="spellEnd"/>
          </w:p>
          <w:p w14:paraId="2F3B665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  <w:p w14:paraId="14D29F4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F35480C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6A19EBB8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7F74D951" w14:textId="77777777" w:rsidR="00F46D77" w:rsidRPr="00A07891" w:rsidRDefault="00F46D77" w:rsidP="00F46D77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  <w:p w14:paraId="26E910F4" w14:textId="77777777" w:rsidR="00F46D77" w:rsidRPr="00A07891" w:rsidRDefault="00F46D77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</w:p>
        </w:tc>
      </w:tr>
    </w:tbl>
    <w:p w14:paraId="03DCD94B" w14:textId="77777777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  <w:highlight w:val="yellow"/>
        </w:rPr>
      </w:pPr>
    </w:p>
    <w:p w14:paraId="0778097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6F7BCED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36FDE790" w14:textId="77777777" w:rsidR="0018145D" w:rsidRPr="00A07891" w:rsidRDefault="0018145D" w:rsidP="0018145D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p w14:paraId="18F338A8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45D14C70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096E4280" w14:textId="77777777" w:rsidR="00624025" w:rsidRPr="00A07891" w:rsidRDefault="00624025" w:rsidP="00624025">
      <w:pPr>
        <w:pStyle w:val="Prrafodelista"/>
        <w:spacing w:line="360" w:lineRule="auto"/>
        <w:ind w:left="1800"/>
        <w:rPr>
          <w:rFonts w:asciiTheme="minorHAnsi" w:hAnsiTheme="minorHAnsi"/>
        </w:rPr>
      </w:pPr>
    </w:p>
    <w:p w14:paraId="65F9EBDC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FDA3C13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23F86FC" w14:textId="77777777" w:rsidR="00624025" w:rsidRPr="00A07891" w:rsidRDefault="00624025" w:rsidP="00624025">
      <w:pPr>
        <w:rPr>
          <w:rFonts w:asciiTheme="minorHAnsi" w:hAnsiTheme="minorHAnsi"/>
        </w:rPr>
      </w:pPr>
    </w:p>
    <w:p w14:paraId="4A2A4278" w14:textId="77777777" w:rsidR="00624025" w:rsidRPr="00A07891" w:rsidRDefault="00624025" w:rsidP="00624025">
      <w:pPr>
        <w:spacing w:after="200" w:line="276" w:lineRule="auto"/>
        <w:rPr>
          <w:rFonts w:asciiTheme="minorHAnsi" w:eastAsia="Times New Roman" w:hAnsiTheme="minorHAnsi" w:cs="Arial"/>
          <w:b/>
          <w:color w:val="C00000"/>
          <w:sz w:val="56"/>
          <w:szCs w:val="56"/>
        </w:rPr>
      </w:pPr>
      <w:r w:rsidRPr="00A07891">
        <w:rPr>
          <w:rFonts w:asciiTheme="minorHAnsi" w:hAnsiTheme="minorHAnsi"/>
          <w:bCs/>
          <w:color w:val="C00000"/>
          <w:szCs w:val="56"/>
        </w:rPr>
        <w:br w:type="page"/>
      </w:r>
    </w:p>
    <w:p w14:paraId="5244D607" w14:textId="1995A41B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7" w:name="_Toc372130296"/>
      <w:bookmarkStart w:id="8" w:name="_Toc113035452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CAMPOS DE ENTRADA</w:t>
      </w:r>
      <w:bookmarkEnd w:id="7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(INPUTS)</w:t>
      </w:r>
      <w:bookmarkEnd w:id="8"/>
    </w:p>
    <w:p w14:paraId="35D39B9E" w14:textId="77777777" w:rsidR="00624025" w:rsidRPr="00A07891" w:rsidRDefault="00624025" w:rsidP="00624025"/>
    <w:p w14:paraId="1205C46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</w:rPr>
      </w:pPr>
      <w:r w:rsidRPr="00A07891">
        <w:rPr>
          <w:rFonts w:asciiTheme="minorHAnsi" w:hAnsiTheme="minorHAnsi"/>
        </w:rPr>
        <w:t>A continuación, se enumeran los campos de entrada que se deben ingresar por pestaña en la Tabla de Datos (</w:t>
      </w:r>
      <w:proofErr w:type="spellStart"/>
      <w:r w:rsidRPr="00A07891">
        <w:rPr>
          <w:rFonts w:asciiTheme="minorHAnsi" w:hAnsiTheme="minorHAnsi"/>
        </w:rPr>
        <w:t>DataTable</w:t>
      </w:r>
      <w:proofErr w:type="spellEnd"/>
      <w:r w:rsidRPr="00A07891">
        <w:rPr>
          <w:rFonts w:asciiTheme="minorHAnsi" w:hAnsiTheme="minorHAnsi"/>
        </w:rPr>
        <w:t>) del script de automatización para su correcta ejecución:</w:t>
      </w:r>
    </w:p>
    <w:p w14:paraId="2CD5DF33" w14:textId="77777777" w:rsidR="00A07891" w:rsidRPr="00A07891" w:rsidRDefault="00A07891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1EFE828A" w14:textId="4882B955" w:rsidR="00624025" w:rsidRPr="00A07891" w:rsidRDefault="0018145D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“</w:t>
      </w:r>
      <w:r w:rsidR="008B4961" w:rsidRPr="00A07891">
        <w:rPr>
          <w:rFonts w:asciiTheme="minorHAnsi" w:hAnsiTheme="minorHAnsi"/>
          <w:b/>
        </w:rPr>
        <w:t>E2E</w:t>
      </w:r>
      <w:r w:rsidR="00624025" w:rsidRPr="00A07891">
        <w:rPr>
          <w:rFonts w:asciiTheme="minorHAnsi" w:hAnsiTheme="minorHAnsi"/>
          <w:b/>
        </w:rPr>
        <w:t>”:</w:t>
      </w:r>
    </w:p>
    <w:p w14:paraId="24EE5C0B" w14:textId="77777777" w:rsidR="00624025" w:rsidRPr="00A07891" w:rsidRDefault="00624025" w:rsidP="00A07891">
      <w:pPr>
        <w:rPr>
          <w:rFonts w:asciiTheme="minorHAnsi" w:hAnsiTheme="minorHAnsi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4185"/>
        <w:gridCol w:w="2657"/>
      </w:tblGrid>
      <w:tr w:rsidR="00624025" w:rsidRPr="00A07891" w14:paraId="65D54B97" w14:textId="77777777" w:rsidTr="0000548B">
        <w:trPr>
          <w:jc w:val="center"/>
        </w:trPr>
        <w:tc>
          <w:tcPr>
            <w:tcW w:w="1800" w:type="dxa"/>
            <w:shd w:val="clear" w:color="auto" w:fill="E5B8B7" w:themeFill="accent2" w:themeFillTint="66"/>
            <w:vAlign w:val="center"/>
          </w:tcPr>
          <w:p w14:paraId="674DDBE0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4185" w:type="dxa"/>
            <w:shd w:val="clear" w:color="auto" w:fill="E5B8B7" w:themeFill="accent2" w:themeFillTint="66"/>
            <w:vAlign w:val="center"/>
          </w:tcPr>
          <w:p w14:paraId="30F8FDF6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  <w:tc>
          <w:tcPr>
            <w:tcW w:w="2657" w:type="dxa"/>
            <w:shd w:val="clear" w:color="auto" w:fill="E5B8B7" w:themeFill="accent2" w:themeFillTint="66"/>
          </w:tcPr>
          <w:p w14:paraId="5B339B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EJEMPLO</w:t>
            </w:r>
          </w:p>
        </w:tc>
      </w:tr>
      <w:tr w:rsidR="00A07891" w:rsidRPr="00A07891" w14:paraId="1F668172" w14:textId="77777777" w:rsidTr="0000548B">
        <w:trPr>
          <w:jc w:val="center"/>
        </w:trPr>
        <w:tc>
          <w:tcPr>
            <w:tcW w:w="1800" w:type="dxa"/>
          </w:tcPr>
          <w:p w14:paraId="6CA7D6B5" w14:textId="43ACB10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Prueba</w:t>
            </w:r>
          </w:p>
        </w:tc>
        <w:tc>
          <w:tcPr>
            <w:tcW w:w="4185" w:type="dxa"/>
            <w:vAlign w:val="center"/>
          </w:tcPr>
          <w:p w14:paraId="7DE4C87C" w14:textId="47457EF4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el código de caso de prueba a ejecutar</w:t>
            </w:r>
          </w:p>
        </w:tc>
        <w:tc>
          <w:tcPr>
            <w:tcW w:w="2657" w:type="dxa"/>
          </w:tcPr>
          <w:p w14:paraId="4CEC46D7" w14:textId="09A89D8A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CP001</w:t>
            </w:r>
          </w:p>
        </w:tc>
      </w:tr>
      <w:tr w:rsidR="00A07891" w:rsidRPr="00A07891" w14:paraId="270DDCB9" w14:textId="77777777" w:rsidTr="0000548B">
        <w:trPr>
          <w:jc w:val="center"/>
        </w:trPr>
        <w:tc>
          <w:tcPr>
            <w:tcW w:w="1800" w:type="dxa"/>
          </w:tcPr>
          <w:p w14:paraId="2C4DF4A6" w14:textId="69508F8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de Uso</w:t>
            </w:r>
          </w:p>
        </w:tc>
        <w:tc>
          <w:tcPr>
            <w:tcW w:w="4185" w:type="dxa"/>
            <w:vAlign w:val="center"/>
          </w:tcPr>
          <w:p w14:paraId="45AF5A2C" w14:textId="0DD74987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que tipo de escenario a realizar</w:t>
            </w:r>
          </w:p>
        </w:tc>
        <w:tc>
          <w:tcPr>
            <w:tcW w:w="2657" w:type="dxa"/>
          </w:tcPr>
          <w:p w14:paraId="732329F7" w14:textId="074503E5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Regular</w:t>
            </w:r>
          </w:p>
        </w:tc>
      </w:tr>
      <w:tr w:rsidR="00A07891" w:rsidRPr="00A07891" w14:paraId="0AEBEBFC" w14:textId="77777777" w:rsidTr="0000548B">
        <w:trPr>
          <w:jc w:val="center"/>
        </w:trPr>
        <w:tc>
          <w:tcPr>
            <w:tcW w:w="1800" w:type="dxa"/>
          </w:tcPr>
          <w:p w14:paraId="605E81AC" w14:textId="135EB1D5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</w:t>
            </w:r>
          </w:p>
        </w:tc>
        <w:tc>
          <w:tcPr>
            <w:tcW w:w="4185" w:type="dxa"/>
            <w:vAlign w:val="center"/>
          </w:tcPr>
          <w:p w14:paraId="24A19B86" w14:textId="65A41E3C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 breve del caso</w:t>
            </w:r>
          </w:p>
        </w:tc>
        <w:tc>
          <w:tcPr>
            <w:tcW w:w="2657" w:type="dxa"/>
          </w:tcPr>
          <w:p w14:paraId="66D816B4" w14:textId="11627D6E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Dólar – Contable</w:t>
            </w:r>
          </w:p>
        </w:tc>
      </w:tr>
      <w:tr w:rsidR="008306C0" w:rsidRPr="00A07891" w14:paraId="1C10AF58" w14:textId="77777777" w:rsidTr="0000548B">
        <w:trPr>
          <w:jc w:val="center"/>
        </w:trPr>
        <w:tc>
          <w:tcPr>
            <w:tcW w:w="1800" w:type="dxa"/>
          </w:tcPr>
          <w:p w14:paraId="42C1C0D0" w14:textId="2FB929DB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Username</w:t>
            </w:r>
            <w:proofErr w:type="spellEnd"/>
          </w:p>
        </w:tc>
        <w:tc>
          <w:tcPr>
            <w:tcW w:w="4185" w:type="dxa"/>
            <w:vAlign w:val="center"/>
          </w:tcPr>
          <w:p w14:paraId="1E0EC70D" w14:textId="23F85C5F" w:rsidR="008306C0" w:rsidRPr="00541454" w:rsidRDefault="00CC657C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Usuario con el que se ingresa al formulario</w:t>
            </w:r>
          </w:p>
        </w:tc>
        <w:tc>
          <w:tcPr>
            <w:tcW w:w="2657" w:type="dxa"/>
          </w:tcPr>
          <w:p w14:paraId="4DA2AEDE" w14:textId="2B580680" w:rsidR="0091755C" w:rsidRPr="00541454" w:rsidRDefault="0091755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integrdds@niubiz.com.pe</w:t>
            </w:r>
          </w:p>
          <w:p w14:paraId="37F70F3F" w14:textId="4CB583D7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51F382B4" w14:textId="77777777" w:rsidTr="0000548B">
        <w:trPr>
          <w:jc w:val="center"/>
        </w:trPr>
        <w:tc>
          <w:tcPr>
            <w:tcW w:w="1800" w:type="dxa"/>
          </w:tcPr>
          <w:p w14:paraId="47237313" w14:textId="00E736D5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Password</w:t>
            </w:r>
            <w:proofErr w:type="spellEnd"/>
          </w:p>
        </w:tc>
        <w:tc>
          <w:tcPr>
            <w:tcW w:w="4185" w:type="dxa"/>
            <w:vAlign w:val="center"/>
          </w:tcPr>
          <w:p w14:paraId="36026AE8" w14:textId="550CC1DA" w:rsidR="008306C0" w:rsidRPr="00541454" w:rsidRDefault="00CC657C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Contraseña con la que se ingresa al formulario</w:t>
            </w:r>
          </w:p>
        </w:tc>
        <w:tc>
          <w:tcPr>
            <w:tcW w:w="2657" w:type="dxa"/>
          </w:tcPr>
          <w:p w14:paraId="30ECB62D" w14:textId="3F59EA1D" w:rsidR="0091755C" w:rsidRPr="00541454" w:rsidRDefault="0091755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_7z3@dddF</w:t>
            </w:r>
          </w:p>
          <w:p w14:paraId="15CC194E" w14:textId="23BE9B30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6AA4AD37" w14:textId="77777777" w:rsidTr="0000548B">
        <w:trPr>
          <w:jc w:val="center"/>
        </w:trPr>
        <w:tc>
          <w:tcPr>
            <w:tcW w:w="1800" w:type="dxa"/>
          </w:tcPr>
          <w:p w14:paraId="05EA042B" w14:textId="4A10C852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MerchantId</w:t>
            </w:r>
            <w:proofErr w:type="spellEnd"/>
          </w:p>
        </w:tc>
        <w:tc>
          <w:tcPr>
            <w:tcW w:w="4185" w:type="dxa"/>
            <w:vAlign w:val="center"/>
          </w:tcPr>
          <w:p w14:paraId="7DAE91C0" w14:textId="34955EEA" w:rsidR="008306C0" w:rsidRPr="00541454" w:rsidRDefault="00994B8A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comercio creado al momento de la afiliación</w:t>
            </w:r>
          </w:p>
        </w:tc>
        <w:tc>
          <w:tcPr>
            <w:tcW w:w="2657" w:type="dxa"/>
          </w:tcPr>
          <w:p w14:paraId="2D1A726E" w14:textId="2752178A" w:rsidR="008306C0" w:rsidRPr="00541454" w:rsidRDefault="00CE4717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115015006 </w:t>
            </w:r>
          </w:p>
        </w:tc>
      </w:tr>
      <w:tr w:rsidR="008306C0" w:rsidRPr="00A07891" w14:paraId="264FBC8D" w14:textId="77777777" w:rsidTr="0000548B">
        <w:trPr>
          <w:jc w:val="center"/>
        </w:trPr>
        <w:tc>
          <w:tcPr>
            <w:tcW w:w="1800" w:type="dxa"/>
          </w:tcPr>
          <w:p w14:paraId="4A960D38" w14:textId="720888C0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Channel</w:t>
            </w:r>
            <w:proofErr w:type="spellEnd"/>
          </w:p>
        </w:tc>
        <w:tc>
          <w:tcPr>
            <w:tcW w:w="4185" w:type="dxa"/>
            <w:vAlign w:val="center"/>
          </w:tcPr>
          <w:p w14:paraId="7985E8F1" w14:textId="630DCF8B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Canal de registro. Valor por defecto: “web”</w:t>
            </w:r>
          </w:p>
        </w:tc>
        <w:tc>
          <w:tcPr>
            <w:tcW w:w="2657" w:type="dxa"/>
          </w:tcPr>
          <w:p w14:paraId="21467052" w14:textId="7402DD5B" w:rsidR="008306C0" w:rsidRPr="00541454" w:rsidRDefault="00CE4717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W</w:t>
            </w:r>
            <w:r w:rsidR="00A07891" w:rsidRPr="00541454">
              <w:rPr>
                <w:rFonts w:asciiTheme="minorHAnsi" w:hAnsiTheme="minorHAnsi" w:cstheme="minorHAnsi"/>
              </w:rPr>
              <w:t>eb</w:t>
            </w:r>
          </w:p>
        </w:tc>
      </w:tr>
      <w:tr w:rsidR="008306C0" w:rsidRPr="00A07891" w14:paraId="68C2BE7D" w14:textId="77777777" w:rsidTr="0000548B">
        <w:trPr>
          <w:jc w:val="center"/>
        </w:trPr>
        <w:tc>
          <w:tcPr>
            <w:tcW w:w="1800" w:type="dxa"/>
          </w:tcPr>
          <w:p w14:paraId="5C0140FE" w14:textId="79BF6676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Amount</w:t>
            </w:r>
            <w:proofErr w:type="spellEnd"/>
          </w:p>
        </w:tc>
        <w:tc>
          <w:tcPr>
            <w:tcW w:w="4185" w:type="dxa"/>
            <w:vAlign w:val="center"/>
          </w:tcPr>
          <w:p w14:paraId="37272CF6" w14:textId="0BD42400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Importe de la transacción. </w:t>
            </w:r>
          </w:p>
        </w:tc>
        <w:tc>
          <w:tcPr>
            <w:tcW w:w="2657" w:type="dxa"/>
          </w:tcPr>
          <w:p w14:paraId="74F4A74A" w14:textId="2CF2D675" w:rsidR="008306C0" w:rsidRPr="00541454" w:rsidRDefault="002649F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Formato ###</w:t>
            </w:r>
            <w:proofErr w:type="gramStart"/>
            <w:r w:rsidRPr="00541454">
              <w:rPr>
                <w:rFonts w:asciiTheme="minorHAnsi" w:hAnsiTheme="minorHAnsi" w:cstheme="minorHAnsi"/>
              </w:rPr>
              <w:t>#.#</w:t>
            </w:r>
            <w:proofErr w:type="gramEnd"/>
            <w:r w:rsidRPr="00541454">
              <w:rPr>
                <w:rFonts w:asciiTheme="minorHAnsi" w:hAnsiTheme="minorHAnsi" w:cstheme="minorHAnsi"/>
              </w:rPr>
              <w:t># (Dos decimales separados por punto) Ejemplo: 100.00</w:t>
            </w:r>
          </w:p>
        </w:tc>
      </w:tr>
      <w:tr w:rsidR="008306C0" w:rsidRPr="00A07891" w14:paraId="264F8B3A" w14:textId="77777777" w:rsidTr="0000548B">
        <w:trPr>
          <w:jc w:val="center"/>
        </w:trPr>
        <w:tc>
          <w:tcPr>
            <w:tcW w:w="1800" w:type="dxa"/>
          </w:tcPr>
          <w:p w14:paraId="12129DF3" w14:textId="00B0654A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ClientIP</w:t>
            </w:r>
            <w:proofErr w:type="spellEnd"/>
          </w:p>
        </w:tc>
        <w:tc>
          <w:tcPr>
            <w:tcW w:w="4185" w:type="dxa"/>
            <w:vAlign w:val="center"/>
          </w:tcPr>
          <w:p w14:paraId="6F423343" w14:textId="0EB8BBFD" w:rsidR="008306C0" w:rsidRPr="00541454" w:rsidRDefault="002649F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IP del cliente</w:t>
            </w:r>
          </w:p>
        </w:tc>
        <w:tc>
          <w:tcPr>
            <w:tcW w:w="2657" w:type="dxa"/>
          </w:tcPr>
          <w:p w14:paraId="639B7C5C" w14:textId="77777777" w:rsidR="00BE0A44" w:rsidRPr="00541454" w:rsidRDefault="00BE0A44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24.252.107.29</w:t>
            </w:r>
          </w:p>
          <w:p w14:paraId="59B59630" w14:textId="516C0719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0834D243" w14:textId="77777777" w:rsidTr="0000548B">
        <w:trPr>
          <w:jc w:val="center"/>
        </w:trPr>
        <w:tc>
          <w:tcPr>
            <w:tcW w:w="1800" w:type="dxa"/>
          </w:tcPr>
          <w:p w14:paraId="549CF71A" w14:textId="1C15DB3A" w:rsidR="008306C0" w:rsidRPr="00541454" w:rsidRDefault="008306C0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PurchaseNumber</w:t>
            </w:r>
            <w:proofErr w:type="spellEnd"/>
          </w:p>
        </w:tc>
        <w:tc>
          <w:tcPr>
            <w:tcW w:w="4185" w:type="dxa"/>
            <w:vAlign w:val="center"/>
          </w:tcPr>
          <w:p w14:paraId="24C081C7" w14:textId="6835160D" w:rsidR="008306C0" w:rsidRPr="00541454" w:rsidRDefault="00D34D7D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Pedido, este valor debe ser creado por el comercio y es único por intento de autorización</w:t>
            </w:r>
          </w:p>
        </w:tc>
        <w:tc>
          <w:tcPr>
            <w:tcW w:w="2657" w:type="dxa"/>
          </w:tcPr>
          <w:p w14:paraId="5582F59B" w14:textId="77777777" w:rsidR="00BE0A44" w:rsidRPr="00541454" w:rsidRDefault="00BE0A44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22084194941</w:t>
            </w:r>
          </w:p>
          <w:p w14:paraId="083F8743" w14:textId="38591C47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306C0" w:rsidRPr="00A07891" w14:paraId="6E0538C3" w14:textId="77777777" w:rsidTr="0000548B">
        <w:trPr>
          <w:jc w:val="center"/>
        </w:trPr>
        <w:tc>
          <w:tcPr>
            <w:tcW w:w="1800" w:type="dxa"/>
          </w:tcPr>
          <w:p w14:paraId="6D72FB4D" w14:textId="2D9AD4A2" w:rsidR="008306C0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ShowAmount</w:t>
            </w:r>
            <w:proofErr w:type="spellEnd"/>
          </w:p>
        </w:tc>
        <w:tc>
          <w:tcPr>
            <w:tcW w:w="4185" w:type="dxa"/>
            <w:vAlign w:val="center"/>
          </w:tcPr>
          <w:p w14:paraId="4E45D1F9" w14:textId="187C49CD" w:rsidR="00BE0A44" w:rsidRPr="00541454" w:rsidRDefault="00743820" w:rsidP="0000548B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Indica si se muestra el monto a pagar en el botón Pagar del formulario. </w:t>
            </w:r>
          </w:p>
          <w:p w14:paraId="6F1FA431" w14:textId="48BEB123" w:rsidR="008306C0" w:rsidRPr="00541454" w:rsidRDefault="008306C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</w:p>
        </w:tc>
        <w:tc>
          <w:tcPr>
            <w:tcW w:w="2657" w:type="dxa"/>
          </w:tcPr>
          <w:p w14:paraId="7327F1EB" w14:textId="77777777" w:rsidR="00BE0A44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Valor por defecto: TRUE. Otros valores:</w:t>
            </w:r>
          </w:p>
          <w:p w14:paraId="5E78CA44" w14:textId="77777777" w:rsidR="00BE0A44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TRUE</w:t>
            </w:r>
          </w:p>
          <w:p w14:paraId="2BEAE94F" w14:textId="5AF48352" w:rsidR="008306C0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FALSE</w:t>
            </w:r>
          </w:p>
        </w:tc>
      </w:tr>
      <w:tr w:rsidR="008306C0" w:rsidRPr="00A07891" w14:paraId="69A37072" w14:textId="77777777" w:rsidTr="0000548B">
        <w:trPr>
          <w:jc w:val="center"/>
        </w:trPr>
        <w:tc>
          <w:tcPr>
            <w:tcW w:w="1800" w:type="dxa"/>
          </w:tcPr>
          <w:p w14:paraId="595F9277" w14:textId="7B883924" w:rsidR="008306C0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HideXButton</w:t>
            </w:r>
            <w:proofErr w:type="spellEnd"/>
          </w:p>
        </w:tc>
        <w:tc>
          <w:tcPr>
            <w:tcW w:w="4185" w:type="dxa"/>
            <w:vAlign w:val="center"/>
          </w:tcPr>
          <w:p w14:paraId="4282C25C" w14:textId="13A8DF55" w:rsidR="008306C0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Permite ocultar el cerrar (X) en el formulario de pago. </w:t>
            </w:r>
          </w:p>
        </w:tc>
        <w:tc>
          <w:tcPr>
            <w:tcW w:w="2657" w:type="dxa"/>
          </w:tcPr>
          <w:p w14:paraId="2D67292D" w14:textId="508C7D3F" w:rsidR="008306C0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Valor por defecto: FALSE. Otros valores:</w:t>
            </w:r>
            <w:r w:rsidRPr="00541454">
              <w:rPr>
                <w:rFonts w:asciiTheme="minorHAnsi" w:hAnsiTheme="minorHAnsi" w:cstheme="minorHAnsi"/>
              </w:rPr>
              <w:br/>
              <w:t>TRUE</w:t>
            </w:r>
            <w:r w:rsidRPr="00541454">
              <w:rPr>
                <w:rFonts w:asciiTheme="minorHAnsi" w:hAnsiTheme="minorHAnsi" w:cstheme="minorHAnsi"/>
              </w:rPr>
              <w:br/>
              <w:t>FALSE</w:t>
            </w:r>
          </w:p>
        </w:tc>
      </w:tr>
      <w:tr w:rsidR="002649F9" w:rsidRPr="00A07891" w14:paraId="29884B47" w14:textId="77777777" w:rsidTr="0000548B">
        <w:trPr>
          <w:jc w:val="center"/>
        </w:trPr>
        <w:tc>
          <w:tcPr>
            <w:tcW w:w="1800" w:type="dxa"/>
          </w:tcPr>
          <w:p w14:paraId="73679423" w14:textId="5144B9DB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UserToken</w:t>
            </w:r>
            <w:proofErr w:type="spellEnd"/>
          </w:p>
        </w:tc>
        <w:tc>
          <w:tcPr>
            <w:tcW w:w="4185" w:type="dxa"/>
            <w:vAlign w:val="center"/>
          </w:tcPr>
          <w:p w14:paraId="67AAEC49" w14:textId="55499BFF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Identificador del token de usuario para la funcionalidad de tarjeta recordada, se debe enviar un valor único UUID.</w:t>
            </w:r>
          </w:p>
        </w:tc>
        <w:tc>
          <w:tcPr>
            <w:tcW w:w="2657" w:type="dxa"/>
          </w:tcPr>
          <w:p w14:paraId="2337AA2D" w14:textId="238C8179" w:rsidR="002649F9" w:rsidRPr="00541454" w:rsidRDefault="00BE0A44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correotest@example.com</w:t>
            </w:r>
          </w:p>
        </w:tc>
      </w:tr>
      <w:tr w:rsidR="002649F9" w:rsidRPr="00A07891" w14:paraId="04BFB114" w14:textId="77777777" w:rsidTr="0000548B">
        <w:trPr>
          <w:jc w:val="center"/>
        </w:trPr>
        <w:tc>
          <w:tcPr>
            <w:tcW w:w="1800" w:type="dxa"/>
          </w:tcPr>
          <w:p w14:paraId="5E0A3EB8" w14:textId="157E730B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FirstName</w:t>
            </w:r>
            <w:proofErr w:type="spellEnd"/>
          </w:p>
        </w:tc>
        <w:tc>
          <w:tcPr>
            <w:tcW w:w="4185" w:type="dxa"/>
            <w:vAlign w:val="center"/>
          </w:tcPr>
          <w:p w14:paraId="4A14F200" w14:textId="61445577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40BC53A1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correotest</w:t>
            </w:r>
            <w:proofErr w:type="spellEnd"/>
          </w:p>
          <w:p w14:paraId="2094BA66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0112CAF" w14:textId="77777777" w:rsidTr="0000548B">
        <w:trPr>
          <w:jc w:val="center"/>
        </w:trPr>
        <w:tc>
          <w:tcPr>
            <w:tcW w:w="1800" w:type="dxa"/>
          </w:tcPr>
          <w:p w14:paraId="4852B5FE" w14:textId="622296A0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LastName</w:t>
            </w:r>
            <w:proofErr w:type="spellEnd"/>
          </w:p>
        </w:tc>
        <w:tc>
          <w:tcPr>
            <w:tcW w:w="4185" w:type="dxa"/>
            <w:vAlign w:val="center"/>
          </w:tcPr>
          <w:p w14:paraId="281CBAD9" w14:textId="39AA9C8B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Apellidos del titular de la tarjeta. </w:t>
            </w:r>
          </w:p>
        </w:tc>
        <w:tc>
          <w:tcPr>
            <w:tcW w:w="2657" w:type="dxa"/>
          </w:tcPr>
          <w:p w14:paraId="101CB7BF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correotest</w:t>
            </w:r>
            <w:proofErr w:type="spellEnd"/>
          </w:p>
          <w:p w14:paraId="7138EE0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271AECF4" w14:textId="77777777" w:rsidTr="0000548B">
        <w:trPr>
          <w:jc w:val="center"/>
        </w:trPr>
        <w:tc>
          <w:tcPr>
            <w:tcW w:w="1800" w:type="dxa"/>
          </w:tcPr>
          <w:p w14:paraId="67505818" w14:textId="2C7A4BF4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Email</w:t>
            </w:r>
          </w:p>
        </w:tc>
        <w:tc>
          <w:tcPr>
            <w:tcW w:w="4185" w:type="dxa"/>
            <w:vAlign w:val="center"/>
          </w:tcPr>
          <w:p w14:paraId="10508C47" w14:textId="057A2358" w:rsidR="002649F9" w:rsidRPr="00541454" w:rsidRDefault="00743820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37DF5865" w14:textId="77777777" w:rsidR="00356A03" w:rsidRPr="00541454" w:rsidRDefault="00356A03" w:rsidP="0000548B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563C1"/>
                <w:u w:val="single"/>
              </w:rPr>
              <w:t>correotest@example.com</w:t>
            </w:r>
          </w:p>
          <w:p w14:paraId="7D22476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615F408" w14:textId="77777777" w:rsidTr="0000548B">
        <w:trPr>
          <w:jc w:val="center"/>
        </w:trPr>
        <w:tc>
          <w:tcPr>
            <w:tcW w:w="1800" w:type="dxa"/>
          </w:tcPr>
          <w:p w14:paraId="578B7D74" w14:textId="3C3CB262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MerchantLogo</w:t>
            </w:r>
            <w:proofErr w:type="spellEnd"/>
          </w:p>
        </w:tc>
        <w:tc>
          <w:tcPr>
            <w:tcW w:w="4185" w:type="dxa"/>
            <w:vAlign w:val="center"/>
          </w:tcPr>
          <w:p w14:paraId="1D58B1F2" w14:textId="4C2CAAEF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URL del logo del comercio. Altamente recomendable incluir un logo, caso contrario se mostrará el nombre del comercio</w:t>
            </w:r>
          </w:p>
        </w:tc>
        <w:tc>
          <w:tcPr>
            <w:tcW w:w="2657" w:type="dxa"/>
          </w:tcPr>
          <w:p w14:paraId="2275B445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img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>/niubiz.png</w:t>
            </w:r>
          </w:p>
          <w:p w14:paraId="6EAF4C7B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6D2964C6" w14:textId="77777777" w:rsidTr="0000548B">
        <w:trPr>
          <w:jc w:val="center"/>
        </w:trPr>
        <w:tc>
          <w:tcPr>
            <w:tcW w:w="1800" w:type="dxa"/>
          </w:tcPr>
          <w:p w14:paraId="553D1F07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lastRenderedPageBreak/>
              <w:t>Callback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4A4F1240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67BFDEF" w14:textId="11F58C7E" w:rsidR="002649F9" w:rsidRPr="00541454" w:rsidRDefault="00333CC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URL de la aplicación del comercio para redirección en caso de que exista un pago durante la operación</w:t>
            </w:r>
          </w:p>
        </w:tc>
        <w:tc>
          <w:tcPr>
            <w:tcW w:w="2657" w:type="dxa"/>
          </w:tcPr>
          <w:p w14:paraId="085F3477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index.php</w:t>
            </w:r>
            <w:proofErr w:type="spellEnd"/>
          </w:p>
          <w:p w14:paraId="6DC9AE1C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0BAFE1EE" w14:textId="77777777" w:rsidTr="0000548B">
        <w:trPr>
          <w:jc w:val="center"/>
        </w:trPr>
        <w:tc>
          <w:tcPr>
            <w:tcW w:w="1800" w:type="dxa"/>
          </w:tcPr>
          <w:p w14:paraId="7AF3C1DC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65DF763E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8C80AAE" w14:textId="0CAB6F8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Dirección URL de la aplicación del comercio para redirección en caso de que exista un </w:t>
            </w:r>
            <w:proofErr w:type="spellStart"/>
            <w:r w:rsidRPr="00541454">
              <w:rPr>
                <w:rFonts w:asciiTheme="minorHAnsi" w:hAnsiTheme="minorHAnsi" w:cstheme="minorHAnsi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durante el pago</w:t>
            </w:r>
          </w:p>
        </w:tc>
        <w:tc>
          <w:tcPr>
            <w:tcW w:w="2657" w:type="dxa"/>
          </w:tcPr>
          <w:p w14:paraId="7494049B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timeout.php</w:t>
            </w:r>
            <w:proofErr w:type="spellEnd"/>
          </w:p>
          <w:p w14:paraId="3D4E9B7D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18035C6" w14:textId="77777777" w:rsidTr="0000548B">
        <w:trPr>
          <w:jc w:val="center"/>
        </w:trPr>
        <w:tc>
          <w:tcPr>
            <w:tcW w:w="1800" w:type="dxa"/>
          </w:tcPr>
          <w:p w14:paraId="0D414B7D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ButtonColor</w:t>
            </w:r>
            <w:proofErr w:type="spellEnd"/>
          </w:p>
          <w:p w14:paraId="4BCAD9E1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0157AA9" w14:textId="43D0FAF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Color del Botón de Pago </w:t>
            </w:r>
          </w:p>
        </w:tc>
        <w:tc>
          <w:tcPr>
            <w:tcW w:w="2657" w:type="dxa"/>
          </w:tcPr>
          <w:p w14:paraId="3B35F73A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#104de8</w:t>
            </w:r>
          </w:p>
          <w:p w14:paraId="130F6AC8" w14:textId="4338324A" w:rsidR="002649F9" w:rsidRPr="00541454" w:rsidRDefault="0059278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(</w:t>
            </w:r>
            <w:proofErr w:type="spellStart"/>
            <w:r w:rsidRPr="00541454">
              <w:rPr>
                <w:rFonts w:asciiTheme="minorHAnsi" w:hAnsiTheme="minorHAnsi" w:cstheme="minorHAnsi"/>
              </w:rPr>
              <w:t>Navy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= Azul, Gray = Gris). Valor por defecto: NAVY.</w:t>
            </w:r>
          </w:p>
        </w:tc>
      </w:tr>
      <w:tr w:rsidR="002649F9" w:rsidRPr="00A07891" w14:paraId="49A89DD2" w14:textId="77777777" w:rsidTr="0000548B">
        <w:trPr>
          <w:jc w:val="center"/>
        </w:trPr>
        <w:tc>
          <w:tcPr>
            <w:tcW w:w="1800" w:type="dxa"/>
          </w:tcPr>
          <w:p w14:paraId="061DE95F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ExpirationMinutes</w:t>
            </w:r>
            <w:proofErr w:type="spellEnd"/>
          </w:p>
          <w:p w14:paraId="200A3884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326D933" w14:textId="3790BCDD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Tiempo de duración de la sesión de pago expresado en minutos</w:t>
            </w:r>
          </w:p>
        </w:tc>
        <w:tc>
          <w:tcPr>
            <w:tcW w:w="2657" w:type="dxa"/>
          </w:tcPr>
          <w:p w14:paraId="43969959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</w:t>
            </w:r>
          </w:p>
          <w:p w14:paraId="44674AAD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43202FA" w14:textId="77777777" w:rsidTr="0000548B">
        <w:trPr>
          <w:jc w:val="center"/>
        </w:trPr>
        <w:tc>
          <w:tcPr>
            <w:tcW w:w="1800" w:type="dxa"/>
          </w:tcPr>
          <w:p w14:paraId="20AA4ADB" w14:textId="09E5AEE0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CardNumber</w:t>
            </w:r>
            <w:proofErr w:type="spellEnd"/>
          </w:p>
        </w:tc>
        <w:tc>
          <w:tcPr>
            <w:tcW w:w="4185" w:type="dxa"/>
            <w:vAlign w:val="center"/>
          </w:tcPr>
          <w:p w14:paraId="40066D2E" w14:textId="3A098021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Número de tarjeta </w:t>
            </w:r>
          </w:p>
        </w:tc>
        <w:tc>
          <w:tcPr>
            <w:tcW w:w="2657" w:type="dxa"/>
          </w:tcPr>
          <w:p w14:paraId="14603D34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4547751247039134</w:t>
            </w:r>
          </w:p>
          <w:p w14:paraId="51974B56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0AB9D54F" w14:textId="77777777" w:rsidTr="0000548B">
        <w:trPr>
          <w:jc w:val="center"/>
        </w:trPr>
        <w:tc>
          <w:tcPr>
            <w:tcW w:w="1800" w:type="dxa"/>
          </w:tcPr>
          <w:p w14:paraId="726891F3" w14:textId="034FBE51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CardMonth</w:t>
            </w:r>
            <w:proofErr w:type="spellEnd"/>
          </w:p>
        </w:tc>
        <w:tc>
          <w:tcPr>
            <w:tcW w:w="4185" w:type="dxa"/>
            <w:vAlign w:val="center"/>
          </w:tcPr>
          <w:p w14:paraId="30B3FAB5" w14:textId="7F0FB9F4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Mes de expiración tarjeta</w:t>
            </w:r>
          </w:p>
        </w:tc>
        <w:tc>
          <w:tcPr>
            <w:tcW w:w="2657" w:type="dxa"/>
          </w:tcPr>
          <w:p w14:paraId="57C1AE67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11</w:t>
            </w:r>
          </w:p>
          <w:p w14:paraId="03A5CD18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5206A662" w14:textId="77777777" w:rsidTr="0000548B">
        <w:trPr>
          <w:jc w:val="center"/>
        </w:trPr>
        <w:tc>
          <w:tcPr>
            <w:tcW w:w="1800" w:type="dxa"/>
          </w:tcPr>
          <w:p w14:paraId="1BED9533" w14:textId="50E416E8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CardYear</w:t>
            </w:r>
            <w:proofErr w:type="spellEnd"/>
          </w:p>
        </w:tc>
        <w:tc>
          <w:tcPr>
            <w:tcW w:w="4185" w:type="dxa"/>
            <w:vAlign w:val="center"/>
          </w:tcPr>
          <w:p w14:paraId="048184D9" w14:textId="6D2456DE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Año de expiración tarjeta</w:t>
            </w:r>
          </w:p>
        </w:tc>
        <w:tc>
          <w:tcPr>
            <w:tcW w:w="2657" w:type="dxa"/>
          </w:tcPr>
          <w:p w14:paraId="28672C01" w14:textId="77777777" w:rsidR="00592789" w:rsidRPr="00541454" w:rsidRDefault="0059278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2023</w:t>
            </w:r>
          </w:p>
          <w:p w14:paraId="77D21899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2234E45" w14:textId="77777777" w:rsidTr="0000548B">
        <w:trPr>
          <w:jc w:val="center"/>
        </w:trPr>
        <w:tc>
          <w:tcPr>
            <w:tcW w:w="1800" w:type="dxa"/>
          </w:tcPr>
          <w:p w14:paraId="39CFDE93" w14:textId="31982BB2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CVV</w:t>
            </w:r>
          </w:p>
        </w:tc>
        <w:tc>
          <w:tcPr>
            <w:tcW w:w="4185" w:type="dxa"/>
            <w:vAlign w:val="center"/>
          </w:tcPr>
          <w:p w14:paraId="769A861D" w14:textId="5AF41D9D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verificación del CVV de la tarjeta</w:t>
            </w:r>
          </w:p>
        </w:tc>
        <w:tc>
          <w:tcPr>
            <w:tcW w:w="2657" w:type="dxa"/>
          </w:tcPr>
          <w:p w14:paraId="21180923" w14:textId="3AFC12DD" w:rsidR="002649F9" w:rsidRPr="00541454" w:rsidRDefault="0059278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321</w:t>
            </w:r>
          </w:p>
        </w:tc>
      </w:tr>
      <w:tr w:rsidR="002649F9" w:rsidRPr="00A07891" w14:paraId="72F892E5" w14:textId="77777777" w:rsidTr="0000548B">
        <w:trPr>
          <w:jc w:val="center"/>
        </w:trPr>
        <w:tc>
          <w:tcPr>
            <w:tcW w:w="1800" w:type="dxa"/>
          </w:tcPr>
          <w:p w14:paraId="315725B1" w14:textId="74338C74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CardFirstName</w:t>
            </w:r>
            <w:proofErr w:type="spellEnd"/>
          </w:p>
        </w:tc>
        <w:tc>
          <w:tcPr>
            <w:tcW w:w="4185" w:type="dxa"/>
            <w:vAlign w:val="center"/>
          </w:tcPr>
          <w:p w14:paraId="774DB291" w14:textId="6048AFEA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46F28120" w14:textId="77777777" w:rsidR="00145F05" w:rsidRPr="00541454" w:rsidRDefault="00145F05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7AC85883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4D998F70" w14:textId="77777777" w:rsidTr="0000548B">
        <w:trPr>
          <w:jc w:val="center"/>
        </w:trPr>
        <w:tc>
          <w:tcPr>
            <w:tcW w:w="1800" w:type="dxa"/>
          </w:tcPr>
          <w:p w14:paraId="7C9D0F54" w14:textId="15D3CC58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CardLastName</w:t>
            </w:r>
            <w:proofErr w:type="spellEnd"/>
          </w:p>
        </w:tc>
        <w:tc>
          <w:tcPr>
            <w:tcW w:w="4185" w:type="dxa"/>
            <w:vAlign w:val="center"/>
          </w:tcPr>
          <w:p w14:paraId="3061FC75" w14:textId="1DEE3A4F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Apellidos del titular de la tarjeta</w:t>
            </w:r>
          </w:p>
        </w:tc>
        <w:tc>
          <w:tcPr>
            <w:tcW w:w="2657" w:type="dxa"/>
          </w:tcPr>
          <w:p w14:paraId="42C24382" w14:textId="77777777" w:rsidR="00145F05" w:rsidRPr="00541454" w:rsidRDefault="00145F05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3A1EE08F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379C4533" w14:textId="77777777" w:rsidTr="0000548B">
        <w:trPr>
          <w:jc w:val="center"/>
        </w:trPr>
        <w:tc>
          <w:tcPr>
            <w:tcW w:w="1800" w:type="dxa"/>
          </w:tcPr>
          <w:p w14:paraId="0A2393D9" w14:textId="715F8071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CardEmail</w:t>
            </w:r>
            <w:proofErr w:type="spellEnd"/>
          </w:p>
        </w:tc>
        <w:tc>
          <w:tcPr>
            <w:tcW w:w="4185" w:type="dxa"/>
            <w:vAlign w:val="center"/>
          </w:tcPr>
          <w:p w14:paraId="11EB9DBD" w14:textId="74B4186C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5AEE5529" w14:textId="77777777" w:rsidR="00145F05" w:rsidRPr="00541454" w:rsidRDefault="00A07891" w:rsidP="0000548B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hyperlink r:id="rId14" w:history="1">
              <w:r w:rsidR="00145F05" w:rsidRPr="00541454">
                <w:rPr>
                  <w:rStyle w:val="Hipervnculo"/>
                  <w:rFonts w:asciiTheme="minorHAnsi" w:hAnsiTheme="minorHAnsi" w:cstheme="minorHAnsi"/>
                </w:rPr>
                <w:t>correotest1@example.com</w:t>
              </w:r>
            </w:hyperlink>
          </w:p>
          <w:p w14:paraId="170F0E17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2649F9" w:rsidRPr="00A07891" w14:paraId="4C4F0116" w14:textId="77777777" w:rsidTr="0000548B">
        <w:trPr>
          <w:jc w:val="center"/>
        </w:trPr>
        <w:tc>
          <w:tcPr>
            <w:tcW w:w="1800" w:type="dxa"/>
          </w:tcPr>
          <w:p w14:paraId="683091A1" w14:textId="77777777" w:rsidR="002649F9" w:rsidRPr="00541454" w:rsidRDefault="002649F9" w:rsidP="0000548B">
            <w:pPr>
              <w:rPr>
                <w:rFonts w:asciiTheme="minorHAnsi" w:hAnsiTheme="minorHAnsi" w:cstheme="minorHAnsi"/>
                <w:lang w:eastAsia="es-PE"/>
              </w:rPr>
            </w:pPr>
            <w:r w:rsidRPr="00541454">
              <w:rPr>
                <w:rFonts w:asciiTheme="minorHAnsi" w:hAnsiTheme="minorHAnsi" w:cstheme="minorHAnsi"/>
              </w:rPr>
              <w:t>Mobile</w:t>
            </w:r>
          </w:p>
          <w:p w14:paraId="245BF500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6D2D930" w14:textId="212C05FB" w:rsidR="002649F9" w:rsidRPr="00541454" w:rsidRDefault="00D768FD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11E2FEA0" w14:textId="5180BA55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978675656</w:t>
            </w:r>
          </w:p>
        </w:tc>
      </w:tr>
      <w:tr w:rsidR="002649F9" w:rsidRPr="00A07891" w14:paraId="06CEC017" w14:textId="77777777" w:rsidTr="0000548B">
        <w:trPr>
          <w:jc w:val="center"/>
        </w:trPr>
        <w:tc>
          <w:tcPr>
            <w:tcW w:w="1800" w:type="dxa"/>
          </w:tcPr>
          <w:p w14:paraId="5DC5F550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Tipo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412EBA44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8AC9653" w14:textId="369D8FDF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Tipo de documento</w:t>
            </w:r>
          </w:p>
        </w:tc>
        <w:tc>
          <w:tcPr>
            <w:tcW w:w="2657" w:type="dxa"/>
          </w:tcPr>
          <w:p w14:paraId="500FBCE7" w14:textId="6095FBEC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Dni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, carnet de </w:t>
            </w:r>
            <w:proofErr w:type="spellStart"/>
            <w:r w:rsidRPr="00541454">
              <w:rPr>
                <w:rFonts w:asciiTheme="minorHAnsi" w:hAnsiTheme="minorHAnsi" w:cstheme="minorHAnsi"/>
              </w:rPr>
              <w:t>extranjeria</w:t>
            </w:r>
            <w:proofErr w:type="spellEnd"/>
            <w:r w:rsidRPr="00541454">
              <w:rPr>
                <w:rFonts w:asciiTheme="minorHAnsi" w:hAnsiTheme="minorHAnsi" w:cstheme="minorHAnsi"/>
              </w:rPr>
              <w:t>, pasaporte</w:t>
            </w:r>
          </w:p>
        </w:tc>
      </w:tr>
      <w:tr w:rsidR="002649F9" w:rsidRPr="00A07891" w14:paraId="20475263" w14:textId="77777777" w:rsidTr="0000548B">
        <w:trPr>
          <w:jc w:val="center"/>
        </w:trPr>
        <w:tc>
          <w:tcPr>
            <w:tcW w:w="1800" w:type="dxa"/>
          </w:tcPr>
          <w:p w14:paraId="6D343DCD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N°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34953A47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BE9776E" w14:textId="122F7C33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documento</w:t>
            </w:r>
          </w:p>
        </w:tc>
        <w:tc>
          <w:tcPr>
            <w:tcW w:w="2657" w:type="dxa"/>
          </w:tcPr>
          <w:p w14:paraId="2697954C" w14:textId="166FA538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54675433</w:t>
            </w:r>
          </w:p>
        </w:tc>
      </w:tr>
      <w:tr w:rsidR="002649F9" w:rsidRPr="00A07891" w14:paraId="467EE58F" w14:textId="77777777" w:rsidTr="0000548B">
        <w:trPr>
          <w:jc w:val="center"/>
        </w:trPr>
        <w:tc>
          <w:tcPr>
            <w:tcW w:w="1800" w:type="dxa"/>
          </w:tcPr>
          <w:p w14:paraId="631D696A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DCC</w:t>
            </w:r>
          </w:p>
          <w:p w14:paraId="38786902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E614C76" w14:textId="37C5570B" w:rsidR="002649F9" w:rsidRPr="00541454" w:rsidRDefault="00CD2D46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escoger dos formas de pago</w:t>
            </w:r>
          </w:p>
        </w:tc>
        <w:tc>
          <w:tcPr>
            <w:tcW w:w="2657" w:type="dxa"/>
          </w:tcPr>
          <w:p w14:paraId="3BECB82F" w14:textId="7A6CB76A" w:rsidR="00145F05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Tarjeta,</w:t>
            </w:r>
          </w:p>
          <w:p w14:paraId="75BF49CB" w14:textId="0362A551" w:rsidR="002649F9" w:rsidRPr="00541454" w:rsidRDefault="00145F05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Comercio</w:t>
            </w:r>
          </w:p>
        </w:tc>
      </w:tr>
      <w:tr w:rsidR="002649F9" w:rsidRPr="00A07891" w14:paraId="280CCEDD" w14:textId="77777777" w:rsidTr="0000548B">
        <w:trPr>
          <w:jc w:val="center"/>
        </w:trPr>
        <w:tc>
          <w:tcPr>
            <w:tcW w:w="1800" w:type="dxa"/>
          </w:tcPr>
          <w:p w14:paraId="5C1D44D9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City</w:t>
            </w:r>
          </w:p>
          <w:p w14:paraId="0323F33C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1536E671" w14:textId="216200F3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Ciudad ingresada por </w:t>
            </w:r>
            <w:r w:rsidR="0000548B" w:rsidRPr="00541454">
              <w:rPr>
                <w:rFonts w:asciiTheme="minorHAnsi" w:hAnsiTheme="minorHAnsi" w:cstheme="minorHAnsi"/>
              </w:rPr>
              <w:t>el titular</w:t>
            </w:r>
            <w:r w:rsidRPr="00541454">
              <w:rPr>
                <w:rFonts w:asciiTheme="minorHAnsi" w:hAnsiTheme="minorHAnsi" w:cstheme="minorHAnsi"/>
              </w:rPr>
              <w:t xml:space="preserve"> de tarjeta</w:t>
            </w:r>
          </w:p>
        </w:tc>
        <w:tc>
          <w:tcPr>
            <w:tcW w:w="2657" w:type="dxa"/>
          </w:tcPr>
          <w:p w14:paraId="763345E1" w14:textId="2CBDE84B" w:rsidR="002649F9" w:rsidRPr="00541454" w:rsidRDefault="006F56DF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Lima </w:t>
            </w:r>
          </w:p>
        </w:tc>
      </w:tr>
      <w:tr w:rsidR="002649F9" w:rsidRPr="00A07891" w14:paraId="1BCAAE21" w14:textId="77777777" w:rsidTr="0000548B">
        <w:trPr>
          <w:jc w:val="center"/>
        </w:trPr>
        <w:tc>
          <w:tcPr>
            <w:tcW w:w="1800" w:type="dxa"/>
          </w:tcPr>
          <w:p w14:paraId="3ACBF7A2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Country</w:t>
            </w:r>
          </w:p>
          <w:p w14:paraId="1DFB94DA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78A26A4" w14:textId="20B22A37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País ingresado por </w:t>
            </w:r>
            <w:r w:rsidR="0000548B" w:rsidRPr="00541454">
              <w:rPr>
                <w:rFonts w:asciiTheme="minorHAnsi" w:hAnsiTheme="minorHAnsi" w:cstheme="minorHAnsi"/>
              </w:rPr>
              <w:t>el titular</w:t>
            </w:r>
            <w:r w:rsidRPr="00541454">
              <w:rPr>
                <w:rFonts w:asciiTheme="minorHAnsi" w:hAnsiTheme="minorHAnsi" w:cstheme="minorHAnsi"/>
              </w:rPr>
              <w:t xml:space="preserve"> de tarjeta</w:t>
            </w:r>
          </w:p>
        </w:tc>
        <w:tc>
          <w:tcPr>
            <w:tcW w:w="2657" w:type="dxa"/>
          </w:tcPr>
          <w:p w14:paraId="69F94B4D" w14:textId="0B1E8603" w:rsidR="002649F9" w:rsidRPr="00541454" w:rsidRDefault="006F56DF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Perú</w:t>
            </w:r>
          </w:p>
        </w:tc>
      </w:tr>
      <w:tr w:rsidR="002649F9" w:rsidRPr="00A07891" w14:paraId="5220FE03" w14:textId="77777777" w:rsidTr="0000548B">
        <w:trPr>
          <w:jc w:val="center"/>
        </w:trPr>
        <w:tc>
          <w:tcPr>
            <w:tcW w:w="1800" w:type="dxa"/>
          </w:tcPr>
          <w:p w14:paraId="5FCDB260" w14:textId="025B4968" w:rsidR="002649F9" w:rsidRPr="00541454" w:rsidRDefault="006F56DF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Cuota</w:t>
            </w:r>
            <w:r w:rsidR="002649F9" w:rsidRPr="00541454">
              <w:rPr>
                <w:rFonts w:asciiTheme="minorHAnsi" w:hAnsiTheme="minorHAnsi" w:cstheme="minorHAnsi"/>
                <w:color w:val="000000"/>
              </w:rPr>
              <w:t>s</w:t>
            </w:r>
          </w:p>
          <w:p w14:paraId="206757EE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7A5169C" w14:textId="245A850D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cuotas ingresadas por el titular de la tarjeta</w:t>
            </w:r>
          </w:p>
        </w:tc>
        <w:tc>
          <w:tcPr>
            <w:tcW w:w="2657" w:type="dxa"/>
          </w:tcPr>
          <w:p w14:paraId="53612DA5" w14:textId="4F5ACC4C" w:rsidR="002649F9" w:rsidRPr="00541454" w:rsidRDefault="00E72BBC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2,1,7</w:t>
            </w:r>
          </w:p>
        </w:tc>
      </w:tr>
      <w:tr w:rsidR="002649F9" w:rsidRPr="00A07891" w14:paraId="3263E014" w14:textId="77777777" w:rsidTr="0000548B">
        <w:trPr>
          <w:trHeight w:val="887"/>
          <w:jc w:val="center"/>
        </w:trPr>
        <w:tc>
          <w:tcPr>
            <w:tcW w:w="1800" w:type="dxa"/>
          </w:tcPr>
          <w:p w14:paraId="68B79D90" w14:textId="77777777" w:rsidR="002649F9" w:rsidRPr="00541454" w:rsidRDefault="002649F9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Alias</w:t>
            </w:r>
          </w:p>
          <w:p w14:paraId="1659573D" w14:textId="77777777" w:rsidR="002649F9" w:rsidRPr="00541454" w:rsidRDefault="002649F9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C747D7F" w14:textId="44C02FC5" w:rsidR="002649F9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que la tarjeta sea recordada</w:t>
            </w:r>
          </w:p>
        </w:tc>
        <w:tc>
          <w:tcPr>
            <w:tcW w:w="2657" w:type="dxa"/>
          </w:tcPr>
          <w:p w14:paraId="7F7C1E51" w14:textId="77777777" w:rsidR="00E72BBC" w:rsidRPr="00541454" w:rsidRDefault="00E72BB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master1</w:t>
            </w:r>
          </w:p>
          <w:p w14:paraId="1BFF7623" w14:textId="77777777" w:rsidR="002649F9" w:rsidRPr="00541454" w:rsidRDefault="002649F9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803490" w:rsidRPr="00A07891" w14:paraId="5F0BAD11" w14:textId="77777777" w:rsidTr="0000548B">
        <w:trPr>
          <w:jc w:val="center"/>
        </w:trPr>
        <w:tc>
          <w:tcPr>
            <w:tcW w:w="1800" w:type="dxa"/>
            <w:vAlign w:val="center"/>
          </w:tcPr>
          <w:p w14:paraId="655BB0C9" w14:textId="77777777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Puntos</w:t>
            </w:r>
          </w:p>
          <w:p w14:paraId="42082FFD" w14:textId="45D70806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4F25E4D6" w14:textId="4573168B" w:rsidR="00803490" w:rsidRPr="00541454" w:rsidRDefault="006F56DF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puntos correspondiente por el titular de la tarjeta</w:t>
            </w:r>
          </w:p>
        </w:tc>
        <w:tc>
          <w:tcPr>
            <w:tcW w:w="2657" w:type="dxa"/>
          </w:tcPr>
          <w:p w14:paraId="7BC8BD1B" w14:textId="5FEC712B" w:rsidR="00803490" w:rsidRPr="00541454" w:rsidRDefault="00E72BBC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100</w:t>
            </w:r>
          </w:p>
        </w:tc>
      </w:tr>
      <w:tr w:rsidR="00803490" w:rsidRPr="00A07891" w14:paraId="62D173D0" w14:textId="77777777" w:rsidTr="0000548B">
        <w:trPr>
          <w:jc w:val="center"/>
        </w:trPr>
        <w:tc>
          <w:tcPr>
            <w:tcW w:w="1800" w:type="dxa"/>
            <w:vAlign w:val="center"/>
          </w:tcPr>
          <w:p w14:paraId="7085897E" w14:textId="3046856F" w:rsidR="00803490" w:rsidRPr="00541454" w:rsidRDefault="00803490" w:rsidP="0000548B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Countable</w:t>
            </w:r>
            <w:proofErr w:type="spellEnd"/>
          </w:p>
        </w:tc>
        <w:tc>
          <w:tcPr>
            <w:tcW w:w="4185" w:type="dxa"/>
            <w:vAlign w:val="center"/>
          </w:tcPr>
          <w:p w14:paraId="4DF8A254" w14:textId="68F392DA" w:rsidR="00803490" w:rsidRPr="00541454" w:rsidRDefault="00C36919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Este campo indica si la venta a realizar tendrá liquidación automática o manual</w:t>
            </w:r>
          </w:p>
        </w:tc>
        <w:tc>
          <w:tcPr>
            <w:tcW w:w="2657" w:type="dxa"/>
          </w:tcPr>
          <w:p w14:paraId="56785E96" w14:textId="0E45833B" w:rsidR="00803490" w:rsidRPr="00541454" w:rsidRDefault="00C36919" w:rsidP="0000548B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true – Para liquidación automática false – Para liquidación manual Valor por defecto: Según configuración del comercio en BackOffice </w:t>
            </w:r>
            <w:proofErr w:type="spellStart"/>
            <w:r w:rsidRPr="00541454">
              <w:rPr>
                <w:rFonts w:asciiTheme="minorHAnsi" w:hAnsiTheme="minorHAnsi" w:cstheme="minorHAnsi"/>
              </w:rPr>
              <w:t>Niubiz</w:t>
            </w:r>
            <w:proofErr w:type="spellEnd"/>
          </w:p>
        </w:tc>
      </w:tr>
      <w:tr w:rsidR="00803490" w:rsidRPr="00A07891" w14:paraId="0697A98D" w14:textId="77777777" w:rsidTr="0000548B">
        <w:trPr>
          <w:jc w:val="center"/>
        </w:trPr>
        <w:tc>
          <w:tcPr>
            <w:tcW w:w="1800" w:type="dxa"/>
            <w:vAlign w:val="center"/>
          </w:tcPr>
          <w:p w14:paraId="0BC497D8" w14:textId="1F733A19" w:rsidR="00803490" w:rsidRPr="00A07891" w:rsidRDefault="00803490" w:rsidP="0000548B">
            <w:pPr>
              <w:rPr>
                <w:rFonts w:cs="Calibri"/>
                <w:color w:val="000000"/>
                <w:sz w:val="20"/>
                <w:szCs w:val="20"/>
              </w:rPr>
            </w:pP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lastRenderedPageBreak/>
              <w:t>Currency</w:t>
            </w:r>
            <w:proofErr w:type="spellEnd"/>
          </w:p>
        </w:tc>
        <w:tc>
          <w:tcPr>
            <w:tcW w:w="4185" w:type="dxa"/>
            <w:vAlign w:val="center"/>
          </w:tcPr>
          <w:p w14:paraId="1001FFAE" w14:textId="0D4855C5" w:rsidR="00803490" w:rsidRPr="00A07891" w:rsidRDefault="00CE4717" w:rsidP="0000548B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 w:rsidRPr="00A07891">
              <w:t>Código de moneda (ISO 4217) utilizado en la transacción.</w:t>
            </w:r>
          </w:p>
        </w:tc>
        <w:tc>
          <w:tcPr>
            <w:tcW w:w="2657" w:type="dxa"/>
          </w:tcPr>
          <w:p w14:paraId="37BA7141" w14:textId="7DAFFADB" w:rsidR="00803490" w:rsidRPr="00A07891" w:rsidRDefault="00CE4717" w:rsidP="0000548B">
            <w:pPr>
              <w:rPr>
                <w:rFonts w:asciiTheme="minorHAnsi" w:hAnsiTheme="minorHAnsi"/>
              </w:rPr>
            </w:pPr>
            <w:r w:rsidRPr="00A07891">
              <w:t>PEN y USD</w:t>
            </w:r>
          </w:p>
        </w:tc>
      </w:tr>
      <w:tr w:rsidR="00BC2557" w:rsidRPr="00A07891" w14:paraId="053489AA" w14:textId="77777777" w:rsidTr="0000548B">
        <w:trPr>
          <w:jc w:val="center"/>
        </w:trPr>
        <w:tc>
          <w:tcPr>
            <w:tcW w:w="1800" w:type="dxa"/>
          </w:tcPr>
          <w:p w14:paraId="33C5645A" w14:textId="77777777" w:rsidR="00BC2557" w:rsidRPr="00A07891" w:rsidRDefault="00BC2557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Status</w:t>
            </w:r>
          </w:p>
          <w:p w14:paraId="512A4DEE" w14:textId="77777777" w:rsidR="00BC2557" w:rsidRPr="00A07891" w:rsidRDefault="00BC2557" w:rsidP="0000548B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5EFC7D13" w14:textId="437DADDB" w:rsidR="00BC2557" w:rsidRPr="00A07891" w:rsidRDefault="008B4961" w:rsidP="0000548B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Validar el status esperado vs el status obtenido</w:t>
            </w:r>
          </w:p>
        </w:tc>
        <w:tc>
          <w:tcPr>
            <w:tcW w:w="2657" w:type="dxa"/>
          </w:tcPr>
          <w:p w14:paraId="225BD554" w14:textId="77777777" w:rsidR="0000548B" w:rsidRPr="00A07891" w:rsidRDefault="0000548B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Authorized</w:t>
            </w:r>
            <w:proofErr w:type="spellEnd"/>
          </w:p>
          <w:p w14:paraId="17572509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  <w:tr w:rsidR="00BC2557" w:rsidRPr="00A07891" w14:paraId="6AC4B327" w14:textId="77777777" w:rsidTr="0000548B">
        <w:trPr>
          <w:jc w:val="center"/>
        </w:trPr>
        <w:tc>
          <w:tcPr>
            <w:tcW w:w="1800" w:type="dxa"/>
          </w:tcPr>
          <w:p w14:paraId="163D3ACF" w14:textId="77777777" w:rsidR="00BC2557" w:rsidRPr="00A07891" w:rsidRDefault="00BC2557" w:rsidP="00BC2557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Quiero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Action</w:t>
            </w:r>
            <w:proofErr w:type="spellEnd"/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Code</w:t>
            </w:r>
            <w:proofErr w:type="spellEnd"/>
          </w:p>
          <w:p w14:paraId="04C7C593" w14:textId="77777777" w:rsidR="00BC2557" w:rsidRPr="00A07891" w:rsidRDefault="00BC2557" w:rsidP="002649F9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7EF346B4" w14:textId="4F765E5C" w:rsidR="00BC2557" w:rsidRPr="00A07891" w:rsidRDefault="008B4961" w:rsidP="008306C0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la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esperado vs 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obtenido</w:t>
            </w:r>
          </w:p>
        </w:tc>
        <w:tc>
          <w:tcPr>
            <w:tcW w:w="2657" w:type="dxa"/>
          </w:tcPr>
          <w:p w14:paraId="50186419" w14:textId="77777777" w:rsidR="0000548B" w:rsidRPr="00A07891" w:rsidRDefault="0000548B" w:rsidP="0000548B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000</w:t>
            </w:r>
          </w:p>
          <w:p w14:paraId="55EC7155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  <w:tr w:rsidR="00BC2557" w:rsidRPr="00A07891" w14:paraId="34B1CE4F" w14:textId="77777777" w:rsidTr="0000548B">
        <w:trPr>
          <w:jc w:val="center"/>
        </w:trPr>
        <w:tc>
          <w:tcPr>
            <w:tcW w:w="1800" w:type="dxa"/>
          </w:tcPr>
          <w:p w14:paraId="51E364C9" w14:textId="77777777" w:rsidR="00BC2557" w:rsidRPr="00A07891" w:rsidRDefault="00BC2557" w:rsidP="00BC2557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ECI</w:t>
            </w:r>
          </w:p>
          <w:p w14:paraId="1A2CFD01" w14:textId="77777777" w:rsidR="00BC2557" w:rsidRPr="00A07891" w:rsidRDefault="00BC2557" w:rsidP="002649F9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4AF2C5D6" w14:textId="697B68E6" w:rsidR="00BC2557" w:rsidRPr="00A07891" w:rsidRDefault="008B4961" w:rsidP="008306C0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el </w:t>
            </w:r>
            <w:proofErr w:type="gramStart"/>
            <w:r w:rsidRPr="00A07891">
              <w:rPr>
                <w:rFonts w:asciiTheme="minorHAnsi" w:hAnsiTheme="minorHAnsi"/>
              </w:rPr>
              <w:t>ECI  esperado</w:t>
            </w:r>
            <w:proofErr w:type="gramEnd"/>
            <w:r w:rsidRPr="00A07891">
              <w:rPr>
                <w:rFonts w:asciiTheme="minorHAnsi" w:hAnsiTheme="minorHAnsi"/>
              </w:rPr>
              <w:t xml:space="preserve"> vs el ECI  obtenido</w:t>
            </w:r>
          </w:p>
        </w:tc>
        <w:tc>
          <w:tcPr>
            <w:tcW w:w="2657" w:type="dxa"/>
          </w:tcPr>
          <w:p w14:paraId="6A7FE6B3" w14:textId="77777777" w:rsidR="0000548B" w:rsidRPr="00A07891" w:rsidRDefault="0000548B" w:rsidP="0000548B">
            <w:pPr>
              <w:rPr>
                <w:rFonts w:cs="Calibri"/>
                <w:color w:val="000000"/>
                <w:lang w:eastAsia="es-PE"/>
              </w:rPr>
            </w:pPr>
            <w:r w:rsidRPr="00A07891">
              <w:rPr>
                <w:rFonts w:cs="Calibri"/>
                <w:color w:val="000000"/>
              </w:rPr>
              <w:t>07</w:t>
            </w:r>
          </w:p>
          <w:p w14:paraId="5E9C7E9A" w14:textId="77777777" w:rsidR="00BC2557" w:rsidRPr="00A07891" w:rsidRDefault="00BC2557" w:rsidP="008306C0">
            <w:pPr>
              <w:rPr>
                <w:rFonts w:asciiTheme="minorHAnsi" w:hAnsiTheme="minorHAnsi"/>
              </w:rPr>
            </w:pPr>
          </w:p>
        </w:tc>
      </w:tr>
    </w:tbl>
    <w:p w14:paraId="5E0EEB11" w14:textId="3A0321EB" w:rsidR="00624025" w:rsidRPr="00A07891" w:rsidRDefault="00541454" w:rsidP="00624025">
      <w:pPr>
        <w:spacing w:after="200" w:line="276" w:lineRule="auto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br/>
      </w:r>
      <w:r w:rsidR="00A07891" w:rsidRPr="00A07891">
        <w:rPr>
          <w:rFonts w:asciiTheme="minorHAnsi" w:hAnsiTheme="minorHAnsi"/>
          <w:b/>
        </w:rPr>
        <w:t>Ejemplo: CP 017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4185"/>
        <w:gridCol w:w="2657"/>
      </w:tblGrid>
      <w:tr w:rsidR="00A07891" w:rsidRPr="00A07891" w14:paraId="7156F42A" w14:textId="77777777" w:rsidTr="00A07891">
        <w:trPr>
          <w:jc w:val="center"/>
        </w:trPr>
        <w:tc>
          <w:tcPr>
            <w:tcW w:w="1800" w:type="dxa"/>
            <w:shd w:val="clear" w:color="auto" w:fill="E5B8B7" w:themeFill="accent2" w:themeFillTint="66"/>
            <w:vAlign w:val="center"/>
          </w:tcPr>
          <w:p w14:paraId="2F009784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4185" w:type="dxa"/>
            <w:shd w:val="clear" w:color="auto" w:fill="E5B8B7" w:themeFill="accent2" w:themeFillTint="66"/>
            <w:vAlign w:val="center"/>
          </w:tcPr>
          <w:p w14:paraId="44C15CA6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  <w:tc>
          <w:tcPr>
            <w:tcW w:w="2657" w:type="dxa"/>
            <w:shd w:val="clear" w:color="auto" w:fill="E5B8B7" w:themeFill="accent2" w:themeFillTint="66"/>
          </w:tcPr>
          <w:p w14:paraId="490C20E6" w14:textId="77777777" w:rsidR="00A07891" w:rsidRPr="00A07891" w:rsidRDefault="00A07891" w:rsidP="00A07891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EJEMPLO</w:t>
            </w:r>
          </w:p>
        </w:tc>
      </w:tr>
      <w:tr w:rsidR="00A07891" w:rsidRPr="00A07891" w14:paraId="09E20385" w14:textId="77777777" w:rsidTr="00A07891">
        <w:trPr>
          <w:jc w:val="center"/>
        </w:trPr>
        <w:tc>
          <w:tcPr>
            <w:tcW w:w="1800" w:type="dxa"/>
          </w:tcPr>
          <w:p w14:paraId="2A952C0C" w14:textId="6F45C673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Prueba</w:t>
            </w:r>
          </w:p>
        </w:tc>
        <w:tc>
          <w:tcPr>
            <w:tcW w:w="4185" w:type="dxa"/>
            <w:vAlign w:val="center"/>
          </w:tcPr>
          <w:p w14:paraId="37C78C8C" w14:textId="62DB1FDD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el código de caso de prueba a ejecutar</w:t>
            </w:r>
          </w:p>
        </w:tc>
        <w:tc>
          <w:tcPr>
            <w:tcW w:w="2657" w:type="dxa"/>
          </w:tcPr>
          <w:p w14:paraId="7D679592" w14:textId="0B624551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CP001</w:t>
            </w:r>
          </w:p>
        </w:tc>
      </w:tr>
      <w:tr w:rsidR="00A07891" w:rsidRPr="00A07891" w14:paraId="19BF56F9" w14:textId="77777777" w:rsidTr="00A07891">
        <w:trPr>
          <w:jc w:val="center"/>
        </w:trPr>
        <w:tc>
          <w:tcPr>
            <w:tcW w:w="1800" w:type="dxa"/>
          </w:tcPr>
          <w:p w14:paraId="2DB5ED08" w14:textId="5409FAB5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de Uso</w:t>
            </w:r>
          </w:p>
        </w:tc>
        <w:tc>
          <w:tcPr>
            <w:tcW w:w="4185" w:type="dxa"/>
            <w:vAlign w:val="center"/>
          </w:tcPr>
          <w:p w14:paraId="375313D7" w14:textId="1DE3DA22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que tipo de escenario a realizar</w:t>
            </w:r>
          </w:p>
        </w:tc>
        <w:tc>
          <w:tcPr>
            <w:tcW w:w="2657" w:type="dxa"/>
          </w:tcPr>
          <w:p w14:paraId="092CE0F9" w14:textId="4933FECD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Regular</w:t>
            </w:r>
          </w:p>
        </w:tc>
      </w:tr>
      <w:tr w:rsidR="00A07891" w:rsidRPr="00A07891" w14:paraId="7135FA2F" w14:textId="77777777" w:rsidTr="00A07891">
        <w:trPr>
          <w:jc w:val="center"/>
        </w:trPr>
        <w:tc>
          <w:tcPr>
            <w:tcW w:w="1800" w:type="dxa"/>
          </w:tcPr>
          <w:p w14:paraId="482D6296" w14:textId="6AC2DE01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</w:t>
            </w:r>
          </w:p>
        </w:tc>
        <w:tc>
          <w:tcPr>
            <w:tcW w:w="4185" w:type="dxa"/>
            <w:vAlign w:val="center"/>
          </w:tcPr>
          <w:p w14:paraId="102C01D1" w14:textId="50CBBCE8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 breve del caso</w:t>
            </w:r>
          </w:p>
        </w:tc>
        <w:tc>
          <w:tcPr>
            <w:tcW w:w="2657" w:type="dxa"/>
          </w:tcPr>
          <w:p w14:paraId="034E62EE" w14:textId="331AE361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Dólar – Contable</w:t>
            </w:r>
          </w:p>
        </w:tc>
      </w:tr>
      <w:tr w:rsidR="00A07891" w:rsidRPr="00A07891" w14:paraId="55D99740" w14:textId="77777777" w:rsidTr="00A07891">
        <w:trPr>
          <w:jc w:val="center"/>
        </w:trPr>
        <w:tc>
          <w:tcPr>
            <w:tcW w:w="1800" w:type="dxa"/>
          </w:tcPr>
          <w:p w14:paraId="2FE1DC9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Username</w:t>
            </w:r>
            <w:proofErr w:type="spellEnd"/>
          </w:p>
        </w:tc>
        <w:tc>
          <w:tcPr>
            <w:tcW w:w="4185" w:type="dxa"/>
            <w:vAlign w:val="center"/>
          </w:tcPr>
          <w:p w14:paraId="06D7F43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Usuario con el que se ingresa al formulario</w:t>
            </w:r>
          </w:p>
        </w:tc>
        <w:tc>
          <w:tcPr>
            <w:tcW w:w="2657" w:type="dxa"/>
          </w:tcPr>
          <w:p w14:paraId="25C051F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integrdds@niubiz.com.pe</w:t>
            </w:r>
          </w:p>
          <w:p w14:paraId="5E148FB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A32CF29" w14:textId="77777777" w:rsidTr="00A07891">
        <w:trPr>
          <w:jc w:val="center"/>
        </w:trPr>
        <w:tc>
          <w:tcPr>
            <w:tcW w:w="1800" w:type="dxa"/>
          </w:tcPr>
          <w:p w14:paraId="178C483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Password</w:t>
            </w:r>
            <w:proofErr w:type="spellEnd"/>
          </w:p>
        </w:tc>
        <w:tc>
          <w:tcPr>
            <w:tcW w:w="4185" w:type="dxa"/>
            <w:vAlign w:val="center"/>
          </w:tcPr>
          <w:p w14:paraId="7BBA66C0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Contraseña con la que se ingresa al formulario</w:t>
            </w:r>
          </w:p>
        </w:tc>
        <w:tc>
          <w:tcPr>
            <w:tcW w:w="2657" w:type="dxa"/>
          </w:tcPr>
          <w:p w14:paraId="3904C39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_7z3@dddF</w:t>
            </w:r>
          </w:p>
          <w:p w14:paraId="06D1659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0065C0D" w14:textId="77777777" w:rsidTr="00A07891">
        <w:trPr>
          <w:jc w:val="center"/>
        </w:trPr>
        <w:tc>
          <w:tcPr>
            <w:tcW w:w="1800" w:type="dxa"/>
          </w:tcPr>
          <w:p w14:paraId="7A421D0D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MerchantId</w:t>
            </w:r>
            <w:proofErr w:type="spellEnd"/>
          </w:p>
        </w:tc>
        <w:tc>
          <w:tcPr>
            <w:tcW w:w="4185" w:type="dxa"/>
            <w:vAlign w:val="center"/>
          </w:tcPr>
          <w:p w14:paraId="55616EA9" w14:textId="77777777" w:rsidR="00A07891" w:rsidRPr="00541454" w:rsidRDefault="00A07891" w:rsidP="00A07891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comercio creado al momento de la afiliación</w:t>
            </w:r>
          </w:p>
        </w:tc>
        <w:tc>
          <w:tcPr>
            <w:tcW w:w="2657" w:type="dxa"/>
          </w:tcPr>
          <w:p w14:paraId="15DF3BD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115015006 </w:t>
            </w:r>
          </w:p>
        </w:tc>
      </w:tr>
      <w:tr w:rsidR="00A07891" w:rsidRPr="00A07891" w14:paraId="6C9D5CDD" w14:textId="77777777" w:rsidTr="00A07891">
        <w:trPr>
          <w:jc w:val="center"/>
        </w:trPr>
        <w:tc>
          <w:tcPr>
            <w:tcW w:w="1800" w:type="dxa"/>
          </w:tcPr>
          <w:p w14:paraId="7F062F1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Channel</w:t>
            </w:r>
            <w:proofErr w:type="spellEnd"/>
          </w:p>
        </w:tc>
        <w:tc>
          <w:tcPr>
            <w:tcW w:w="4185" w:type="dxa"/>
            <w:vAlign w:val="center"/>
          </w:tcPr>
          <w:p w14:paraId="2B4A8E4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Canal de registro. Valor por defecto: “web”</w:t>
            </w:r>
          </w:p>
        </w:tc>
        <w:tc>
          <w:tcPr>
            <w:tcW w:w="2657" w:type="dxa"/>
          </w:tcPr>
          <w:p w14:paraId="664127B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Web</w:t>
            </w:r>
          </w:p>
        </w:tc>
      </w:tr>
      <w:tr w:rsidR="00A07891" w:rsidRPr="00A07891" w14:paraId="05796EAC" w14:textId="77777777" w:rsidTr="00A07891">
        <w:trPr>
          <w:jc w:val="center"/>
        </w:trPr>
        <w:tc>
          <w:tcPr>
            <w:tcW w:w="1800" w:type="dxa"/>
          </w:tcPr>
          <w:p w14:paraId="6C006BC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Amount</w:t>
            </w:r>
            <w:proofErr w:type="spellEnd"/>
          </w:p>
        </w:tc>
        <w:tc>
          <w:tcPr>
            <w:tcW w:w="4185" w:type="dxa"/>
            <w:vAlign w:val="center"/>
          </w:tcPr>
          <w:p w14:paraId="6733242E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Importe de la transacción. </w:t>
            </w:r>
          </w:p>
        </w:tc>
        <w:tc>
          <w:tcPr>
            <w:tcW w:w="2657" w:type="dxa"/>
          </w:tcPr>
          <w:p w14:paraId="2FFFDACB" w14:textId="52E86415" w:rsidR="00A07891" w:rsidRPr="00541454" w:rsidRDefault="00541454" w:rsidP="00A0789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10.50</w:t>
            </w:r>
          </w:p>
        </w:tc>
      </w:tr>
      <w:tr w:rsidR="00A07891" w:rsidRPr="00A07891" w14:paraId="590CB901" w14:textId="77777777" w:rsidTr="00A07891">
        <w:trPr>
          <w:jc w:val="center"/>
        </w:trPr>
        <w:tc>
          <w:tcPr>
            <w:tcW w:w="1800" w:type="dxa"/>
          </w:tcPr>
          <w:p w14:paraId="1E97768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ClientIP</w:t>
            </w:r>
            <w:proofErr w:type="spellEnd"/>
          </w:p>
        </w:tc>
        <w:tc>
          <w:tcPr>
            <w:tcW w:w="4185" w:type="dxa"/>
            <w:vAlign w:val="center"/>
          </w:tcPr>
          <w:p w14:paraId="33ABF6A9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IP del cliente</w:t>
            </w:r>
          </w:p>
        </w:tc>
        <w:tc>
          <w:tcPr>
            <w:tcW w:w="2657" w:type="dxa"/>
          </w:tcPr>
          <w:p w14:paraId="6722796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24.252.107.29</w:t>
            </w:r>
          </w:p>
          <w:p w14:paraId="30982D4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A2A59A0" w14:textId="77777777" w:rsidTr="00A07891">
        <w:trPr>
          <w:jc w:val="center"/>
        </w:trPr>
        <w:tc>
          <w:tcPr>
            <w:tcW w:w="1800" w:type="dxa"/>
          </w:tcPr>
          <w:p w14:paraId="58224383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PurchaseNumber</w:t>
            </w:r>
            <w:proofErr w:type="spellEnd"/>
          </w:p>
        </w:tc>
        <w:tc>
          <w:tcPr>
            <w:tcW w:w="4185" w:type="dxa"/>
            <w:vAlign w:val="center"/>
          </w:tcPr>
          <w:p w14:paraId="3584E4DD" w14:textId="77777777" w:rsidR="00A07891" w:rsidRPr="00541454" w:rsidRDefault="00A07891" w:rsidP="00A07891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Pedido, este valor debe ser creado por el comercio y es único por intento de autorización</w:t>
            </w:r>
          </w:p>
        </w:tc>
        <w:tc>
          <w:tcPr>
            <w:tcW w:w="2657" w:type="dxa"/>
          </w:tcPr>
          <w:p w14:paraId="464CB7D2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22084194941</w:t>
            </w:r>
          </w:p>
          <w:p w14:paraId="0834BC59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5CFDBAB" w14:textId="77777777" w:rsidTr="00A07891">
        <w:trPr>
          <w:jc w:val="center"/>
        </w:trPr>
        <w:tc>
          <w:tcPr>
            <w:tcW w:w="1800" w:type="dxa"/>
          </w:tcPr>
          <w:p w14:paraId="75BD514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ShowAmount</w:t>
            </w:r>
            <w:proofErr w:type="spellEnd"/>
          </w:p>
        </w:tc>
        <w:tc>
          <w:tcPr>
            <w:tcW w:w="4185" w:type="dxa"/>
            <w:vAlign w:val="center"/>
          </w:tcPr>
          <w:p w14:paraId="11DB9AFD" w14:textId="444925DF" w:rsidR="00A07891" w:rsidRPr="00541454" w:rsidRDefault="00A07891" w:rsidP="00541454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Indica si se muestra el monto a pagar en el botón Pagar del formulario. </w:t>
            </w:r>
          </w:p>
        </w:tc>
        <w:tc>
          <w:tcPr>
            <w:tcW w:w="2657" w:type="dxa"/>
          </w:tcPr>
          <w:p w14:paraId="6BA14B3A" w14:textId="38546AEC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5BC475F" w14:textId="77777777" w:rsidTr="00A07891">
        <w:trPr>
          <w:jc w:val="center"/>
        </w:trPr>
        <w:tc>
          <w:tcPr>
            <w:tcW w:w="1800" w:type="dxa"/>
          </w:tcPr>
          <w:p w14:paraId="322B02A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HideXButton</w:t>
            </w:r>
            <w:proofErr w:type="spellEnd"/>
          </w:p>
        </w:tc>
        <w:tc>
          <w:tcPr>
            <w:tcW w:w="4185" w:type="dxa"/>
            <w:vAlign w:val="center"/>
          </w:tcPr>
          <w:p w14:paraId="371221E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Permite ocultar el cerrar (X) en el formulario de pago. </w:t>
            </w:r>
          </w:p>
        </w:tc>
        <w:tc>
          <w:tcPr>
            <w:tcW w:w="2657" w:type="dxa"/>
          </w:tcPr>
          <w:p w14:paraId="4DAB7535" w14:textId="1996ABCA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F17160B" w14:textId="77777777" w:rsidTr="00A07891">
        <w:trPr>
          <w:jc w:val="center"/>
        </w:trPr>
        <w:tc>
          <w:tcPr>
            <w:tcW w:w="1800" w:type="dxa"/>
          </w:tcPr>
          <w:p w14:paraId="630AEE8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UserToken</w:t>
            </w:r>
            <w:proofErr w:type="spellEnd"/>
          </w:p>
        </w:tc>
        <w:tc>
          <w:tcPr>
            <w:tcW w:w="4185" w:type="dxa"/>
            <w:vAlign w:val="center"/>
          </w:tcPr>
          <w:p w14:paraId="356DF49B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Identificador del token de usuario para la funcionalidad de tarjeta recordada, se debe enviar un valor único UUID.</w:t>
            </w:r>
          </w:p>
        </w:tc>
        <w:tc>
          <w:tcPr>
            <w:tcW w:w="2657" w:type="dxa"/>
          </w:tcPr>
          <w:p w14:paraId="564DBB4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correotest@example.com</w:t>
            </w:r>
          </w:p>
        </w:tc>
      </w:tr>
      <w:tr w:rsidR="00A07891" w:rsidRPr="00A07891" w14:paraId="677ABAA5" w14:textId="77777777" w:rsidTr="00A07891">
        <w:trPr>
          <w:jc w:val="center"/>
        </w:trPr>
        <w:tc>
          <w:tcPr>
            <w:tcW w:w="1800" w:type="dxa"/>
          </w:tcPr>
          <w:p w14:paraId="33B5901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FirstName</w:t>
            </w:r>
            <w:proofErr w:type="spellEnd"/>
          </w:p>
        </w:tc>
        <w:tc>
          <w:tcPr>
            <w:tcW w:w="4185" w:type="dxa"/>
            <w:vAlign w:val="center"/>
          </w:tcPr>
          <w:p w14:paraId="5766ACEF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756CBC24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5019FF7" w14:textId="77777777" w:rsidTr="00A07891">
        <w:trPr>
          <w:jc w:val="center"/>
        </w:trPr>
        <w:tc>
          <w:tcPr>
            <w:tcW w:w="1800" w:type="dxa"/>
          </w:tcPr>
          <w:p w14:paraId="6A5738A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LastName</w:t>
            </w:r>
            <w:proofErr w:type="spellEnd"/>
          </w:p>
        </w:tc>
        <w:tc>
          <w:tcPr>
            <w:tcW w:w="4185" w:type="dxa"/>
            <w:vAlign w:val="center"/>
          </w:tcPr>
          <w:p w14:paraId="2F259AB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Apellidos del titular de la tarjeta. </w:t>
            </w:r>
          </w:p>
        </w:tc>
        <w:tc>
          <w:tcPr>
            <w:tcW w:w="2657" w:type="dxa"/>
          </w:tcPr>
          <w:p w14:paraId="425C2B9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30FCF23" w14:textId="77777777" w:rsidTr="00A07891">
        <w:trPr>
          <w:jc w:val="center"/>
        </w:trPr>
        <w:tc>
          <w:tcPr>
            <w:tcW w:w="1800" w:type="dxa"/>
          </w:tcPr>
          <w:p w14:paraId="0A62AB9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Email</w:t>
            </w:r>
          </w:p>
        </w:tc>
        <w:tc>
          <w:tcPr>
            <w:tcW w:w="4185" w:type="dxa"/>
            <w:vAlign w:val="center"/>
          </w:tcPr>
          <w:p w14:paraId="065D5FB4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2CB47C43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C99D5DA" w14:textId="77777777" w:rsidTr="00A07891">
        <w:trPr>
          <w:jc w:val="center"/>
        </w:trPr>
        <w:tc>
          <w:tcPr>
            <w:tcW w:w="1800" w:type="dxa"/>
          </w:tcPr>
          <w:p w14:paraId="308A3F6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MerchantLogo</w:t>
            </w:r>
            <w:proofErr w:type="spellEnd"/>
          </w:p>
        </w:tc>
        <w:tc>
          <w:tcPr>
            <w:tcW w:w="4185" w:type="dxa"/>
            <w:vAlign w:val="center"/>
          </w:tcPr>
          <w:p w14:paraId="42AFAD3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URL del logo del comercio. Altamente recomendable incluir un logo, caso contrario se mostrará el nombre del comercio</w:t>
            </w:r>
          </w:p>
        </w:tc>
        <w:tc>
          <w:tcPr>
            <w:tcW w:w="2657" w:type="dxa"/>
          </w:tcPr>
          <w:p w14:paraId="6894B31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img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>/niubiz.png</w:t>
            </w:r>
          </w:p>
          <w:p w14:paraId="2BA6E487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1E320F4A" w14:textId="77777777" w:rsidTr="00A07891">
        <w:trPr>
          <w:jc w:val="center"/>
        </w:trPr>
        <w:tc>
          <w:tcPr>
            <w:tcW w:w="1800" w:type="dxa"/>
          </w:tcPr>
          <w:p w14:paraId="74ADD89F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Callback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4C5C3017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7ADC49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Dirección URL de la aplicación del comercio para redirección en caso de que exista un pago durante la operación</w:t>
            </w:r>
          </w:p>
        </w:tc>
        <w:tc>
          <w:tcPr>
            <w:tcW w:w="2657" w:type="dxa"/>
          </w:tcPr>
          <w:p w14:paraId="305B8D5A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index.php</w:t>
            </w:r>
            <w:proofErr w:type="spellEnd"/>
          </w:p>
          <w:p w14:paraId="434A8DE3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B95A79C" w14:textId="77777777" w:rsidTr="00A07891">
        <w:trPr>
          <w:jc w:val="center"/>
        </w:trPr>
        <w:tc>
          <w:tcPr>
            <w:tcW w:w="1800" w:type="dxa"/>
          </w:tcPr>
          <w:p w14:paraId="01814ADA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URL</w:t>
            </w:r>
          </w:p>
          <w:p w14:paraId="58212CD0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BC11A6F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Dirección URL de la aplicación del comercio para redirección en caso de que exista un </w:t>
            </w:r>
            <w:proofErr w:type="spellStart"/>
            <w:r w:rsidRPr="00541454">
              <w:rPr>
                <w:rFonts w:asciiTheme="minorHAnsi" w:hAnsiTheme="minorHAnsi" w:cstheme="minorHAnsi"/>
              </w:rPr>
              <w:t>timeout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durante el pago</w:t>
            </w:r>
          </w:p>
        </w:tc>
        <w:tc>
          <w:tcPr>
            <w:tcW w:w="2657" w:type="dxa"/>
          </w:tcPr>
          <w:p w14:paraId="0A1FBE5D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timeout.php</w:t>
            </w:r>
            <w:proofErr w:type="spellEnd"/>
          </w:p>
          <w:p w14:paraId="7ED6A570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34010507" w14:textId="77777777" w:rsidTr="00A07891">
        <w:trPr>
          <w:jc w:val="center"/>
        </w:trPr>
        <w:tc>
          <w:tcPr>
            <w:tcW w:w="1800" w:type="dxa"/>
          </w:tcPr>
          <w:p w14:paraId="074BD122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ButtonColor</w:t>
            </w:r>
            <w:proofErr w:type="spellEnd"/>
          </w:p>
          <w:p w14:paraId="02A2C77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9C9F57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Color del Botón de Pago </w:t>
            </w:r>
          </w:p>
        </w:tc>
        <w:tc>
          <w:tcPr>
            <w:tcW w:w="2657" w:type="dxa"/>
          </w:tcPr>
          <w:p w14:paraId="4D9DA648" w14:textId="10690E2A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#104de8</w:t>
            </w:r>
          </w:p>
        </w:tc>
      </w:tr>
      <w:tr w:rsidR="00A07891" w:rsidRPr="00A07891" w14:paraId="109B8162" w14:textId="77777777" w:rsidTr="00A07891">
        <w:trPr>
          <w:jc w:val="center"/>
        </w:trPr>
        <w:tc>
          <w:tcPr>
            <w:tcW w:w="1800" w:type="dxa"/>
          </w:tcPr>
          <w:p w14:paraId="262AB47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lastRenderedPageBreak/>
              <w:t>ExpirationMinutes</w:t>
            </w:r>
            <w:proofErr w:type="spellEnd"/>
          </w:p>
          <w:p w14:paraId="4F59E15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625C11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Tiempo de duración de la sesión de pago expresado en minutos</w:t>
            </w:r>
          </w:p>
        </w:tc>
        <w:tc>
          <w:tcPr>
            <w:tcW w:w="2657" w:type="dxa"/>
          </w:tcPr>
          <w:p w14:paraId="316D289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</w:t>
            </w:r>
          </w:p>
          <w:p w14:paraId="43BBA451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797F8CC" w14:textId="77777777" w:rsidTr="00A07891">
        <w:trPr>
          <w:jc w:val="center"/>
        </w:trPr>
        <w:tc>
          <w:tcPr>
            <w:tcW w:w="1800" w:type="dxa"/>
          </w:tcPr>
          <w:p w14:paraId="38BF4AC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CardNumber</w:t>
            </w:r>
            <w:proofErr w:type="spellEnd"/>
          </w:p>
        </w:tc>
        <w:tc>
          <w:tcPr>
            <w:tcW w:w="4185" w:type="dxa"/>
            <w:vAlign w:val="center"/>
          </w:tcPr>
          <w:p w14:paraId="1DA51E72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Número de tarjeta </w:t>
            </w:r>
          </w:p>
        </w:tc>
        <w:tc>
          <w:tcPr>
            <w:tcW w:w="2657" w:type="dxa"/>
          </w:tcPr>
          <w:p w14:paraId="628DC6F1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4547751247039134</w:t>
            </w:r>
          </w:p>
          <w:p w14:paraId="7415E8FC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6FE38F2" w14:textId="77777777" w:rsidTr="00A07891">
        <w:trPr>
          <w:jc w:val="center"/>
        </w:trPr>
        <w:tc>
          <w:tcPr>
            <w:tcW w:w="1800" w:type="dxa"/>
          </w:tcPr>
          <w:p w14:paraId="6C30574A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CardMonth</w:t>
            </w:r>
            <w:proofErr w:type="spellEnd"/>
          </w:p>
        </w:tc>
        <w:tc>
          <w:tcPr>
            <w:tcW w:w="4185" w:type="dxa"/>
            <w:vAlign w:val="center"/>
          </w:tcPr>
          <w:p w14:paraId="1591A00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Mes de expiración tarjeta</w:t>
            </w:r>
          </w:p>
        </w:tc>
        <w:tc>
          <w:tcPr>
            <w:tcW w:w="2657" w:type="dxa"/>
          </w:tcPr>
          <w:p w14:paraId="0EB506F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11</w:t>
            </w:r>
          </w:p>
          <w:p w14:paraId="51D9AE3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AB1D121" w14:textId="77777777" w:rsidTr="00A07891">
        <w:trPr>
          <w:jc w:val="center"/>
        </w:trPr>
        <w:tc>
          <w:tcPr>
            <w:tcW w:w="1800" w:type="dxa"/>
          </w:tcPr>
          <w:p w14:paraId="01DB6D2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CardYear</w:t>
            </w:r>
            <w:proofErr w:type="spellEnd"/>
          </w:p>
        </w:tc>
        <w:tc>
          <w:tcPr>
            <w:tcW w:w="4185" w:type="dxa"/>
            <w:vAlign w:val="center"/>
          </w:tcPr>
          <w:p w14:paraId="59F6ADA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Año de expiración tarjeta</w:t>
            </w:r>
          </w:p>
        </w:tc>
        <w:tc>
          <w:tcPr>
            <w:tcW w:w="2657" w:type="dxa"/>
          </w:tcPr>
          <w:p w14:paraId="6770ECF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2023</w:t>
            </w:r>
          </w:p>
          <w:p w14:paraId="7240600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7B71388" w14:textId="77777777" w:rsidTr="00A07891">
        <w:trPr>
          <w:jc w:val="center"/>
        </w:trPr>
        <w:tc>
          <w:tcPr>
            <w:tcW w:w="1800" w:type="dxa"/>
          </w:tcPr>
          <w:p w14:paraId="02B0A2F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CVV</w:t>
            </w:r>
          </w:p>
        </w:tc>
        <w:tc>
          <w:tcPr>
            <w:tcW w:w="4185" w:type="dxa"/>
            <w:vAlign w:val="center"/>
          </w:tcPr>
          <w:p w14:paraId="4D681473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verificación del CVV de la tarjeta</w:t>
            </w:r>
          </w:p>
        </w:tc>
        <w:tc>
          <w:tcPr>
            <w:tcW w:w="2657" w:type="dxa"/>
          </w:tcPr>
          <w:p w14:paraId="2CE5674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321</w:t>
            </w:r>
          </w:p>
        </w:tc>
      </w:tr>
      <w:tr w:rsidR="00A07891" w:rsidRPr="00A07891" w14:paraId="381AA178" w14:textId="77777777" w:rsidTr="00A07891">
        <w:trPr>
          <w:jc w:val="center"/>
        </w:trPr>
        <w:tc>
          <w:tcPr>
            <w:tcW w:w="1800" w:type="dxa"/>
          </w:tcPr>
          <w:p w14:paraId="4575505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CardFirstName</w:t>
            </w:r>
            <w:proofErr w:type="spellEnd"/>
          </w:p>
        </w:tc>
        <w:tc>
          <w:tcPr>
            <w:tcW w:w="4185" w:type="dxa"/>
            <w:vAlign w:val="center"/>
          </w:tcPr>
          <w:p w14:paraId="40976D2C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0C4415D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2B069F51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5E94D32" w14:textId="77777777" w:rsidTr="00A07891">
        <w:trPr>
          <w:jc w:val="center"/>
        </w:trPr>
        <w:tc>
          <w:tcPr>
            <w:tcW w:w="1800" w:type="dxa"/>
          </w:tcPr>
          <w:p w14:paraId="70B15786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CardLastName</w:t>
            </w:r>
            <w:proofErr w:type="spellEnd"/>
          </w:p>
        </w:tc>
        <w:tc>
          <w:tcPr>
            <w:tcW w:w="4185" w:type="dxa"/>
            <w:vAlign w:val="center"/>
          </w:tcPr>
          <w:p w14:paraId="5E77B533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Apellidos del titular de la tarjeta</w:t>
            </w:r>
          </w:p>
        </w:tc>
        <w:tc>
          <w:tcPr>
            <w:tcW w:w="2657" w:type="dxa"/>
          </w:tcPr>
          <w:p w14:paraId="316F59B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correotest1</w:t>
            </w:r>
          </w:p>
          <w:p w14:paraId="17D29D4D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F2C270D" w14:textId="77777777" w:rsidTr="00A07891">
        <w:trPr>
          <w:jc w:val="center"/>
        </w:trPr>
        <w:tc>
          <w:tcPr>
            <w:tcW w:w="1800" w:type="dxa"/>
          </w:tcPr>
          <w:p w14:paraId="62432FCF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CardEmail</w:t>
            </w:r>
            <w:proofErr w:type="spellEnd"/>
          </w:p>
        </w:tc>
        <w:tc>
          <w:tcPr>
            <w:tcW w:w="4185" w:type="dxa"/>
            <w:vAlign w:val="center"/>
          </w:tcPr>
          <w:p w14:paraId="468DFE54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5062A618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hyperlink r:id="rId15" w:history="1">
              <w:r w:rsidRPr="00541454">
                <w:rPr>
                  <w:rStyle w:val="Hipervnculo"/>
                  <w:rFonts w:asciiTheme="minorHAnsi" w:hAnsiTheme="minorHAnsi" w:cstheme="minorHAnsi"/>
                </w:rPr>
                <w:t>correotest1@example.com</w:t>
              </w:r>
            </w:hyperlink>
          </w:p>
          <w:p w14:paraId="738ACEC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885A390" w14:textId="77777777" w:rsidTr="00A07891">
        <w:trPr>
          <w:jc w:val="center"/>
        </w:trPr>
        <w:tc>
          <w:tcPr>
            <w:tcW w:w="1800" w:type="dxa"/>
          </w:tcPr>
          <w:p w14:paraId="4BE2E760" w14:textId="77777777" w:rsidR="00A07891" w:rsidRPr="00541454" w:rsidRDefault="00A07891" w:rsidP="00A07891">
            <w:pPr>
              <w:rPr>
                <w:rFonts w:asciiTheme="minorHAnsi" w:hAnsiTheme="minorHAnsi" w:cstheme="minorHAnsi"/>
                <w:lang w:eastAsia="es-PE"/>
              </w:rPr>
            </w:pPr>
            <w:r w:rsidRPr="00541454">
              <w:rPr>
                <w:rFonts w:asciiTheme="minorHAnsi" w:hAnsiTheme="minorHAnsi" w:cstheme="minorHAnsi"/>
              </w:rPr>
              <w:t>Mobile</w:t>
            </w:r>
          </w:p>
          <w:p w14:paraId="5AD33CE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4D4E48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2650E59E" w14:textId="295128D1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1CAA464E" w14:textId="77777777" w:rsidTr="00A07891">
        <w:trPr>
          <w:jc w:val="center"/>
        </w:trPr>
        <w:tc>
          <w:tcPr>
            <w:tcW w:w="1800" w:type="dxa"/>
          </w:tcPr>
          <w:p w14:paraId="09E07188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Tipo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027013F3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20BA04D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Tipo de documento</w:t>
            </w:r>
          </w:p>
        </w:tc>
        <w:tc>
          <w:tcPr>
            <w:tcW w:w="2657" w:type="dxa"/>
          </w:tcPr>
          <w:p w14:paraId="1B5811A9" w14:textId="29979F50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57DC0970" w14:textId="77777777" w:rsidTr="00A07891">
        <w:trPr>
          <w:jc w:val="center"/>
        </w:trPr>
        <w:tc>
          <w:tcPr>
            <w:tcW w:w="1800" w:type="dxa"/>
          </w:tcPr>
          <w:p w14:paraId="4B57E3D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N°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05CDAB1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E2888D6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documento</w:t>
            </w:r>
          </w:p>
        </w:tc>
        <w:tc>
          <w:tcPr>
            <w:tcW w:w="2657" w:type="dxa"/>
          </w:tcPr>
          <w:p w14:paraId="34165588" w14:textId="38C77B2F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C60A1E2" w14:textId="77777777" w:rsidTr="00A07891">
        <w:trPr>
          <w:jc w:val="center"/>
        </w:trPr>
        <w:tc>
          <w:tcPr>
            <w:tcW w:w="1800" w:type="dxa"/>
          </w:tcPr>
          <w:p w14:paraId="2F62EF05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DCC</w:t>
            </w:r>
          </w:p>
          <w:p w14:paraId="01786AC9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3A55DF1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escoger dos formas de pago</w:t>
            </w:r>
          </w:p>
        </w:tc>
        <w:tc>
          <w:tcPr>
            <w:tcW w:w="2657" w:type="dxa"/>
          </w:tcPr>
          <w:p w14:paraId="0E6ED150" w14:textId="57CD799D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B764E57" w14:textId="77777777" w:rsidTr="00A07891">
        <w:trPr>
          <w:jc w:val="center"/>
        </w:trPr>
        <w:tc>
          <w:tcPr>
            <w:tcW w:w="1800" w:type="dxa"/>
          </w:tcPr>
          <w:p w14:paraId="322F414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City</w:t>
            </w:r>
          </w:p>
          <w:p w14:paraId="59E91DE2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5F2C4B0E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Ciudad ingresada por el titular de tarjeta</w:t>
            </w:r>
          </w:p>
        </w:tc>
        <w:tc>
          <w:tcPr>
            <w:tcW w:w="2657" w:type="dxa"/>
          </w:tcPr>
          <w:p w14:paraId="41483DC4" w14:textId="00BF5714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76010CB" w14:textId="77777777" w:rsidTr="00A07891">
        <w:trPr>
          <w:jc w:val="center"/>
        </w:trPr>
        <w:tc>
          <w:tcPr>
            <w:tcW w:w="1800" w:type="dxa"/>
          </w:tcPr>
          <w:p w14:paraId="54A813A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Country</w:t>
            </w:r>
          </w:p>
          <w:p w14:paraId="4F07DD44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BC0587C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País ingresado por el titular de tarjeta</w:t>
            </w:r>
          </w:p>
        </w:tc>
        <w:tc>
          <w:tcPr>
            <w:tcW w:w="2657" w:type="dxa"/>
          </w:tcPr>
          <w:p w14:paraId="1D0F84A3" w14:textId="477C41FA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3A7E1E1" w14:textId="77777777" w:rsidTr="00A07891">
        <w:trPr>
          <w:jc w:val="center"/>
        </w:trPr>
        <w:tc>
          <w:tcPr>
            <w:tcW w:w="1800" w:type="dxa"/>
          </w:tcPr>
          <w:p w14:paraId="3B7122B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Cuotas</w:t>
            </w:r>
          </w:p>
          <w:p w14:paraId="7E4CF6AE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69A06041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cuotas ingresadas por el titular de la tarjeta</w:t>
            </w:r>
          </w:p>
        </w:tc>
        <w:tc>
          <w:tcPr>
            <w:tcW w:w="2657" w:type="dxa"/>
          </w:tcPr>
          <w:p w14:paraId="48997EF2" w14:textId="04FBF801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4A83523B" w14:textId="77777777" w:rsidTr="00541454">
        <w:trPr>
          <w:trHeight w:val="270"/>
          <w:jc w:val="center"/>
        </w:trPr>
        <w:tc>
          <w:tcPr>
            <w:tcW w:w="1800" w:type="dxa"/>
          </w:tcPr>
          <w:p w14:paraId="54EA8524" w14:textId="4FDBCCB0" w:rsidR="00A07891" w:rsidRPr="00541454" w:rsidRDefault="00A07891" w:rsidP="00541454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Alias</w:t>
            </w:r>
          </w:p>
        </w:tc>
        <w:tc>
          <w:tcPr>
            <w:tcW w:w="4185" w:type="dxa"/>
            <w:vAlign w:val="center"/>
          </w:tcPr>
          <w:p w14:paraId="4402A14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que la tarjeta sea recordada</w:t>
            </w:r>
          </w:p>
        </w:tc>
        <w:tc>
          <w:tcPr>
            <w:tcW w:w="2657" w:type="dxa"/>
          </w:tcPr>
          <w:p w14:paraId="073D0206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6EF8D050" w14:textId="77777777" w:rsidTr="00A07891">
        <w:trPr>
          <w:jc w:val="center"/>
        </w:trPr>
        <w:tc>
          <w:tcPr>
            <w:tcW w:w="1800" w:type="dxa"/>
            <w:vAlign w:val="center"/>
          </w:tcPr>
          <w:p w14:paraId="2AF68829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Puntos</w:t>
            </w:r>
          </w:p>
          <w:p w14:paraId="4ED267DB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78E72A07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puntos correspondiente por el titular de la tarjeta</w:t>
            </w:r>
          </w:p>
        </w:tc>
        <w:tc>
          <w:tcPr>
            <w:tcW w:w="2657" w:type="dxa"/>
          </w:tcPr>
          <w:p w14:paraId="574436D8" w14:textId="5165F7AF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7B5E9474" w14:textId="77777777" w:rsidTr="00A07891">
        <w:trPr>
          <w:jc w:val="center"/>
        </w:trPr>
        <w:tc>
          <w:tcPr>
            <w:tcW w:w="1800" w:type="dxa"/>
            <w:vAlign w:val="center"/>
          </w:tcPr>
          <w:p w14:paraId="5A5C70B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Countable</w:t>
            </w:r>
            <w:proofErr w:type="spellEnd"/>
          </w:p>
        </w:tc>
        <w:tc>
          <w:tcPr>
            <w:tcW w:w="4185" w:type="dxa"/>
            <w:vAlign w:val="center"/>
          </w:tcPr>
          <w:p w14:paraId="275D0CCD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Este campo indica si la venta a realizar tendrá liquidación automática o manual</w:t>
            </w:r>
          </w:p>
        </w:tc>
        <w:tc>
          <w:tcPr>
            <w:tcW w:w="2657" w:type="dxa"/>
          </w:tcPr>
          <w:p w14:paraId="37C0D2AA" w14:textId="6E180A5D" w:rsidR="00A07891" w:rsidRPr="00541454" w:rsidRDefault="00541454" w:rsidP="00A0789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true</w:t>
            </w:r>
          </w:p>
        </w:tc>
      </w:tr>
      <w:tr w:rsidR="00A07891" w:rsidRPr="00A07891" w14:paraId="18F7C477" w14:textId="77777777" w:rsidTr="00A07891">
        <w:trPr>
          <w:jc w:val="center"/>
        </w:trPr>
        <w:tc>
          <w:tcPr>
            <w:tcW w:w="1800" w:type="dxa"/>
            <w:vAlign w:val="center"/>
          </w:tcPr>
          <w:p w14:paraId="76721807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Currency</w:t>
            </w:r>
            <w:proofErr w:type="spellEnd"/>
          </w:p>
        </w:tc>
        <w:tc>
          <w:tcPr>
            <w:tcW w:w="4185" w:type="dxa"/>
            <w:vAlign w:val="center"/>
          </w:tcPr>
          <w:p w14:paraId="1210C858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moneda (ISO 4217) utilizado en la transacción.</w:t>
            </w:r>
          </w:p>
        </w:tc>
        <w:tc>
          <w:tcPr>
            <w:tcW w:w="2657" w:type="dxa"/>
          </w:tcPr>
          <w:p w14:paraId="28E29EED" w14:textId="1D1C5D16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USD</w:t>
            </w:r>
          </w:p>
        </w:tc>
      </w:tr>
      <w:tr w:rsidR="00A07891" w:rsidRPr="00A07891" w14:paraId="54796BC3" w14:textId="77777777" w:rsidTr="00A07891">
        <w:trPr>
          <w:jc w:val="center"/>
        </w:trPr>
        <w:tc>
          <w:tcPr>
            <w:tcW w:w="1800" w:type="dxa"/>
          </w:tcPr>
          <w:p w14:paraId="7438BEF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Quiero Status</w:t>
            </w:r>
          </w:p>
          <w:p w14:paraId="4002798C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39FDC0B5" w14:textId="77777777" w:rsidR="00A07891" w:rsidRPr="00541454" w:rsidRDefault="00A07891" w:rsidP="00A07891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Validar el status esperado vs el status obtenido</w:t>
            </w:r>
          </w:p>
        </w:tc>
        <w:tc>
          <w:tcPr>
            <w:tcW w:w="2657" w:type="dxa"/>
          </w:tcPr>
          <w:p w14:paraId="56D6B938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Authorized</w:t>
            </w:r>
            <w:proofErr w:type="spellEnd"/>
          </w:p>
          <w:p w14:paraId="068C6E8B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2BB54008" w14:textId="77777777" w:rsidTr="00A07891">
        <w:trPr>
          <w:jc w:val="center"/>
        </w:trPr>
        <w:tc>
          <w:tcPr>
            <w:tcW w:w="1800" w:type="dxa"/>
          </w:tcPr>
          <w:p w14:paraId="51280A8E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 xml:space="preserve">Quiero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Code</w:t>
            </w:r>
            <w:proofErr w:type="spellEnd"/>
          </w:p>
          <w:p w14:paraId="0829C6F3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45C21831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Validar la </w:t>
            </w:r>
            <w:proofErr w:type="spellStart"/>
            <w:r w:rsidRPr="00541454">
              <w:rPr>
                <w:rFonts w:asciiTheme="minorHAnsi" w:hAnsiTheme="minorHAnsi" w:cstheme="minorHAnsi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</w:rPr>
              <w:t>code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esperado vs el </w:t>
            </w:r>
            <w:proofErr w:type="spellStart"/>
            <w:r w:rsidRPr="00541454">
              <w:rPr>
                <w:rFonts w:asciiTheme="minorHAnsi" w:hAnsiTheme="minorHAnsi" w:cstheme="minorHAnsi"/>
              </w:rPr>
              <w:t>action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</w:rPr>
              <w:t>code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 obtenido</w:t>
            </w:r>
          </w:p>
        </w:tc>
        <w:tc>
          <w:tcPr>
            <w:tcW w:w="2657" w:type="dxa"/>
          </w:tcPr>
          <w:p w14:paraId="4226E751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000</w:t>
            </w:r>
          </w:p>
          <w:p w14:paraId="6984EE42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  <w:tr w:rsidR="00A07891" w:rsidRPr="00A07891" w14:paraId="006A40D6" w14:textId="77777777" w:rsidTr="00A07891">
        <w:trPr>
          <w:jc w:val="center"/>
        </w:trPr>
        <w:tc>
          <w:tcPr>
            <w:tcW w:w="1800" w:type="dxa"/>
          </w:tcPr>
          <w:p w14:paraId="63663584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Quiero ECI</w:t>
            </w:r>
          </w:p>
          <w:p w14:paraId="631FF526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185" w:type="dxa"/>
            <w:vAlign w:val="center"/>
          </w:tcPr>
          <w:p w14:paraId="5C0C97BB" w14:textId="77777777" w:rsidR="00A07891" w:rsidRPr="00541454" w:rsidRDefault="00A07891" w:rsidP="00A07891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Validar el </w:t>
            </w:r>
            <w:proofErr w:type="gramStart"/>
            <w:r w:rsidRPr="00541454">
              <w:rPr>
                <w:rFonts w:asciiTheme="minorHAnsi" w:hAnsiTheme="minorHAnsi" w:cstheme="minorHAnsi"/>
              </w:rPr>
              <w:t>ECI  esperado</w:t>
            </w:r>
            <w:proofErr w:type="gramEnd"/>
            <w:r w:rsidRPr="00541454">
              <w:rPr>
                <w:rFonts w:asciiTheme="minorHAnsi" w:hAnsiTheme="minorHAnsi" w:cstheme="minorHAnsi"/>
              </w:rPr>
              <w:t xml:space="preserve"> vs el ECI  obtenido</w:t>
            </w:r>
          </w:p>
        </w:tc>
        <w:tc>
          <w:tcPr>
            <w:tcW w:w="2657" w:type="dxa"/>
          </w:tcPr>
          <w:p w14:paraId="6A25D479" w14:textId="77777777" w:rsidR="00A07891" w:rsidRPr="00541454" w:rsidRDefault="00A07891" w:rsidP="00A07891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07</w:t>
            </w:r>
          </w:p>
          <w:p w14:paraId="4855033E" w14:textId="77777777" w:rsidR="00A07891" w:rsidRPr="00541454" w:rsidRDefault="00A07891" w:rsidP="00A07891">
            <w:pPr>
              <w:rPr>
                <w:rFonts w:asciiTheme="minorHAnsi" w:hAnsiTheme="minorHAnsi" w:cstheme="minorHAnsi"/>
              </w:rPr>
            </w:pPr>
          </w:p>
        </w:tc>
      </w:tr>
    </w:tbl>
    <w:p w14:paraId="7440624E" w14:textId="799713A1" w:rsidR="00A07891" w:rsidRPr="00A07891" w:rsidRDefault="00A07891" w:rsidP="00624025">
      <w:pPr>
        <w:spacing w:after="200" w:line="276" w:lineRule="auto"/>
        <w:rPr>
          <w:rFonts w:asciiTheme="minorHAnsi" w:hAnsiTheme="minorHAnsi"/>
        </w:rPr>
      </w:pPr>
    </w:p>
    <w:p w14:paraId="33D91195" w14:textId="642BDF8B" w:rsidR="00A07891" w:rsidRDefault="00A07891" w:rsidP="00624025">
      <w:pPr>
        <w:spacing w:after="200" w:line="276" w:lineRule="auto"/>
        <w:rPr>
          <w:rFonts w:asciiTheme="minorHAnsi" w:hAnsiTheme="minorHAnsi"/>
        </w:rPr>
      </w:pPr>
    </w:p>
    <w:p w14:paraId="022BCD70" w14:textId="77777777" w:rsidR="00541454" w:rsidRPr="00A07891" w:rsidRDefault="00541454" w:rsidP="00624025">
      <w:pPr>
        <w:spacing w:after="200" w:line="276" w:lineRule="auto"/>
        <w:rPr>
          <w:rFonts w:asciiTheme="minorHAnsi" w:hAnsiTheme="minorHAnsi"/>
        </w:rPr>
      </w:pPr>
    </w:p>
    <w:p w14:paraId="7D5CCE27" w14:textId="75C8578F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9" w:name="_Toc372130297"/>
      <w:bookmarkStart w:id="10" w:name="_Toc113035453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CAMPOS DE SALIDA</w:t>
      </w:r>
      <w:bookmarkEnd w:id="9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(OUTPUTS)</w:t>
      </w:r>
      <w:bookmarkEnd w:id="10"/>
    </w:p>
    <w:p w14:paraId="6C5DAC5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0A9A7AC" w14:textId="05E6A519" w:rsidR="00624025" w:rsidRPr="00A07891" w:rsidRDefault="00372987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</w:t>
      </w:r>
      <w:r w:rsidRPr="00A07891">
        <w:rPr>
          <w:rFonts w:asciiTheme="minorHAnsi" w:hAnsiTheme="minorHAnsi"/>
          <w:b/>
        </w:rPr>
        <w:t>“</w:t>
      </w:r>
      <w:r w:rsidR="00D75755" w:rsidRPr="00A07891">
        <w:rPr>
          <w:rFonts w:asciiTheme="minorHAnsi" w:hAnsiTheme="minorHAnsi"/>
          <w:b/>
        </w:rPr>
        <w:t>UNITARIO</w:t>
      </w:r>
      <w:r w:rsidRPr="00A07891">
        <w:rPr>
          <w:rFonts w:asciiTheme="minorHAnsi" w:hAnsiTheme="minorHAnsi"/>
          <w:b/>
        </w:rPr>
        <w:t>”:</w:t>
      </w:r>
    </w:p>
    <w:p w14:paraId="7C586B7F" w14:textId="77777777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  <w:highlight w:val="yellow"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D75755" w:rsidRPr="00A07891" w14:paraId="368099BA" w14:textId="77777777" w:rsidTr="0060648A">
        <w:tc>
          <w:tcPr>
            <w:tcW w:w="1609" w:type="dxa"/>
            <w:shd w:val="clear" w:color="auto" w:fill="E5B8B7" w:themeFill="accent2" w:themeFillTint="66"/>
            <w:vAlign w:val="center"/>
          </w:tcPr>
          <w:p w14:paraId="52EC0671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43BFF757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D75755" w:rsidRPr="00A07891" w14:paraId="02A7A735" w14:textId="77777777" w:rsidTr="0060648A">
        <w:tc>
          <w:tcPr>
            <w:tcW w:w="1609" w:type="dxa"/>
            <w:vAlign w:val="center"/>
          </w:tcPr>
          <w:p w14:paraId="7E96353B" w14:textId="063B00A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</w:p>
        </w:tc>
        <w:tc>
          <w:tcPr>
            <w:tcW w:w="7033" w:type="dxa"/>
            <w:vAlign w:val="center"/>
          </w:tcPr>
          <w:p w14:paraId="63850F45" w14:textId="1B4A235A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</w:rPr>
            </w:pPr>
          </w:p>
        </w:tc>
      </w:tr>
    </w:tbl>
    <w:p w14:paraId="5AF50C53" w14:textId="222E069F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5AC0D41B" w14:textId="3296018D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98E6C86" w14:textId="34DF0C7E" w:rsidR="00D75755" w:rsidRPr="00A07891" w:rsidRDefault="00D75755" w:rsidP="00D7575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 “E2E”:</w:t>
      </w:r>
    </w:p>
    <w:p w14:paraId="3FC64DB9" w14:textId="77777777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7926D7D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  <w:b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624025" w:rsidRPr="00A07891" w14:paraId="003968C3" w14:textId="77777777" w:rsidTr="002938B0">
        <w:tc>
          <w:tcPr>
            <w:tcW w:w="1609" w:type="dxa"/>
            <w:shd w:val="clear" w:color="auto" w:fill="E5B8B7" w:themeFill="accent2" w:themeFillTint="66"/>
            <w:vAlign w:val="center"/>
          </w:tcPr>
          <w:p w14:paraId="777F45D9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68A796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624025" w:rsidRPr="00A07891" w14:paraId="2CB17860" w14:textId="77777777" w:rsidTr="002938B0">
        <w:tc>
          <w:tcPr>
            <w:tcW w:w="1609" w:type="dxa"/>
            <w:vAlign w:val="center"/>
          </w:tcPr>
          <w:p w14:paraId="3574B298" w14:textId="18CF3DA4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Status</w:t>
            </w:r>
          </w:p>
        </w:tc>
        <w:tc>
          <w:tcPr>
            <w:tcW w:w="7033" w:type="dxa"/>
            <w:vAlign w:val="center"/>
          </w:tcPr>
          <w:p w14:paraId="58F43C13" w14:textId="1E0FEE78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status de la operación</w:t>
            </w:r>
          </w:p>
        </w:tc>
      </w:tr>
      <w:tr w:rsidR="00550F1E" w:rsidRPr="00A07891" w14:paraId="395378E6" w14:textId="77777777" w:rsidTr="002938B0">
        <w:tc>
          <w:tcPr>
            <w:tcW w:w="1609" w:type="dxa"/>
            <w:vAlign w:val="center"/>
          </w:tcPr>
          <w:p w14:paraId="7704AAB8" w14:textId="6CB3C610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Tengo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Action</w:t>
            </w:r>
            <w:proofErr w:type="spellEnd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Code</w:t>
            </w:r>
            <w:proofErr w:type="spellEnd"/>
          </w:p>
        </w:tc>
        <w:tc>
          <w:tcPr>
            <w:tcW w:w="7033" w:type="dxa"/>
            <w:vAlign w:val="center"/>
          </w:tcPr>
          <w:p w14:paraId="091658A5" w14:textId="7D5DE40E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Almacenar el valor para comparar los resultados del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de la operación</w:t>
            </w:r>
          </w:p>
        </w:tc>
      </w:tr>
      <w:tr w:rsidR="00550F1E" w:rsidRPr="00A07891" w14:paraId="4FA160BD" w14:textId="77777777" w:rsidTr="002938B0">
        <w:tc>
          <w:tcPr>
            <w:tcW w:w="1609" w:type="dxa"/>
            <w:vAlign w:val="center"/>
          </w:tcPr>
          <w:p w14:paraId="10BC436A" w14:textId="4C9EF005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ECI</w:t>
            </w:r>
          </w:p>
        </w:tc>
        <w:tc>
          <w:tcPr>
            <w:tcW w:w="7033" w:type="dxa"/>
            <w:vAlign w:val="center"/>
          </w:tcPr>
          <w:p w14:paraId="2172E3FF" w14:textId="5812E27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ECI de la operación</w:t>
            </w:r>
          </w:p>
        </w:tc>
      </w:tr>
      <w:tr w:rsidR="00550F1E" w:rsidRPr="00A07891" w14:paraId="0DCADA53" w14:textId="77777777" w:rsidTr="002938B0">
        <w:tc>
          <w:tcPr>
            <w:tcW w:w="1609" w:type="dxa"/>
            <w:vAlign w:val="center"/>
          </w:tcPr>
          <w:p w14:paraId="4E9C3827" w14:textId="642BF193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Token Seguridad</w:t>
            </w:r>
          </w:p>
        </w:tc>
        <w:tc>
          <w:tcPr>
            <w:tcW w:w="7033" w:type="dxa"/>
            <w:vAlign w:val="center"/>
          </w:tcPr>
          <w:p w14:paraId="5A230D87" w14:textId="3AC279B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como evidencia de la operación realizada de token de sesión</w:t>
            </w:r>
          </w:p>
        </w:tc>
      </w:tr>
      <w:tr w:rsidR="00550F1E" w:rsidRPr="00A07891" w14:paraId="2FFD088A" w14:textId="77777777" w:rsidTr="002938B0">
        <w:tc>
          <w:tcPr>
            <w:tcW w:w="1609" w:type="dxa"/>
            <w:vAlign w:val="center"/>
          </w:tcPr>
          <w:p w14:paraId="412EEA83" w14:textId="1A7AD6F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Sesion</w:t>
            </w:r>
            <w:proofErr w:type="spellEnd"/>
          </w:p>
        </w:tc>
        <w:tc>
          <w:tcPr>
            <w:tcW w:w="7033" w:type="dxa"/>
            <w:vAlign w:val="center"/>
          </w:tcPr>
          <w:p w14:paraId="3FE78599" w14:textId="4BE7180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transacción</w:t>
            </w:r>
          </w:p>
        </w:tc>
      </w:tr>
      <w:tr w:rsidR="00550F1E" w:rsidRPr="00A07891" w14:paraId="5BEC7D65" w14:textId="77777777" w:rsidTr="002938B0">
        <w:tc>
          <w:tcPr>
            <w:tcW w:w="1609" w:type="dxa"/>
            <w:vAlign w:val="center"/>
          </w:tcPr>
          <w:p w14:paraId="34B6AAC6" w14:textId="6EB58D8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Transaction</w:t>
            </w:r>
            <w:proofErr w:type="spellEnd"/>
          </w:p>
        </w:tc>
        <w:tc>
          <w:tcPr>
            <w:tcW w:w="7033" w:type="dxa"/>
            <w:vAlign w:val="center"/>
          </w:tcPr>
          <w:p w14:paraId="5EC23808" w14:textId="1602EBCB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autorizar la transacción</w:t>
            </w:r>
          </w:p>
        </w:tc>
      </w:tr>
      <w:tr w:rsidR="00550F1E" w:rsidRPr="00A07891" w14:paraId="24E0E2C7" w14:textId="77777777" w:rsidTr="002938B0">
        <w:tc>
          <w:tcPr>
            <w:tcW w:w="1609" w:type="dxa"/>
            <w:vAlign w:val="center"/>
          </w:tcPr>
          <w:p w14:paraId="132F321B" w14:textId="0762294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Autorizar Response</w:t>
            </w:r>
          </w:p>
        </w:tc>
        <w:tc>
          <w:tcPr>
            <w:tcW w:w="7033" w:type="dxa"/>
            <w:vAlign w:val="center"/>
          </w:tcPr>
          <w:p w14:paraId="14A1F92D" w14:textId="24F2333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valor como evidencia de la ejecución del caso</w:t>
            </w:r>
          </w:p>
        </w:tc>
      </w:tr>
    </w:tbl>
    <w:p w14:paraId="2F63BBB0" w14:textId="77777777" w:rsidR="00624025" w:rsidRPr="00A07891" w:rsidRDefault="00624025" w:rsidP="00624025">
      <w:pPr>
        <w:rPr>
          <w:rFonts w:asciiTheme="minorHAnsi" w:hAnsiTheme="minorHAnsi"/>
        </w:rPr>
      </w:pPr>
    </w:p>
    <w:p w14:paraId="20242D59" w14:textId="22F64A98" w:rsidR="00624025" w:rsidRPr="00A07891" w:rsidRDefault="00624025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5D98653C" w14:textId="3A709B98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0D0DE62C" w14:textId="6943D231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69E38215" w14:textId="58024920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6ABC473C" w14:textId="5405B73E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A539552" w14:textId="739455C9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1CABE88C" w14:textId="0A050553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DA9F90C" w14:textId="3CAADBCE" w:rsidR="007A6FDC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01BF4BBA" w14:textId="3098CBEF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70D45428" w14:textId="1CAD758C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5834ECE" w14:textId="59731199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E76EF7A" w14:textId="23CDED72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E1AE4E3" w14:textId="58CBB453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19D1C885" w14:textId="20064D2B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2CCB1C9A" w14:textId="0714F958" w:rsidR="008046B4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AAE5DB0" w14:textId="77777777" w:rsidR="008046B4" w:rsidRPr="00A07891" w:rsidRDefault="008046B4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0D39E3E9" w14:textId="77777777" w:rsidR="007A6FDC" w:rsidRPr="00A07891" w:rsidRDefault="007A6FDC" w:rsidP="00624025">
      <w:pPr>
        <w:pStyle w:val="TableHeading"/>
        <w:spacing w:before="0" w:after="0" w:line="360" w:lineRule="auto"/>
        <w:rPr>
          <w:rFonts w:asciiTheme="minorHAnsi" w:hAnsiTheme="minorHAnsi" w:cs="Arial"/>
          <w:b w:val="0"/>
          <w:color w:val="FF0000"/>
          <w:sz w:val="20"/>
          <w:lang w:val="es-PE" w:eastAsia="en-US"/>
        </w:rPr>
      </w:pPr>
    </w:p>
    <w:p w14:paraId="4AB9230A" w14:textId="77777777" w:rsidR="00624025" w:rsidRPr="00A07891" w:rsidRDefault="00624025" w:rsidP="00624025">
      <w:pPr>
        <w:ind w:left="285" w:firstLine="708"/>
      </w:pPr>
    </w:p>
    <w:p w14:paraId="3B82133F" w14:textId="5513C546" w:rsidR="00624025" w:rsidRPr="00A07891" w:rsidRDefault="00624025" w:rsidP="00372987">
      <w:pPr>
        <w:pStyle w:val="Ttulo1"/>
        <w:numPr>
          <w:ilvl w:val="0"/>
          <w:numId w:val="22"/>
        </w:numPr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</w:pPr>
      <w:bookmarkStart w:id="11" w:name="_Toc372130298"/>
      <w:bookmarkStart w:id="12" w:name="_Toc113035454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ANEXOS</w:t>
      </w:r>
      <w:bookmarkStart w:id="13" w:name="_MON_1436868813"/>
      <w:bookmarkEnd w:id="11"/>
      <w:bookmarkEnd w:id="12"/>
      <w:bookmarkEnd w:id="13"/>
      <w:r w:rsidRPr="00A07891"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  <w:tab/>
      </w:r>
    </w:p>
    <w:p w14:paraId="08291ED9" w14:textId="77777777" w:rsidR="00624025" w:rsidRPr="00A07891" w:rsidRDefault="00624025" w:rsidP="00624025"/>
    <w:p w14:paraId="4002F97B" w14:textId="0A05379A" w:rsidR="00FC14A3" w:rsidRPr="00A07891" w:rsidRDefault="00372987" w:rsidP="008046B4">
      <w:pPr>
        <w:ind w:firstLine="284"/>
      </w:pPr>
      <w:r w:rsidRPr="00A07891">
        <w:t>Evidencia de Ejecución</w:t>
      </w:r>
      <w:r w:rsidR="008046B4">
        <w:t xml:space="preserve"> del </w:t>
      </w:r>
      <w:r w:rsidR="00FC14A3" w:rsidRPr="00A07891">
        <w:t>Caso de prueba   CP017</w:t>
      </w:r>
    </w:p>
    <w:p w14:paraId="45425F20" w14:textId="1E482ACA" w:rsidR="00F45C45" w:rsidRPr="00A07891" w:rsidRDefault="00F45C45" w:rsidP="00624025">
      <w:pPr>
        <w:ind w:left="993"/>
      </w:pPr>
    </w:p>
    <w:bookmarkStart w:id="14" w:name="_MON_1723648300"/>
    <w:bookmarkEnd w:id="14"/>
    <w:p w14:paraId="519E4AE4" w14:textId="1A6ED7F7" w:rsidR="00F45C45" w:rsidRPr="00A07891" w:rsidRDefault="008046B4" w:rsidP="00624025">
      <w:pPr>
        <w:ind w:left="993"/>
      </w:pPr>
      <w:r w:rsidRPr="00A07891">
        <w:object w:dxaOrig="1543" w:dyaOrig="995" w14:anchorId="6CD3F5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25pt;height:49.5pt" o:ole="">
            <v:imagedata r:id="rId16" o:title=""/>
          </v:shape>
          <o:OLEObject Type="Embed" ProgID="Word.Document.12" ShapeID="_x0000_i1028" DrawAspect="Icon" ObjectID="_1724168298" r:id="rId17">
            <o:FieldCodes>\s</o:FieldCodes>
          </o:OLEObject>
        </w:object>
      </w:r>
    </w:p>
    <w:p w14:paraId="2185B436" w14:textId="1A75F1C1" w:rsidR="00F45C45" w:rsidRPr="00A07891" w:rsidRDefault="00F45C45" w:rsidP="00624025">
      <w:pPr>
        <w:ind w:left="993"/>
      </w:pPr>
    </w:p>
    <w:p w14:paraId="6024E945" w14:textId="0315F0A9" w:rsidR="00F45C45" w:rsidRPr="00A07891" w:rsidRDefault="00F45C45" w:rsidP="00624025">
      <w:pPr>
        <w:ind w:left="993"/>
      </w:pPr>
    </w:p>
    <w:p w14:paraId="0C0E4527" w14:textId="7E5E1664" w:rsidR="00386F35" w:rsidRPr="00A07891" w:rsidRDefault="00386F35" w:rsidP="008046B4"/>
    <w:p w14:paraId="7A8DF49C" w14:textId="32EDEF4C" w:rsidR="008B3435" w:rsidRPr="00A07891" w:rsidRDefault="008B3435" w:rsidP="00624025">
      <w:pPr>
        <w:ind w:left="993"/>
      </w:pPr>
    </w:p>
    <w:p w14:paraId="6D01FC5D" w14:textId="6B359623" w:rsidR="008B3435" w:rsidRPr="00A07891" w:rsidRDefault="008B3435" w:rsidP="008046B4">
      <w:pPr>
        <w:jc w:val="center"/>
      </w:pPr>
      <w:r w:rsidRPr="00A07891">
        <w:rPr>
          <w:rFonts w:ascii="Century Gothic" w:eastAsia="Century Gothic" w:hAnsi="Century Gothic" w:cs="Century Gothic"/>
          <w:noProof/>
          <w:sz w:val="18"/>
        </w:rPr>
        <w:drawing>
          <wp:inline distT="0" distB="0" distL="0" distR="0" wp14:anchorId="01CDA219" wp14:editId="0B5ACF08">
            <wp:extent cx="4000500" cy="5696364"/>
            <wp:effectExtent l="19050" t="19050" r="19050" b="19050"/>
            <wp:docPr id="3" name="Drawing 0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759" cy="5705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BBE6E" w14:textId="67701E0E" w:rsidR="00386F35" w:rsidRPr="00A07891" w:rsidRDefault="008B343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0BD89AF8" wp14:editId="128984AD">
            <wp:extent cx="5724525" cy="5895975"/>
            <wp:effectExtent l="19050" t="19050" r="28575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9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DDC72" w14:textId="073EE7B2" w:rsidR="008B3435" w:rsidRPr="00A07891" w:rsidRDefault="008B3435" w:rsidP="00624025">
      <w:pPr>
        <w:ind w:left="993"/>
      </w:pPr>
    </w:p>
    <w:p w14:paraId="134B48D2" w14:textId="4A3559C2" w:rsidR="008B3435" w:rsidRPr="00A07891" w:rsidRDefault="008B3435" w:rsidP="00624025">
      <w:pPr>
        <w:ind w:left="993"/>
      </w:pPr>
    </w:p>
    <w:p w14:paraId="7BC14D87" w14:textId="4D5AFB55" w:rsidR="008B3435" w:rsidRPr="00A07891" w:rsidRDefault="0004065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30BD0701" wp14:editId="33DAB44F">
            <wp:extent cx="6179820" cy="5621020"/>
            <wp:effectExtent l="19050" t="19050" r="11430" b="177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5621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8DC46" w14:textId="6FD72E96" w:rsidR="00040655" w:rsidRPr="00A07891" w:rsidRDefault="00040655" w:rsidP="00624025">
      <w:pPr>
        <w:ind w:left="993"/>
      </w:pPr>
    </w:p>
    <w:p w14:paraId="2D23236F" w14:textId="38132561" w:rsidR="00040655" w:rsidRPr="00A07891" w:rsidRDefault="00040655" w:rsidP="00624025">
      <w:pPr>
        <w:ind w:left="993"/>
      </w:pPr>
    </w:p>
    <w:p w14:paraId="518DBBBA" w14:textId="45679EF8" w:rsidR="00040655" w:rsidRPr="00A07891" w:rsidRDefault="00040655" w:rsidP="00624025">
      <w:pPr>
        <w:ind w:left="993"/>
      </w:pPr>
    </w:p>
    <w:p w14:paraId="334A661D" w14:textId="7B153A20" w:rsidR="00040655" w:rsidRPr="00A07891" w:rsidRDefault="00040655" w:rsidP="008046B4">
      <w:pPr>
        <w:jc w:val="center"/>
      </w:pPr>
      <w:r w:rsidRPr="00A07891">
        <w:rPr>
          <w:noProof/>
        </w:rPr>
        <w:lastRenderedPageBreak/>
        <w:drawing>
          <wp:inline distT="0" distB="0" distL="0" distR="0" wp14:anchorId="7863DF8C" wp14:editId="741CC91A">
            <wp:extent cx="6179820" cy="5899150"/>
            <wp:effectExtent l="19050" t="19050" r="11430" b="254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589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E0EBA" w14:textId="7757BB1A" w:rsidR="008B3435" w:rsidRPr="00A07891" w:rsidRDefault="008B3435" w:rsidP="00624025">
      <w:pPr>
        <w:ind w:left="993"/>
      </w:pPr>
    </w:p>
    <w:p w14:paraId="7BB1C3DC" w14:textId="6DB3D305" w:rsidR="008B3435" w:rsidRPr="00A07891" w:rsidRDefault="008B3435" w:rsidP="00624025">
      <w:pPr>
        <w:ind w:left="993"/>
      </w:pPr>
    </w:p>
    <w:p w14:paraId="26B349A6" w14:textId="471D2F42" w:rsidR="008B3435" w:rsidRPr="00A07891" w:rsidRDefault="008B3435" w:rsidP="00624025">
      <w:pPr>
        <w:ind w:left="993"/>
      </w:pPr>
    </w:p>
    <w:p w14:paraId="45AADB88" w14:textId="46B4C11B" w:rsidR="008B3435" w:rsidRPr="00A07891" w:rsidRDefault="008B3435" w:rsidP="00624025">
      <w:pPr>
        <w:ind w:left="993"/>
      </w:pPr>
    </w:p>
    <w:p w14:paraId="1F60F457" w14:textId="658A64AD" w:rsidR="008B3435" w:rsidRPr="00A07891" w:rsidRDefault="008B3435" w:rsidP="00624025">
      <w:pPr>
        <w:ind w:left="993"/>
      </w:pPr>
    </w:p>
    <w:p w14:paraId="09452E19" w14:textId="245926C8" w:rsidR="008B3435" w:rsidRPr="00A07891" w:rsidRDefault="00040655" w:rsidP="008046B4">
      <w:pPr>
        <w:jc w:val="right"/>
      </w:pPr>
      <w:r w:rsidRPr="00A07891">
        <w:rPr>
          <w:noProof/>
        </w:rPr>
        <w:lastRenderedPageBreak/>
        <w:drawing>
          <wp:inline distT="0" distB="0" distL="0" distR="0" wp14:anchorId="0B318F1E" wp14:editId="517CD420">
            <wp:extent cx="5495925" cy="6038850"/>
            <wp:effectExtent l="19050" t="19050" r="2857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03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E92AE" w14:textId="668E183E" w:rsidR="00040655" w:rsidRPr="00A07891" w:rsidRDefault="00040655" w:rsidP="00624025">
      <w:pPr>
        <w:ind w:left="993"/>
      </w:pPr>
    </w:p>
    <w:p w14:paraId="7444E61A" w14:textId="123C5CA6" w:rsidR="00040655" w:rsidRPr="00A07891" w:rsidRDefault="00040655" w:rsidP="00624025">
      <w:pPr>
        <w:ind w:left="993"/>
      </w:pPr>
    </w:p>
    <w:p w14:paraId="30BB00AE" w14:textId="77777777" w:rsidR="00040655" w:rsidRPr="00A07891" w:rsidRDefault="00040655" w:rsidP="00624025">
      <w:pPr>
        <w:ind w:left="993"/>
      </w:pPr>
    </w:p>
    <w:p w14:paraId="0C5792BF" w14:textId="16A5658F" w:rsidR="008B3435" w:rsidRPr="00A07891" w:rsidRDefault="008B3435" w:rsidP="00624025">
      <w:pPr>
        <w:ind w:left="993"/>
      </w:pPr>
    </w:p>
    <w:p w14:paraId="6235CCF4" w14:textId="45049AB6" w:rsidR="008B3435" w:rsidRPr="00A07891" w:rsidRDefault="008B3435" w:rsidP="00624025">
      <w:pPr>
        <w:ind w:left="993"/>
      </w:pPr>
    </w:p>
    <w:p w14:paraId="5CB00B70" w14:textId="68B3A0ED" w:rsidR="008B3435" w:rsidRPr="00A07891" w:rsidRDefault="008B3435" w:rsidP="00624025">
      <w:pPr>
        <w:ind w:left="993"/>
      </w:pPr>
    </w:p>
    <w:p w14:paraId="4E318AC0" w14:textId="5DA4BBBE" w:rsidR="008B3435" w:rsidRPr="00A07891" w:rsidRDefault="008B3435" w:rsidP="00624025">
      <w:pPr>
        <w:ind w:left="993"/>
      </w:pPr>
    </w:p>
    <w:p w14:paraId="13C3599E" w14:textId="77777777" w:rsidR="008B3435" w:rsidRPr="00A07891" w:rsidRDefault="008B3435" w:rsidP="00624025">
      <w:pPr>
        <w:ind w:left="993"/>
      </w:pPr>
    </w:p>
    <w:p w14:paraId="58E4A272" w14:textId="0D3A5CF5" w:rsidR="00386F35" w:rsidRPr="00A07891" w:rsidRDefault="00386F35" w:rsidP="00624025">
      <w:pPr>
        <w:ind w:left="993"/>
      </w:pPr>
    </w:p>
    <w:p w14:paraId="130CE70B" w14:textId="710841C6" w:rsidR="00040655" w:rsidRPr="00A07891" w:rsidRDefault="00040655" w:rsidP="00624025">
      <w:pPr>
        <w:ind w:left="993"/>
      </w:pPr>
    </w:p>
    <w:p w14:paraId="64D02C48" w14:textId="77777777" w:rsidR="00040655" w:rsidRPr="00A07891" w:rsidRDefault="00040655" w:rsidP="00624025">
      <w:pPr>
        <w:ind w:left="993"/>
      </w:pPr>
    </w:p>
    <w:p w14:paraId="5658AD77" w14:textId="77777777" w:rsidR="00624025" w:rsidRPr="00A07891" w:rsidRDefault="00624025" w:rsidP="00624025"/>
    <w:p w14:paraId="23039123" w14:textId="7995CD0C" w:rsidR="00624025" w:rsidRPr="00A07891" w:rsidRDefault="00624025" w:rsidP="00624025">
      <w:r w:rsidRPr="00A07891">
        <w:tab/>
        <w:t xml:space="preserve">      </w:t>
      </w:r>
    </w:p>
    <w:p w14:paraId="5AE3BC90" w14:textId="77777777" w:rsidR="00624025" w:rsidRPr="00A07891" w:rsidRDefault="00624025" w:rsidP="00624025"/>
    <w:p w14:paraId="6DC5B9C6" w14:textId="77777777" w:rsidR="00624025" w:rsidRPr="00A07891" w:rsidRDefault="00624025" w:rsidP="00624025">
      <w:pPr>
        <w:ind w:left="993"/>
      </w:pPr>
    </w:p>
    <w:p w14:paraId="5574DC7C" w14:textId="4BD70178" w:rsidR="00624025" w:rsidRPr="00A07891" w:rsidRDefault="00624025" w:rsidP="008046B4">
      <w:proofErr w:type="spellStart"/>
      <w:r w:rsidRPr="00A07891">
        <w:lastRenderedPageBreak/>
        <w:t>DataTable</w:t>
      </w:r>
      <w:proofErr w:type="spellEnd"/>
      <w:r w:rsidRPr="00A07891">
        <w:t xml:space="preserve"> de Script automatizado.</w:t>
      </w:r>
    </w:p>
    <w:p w14:paraId="746A0D8E" w14:textId="23970549" w:rsidR="00372987" w:rsidRPr="00A07891" w:rsidRDefault="00372987" w:rsidP="00624025">
      <w:pPr>
        <w:ind w:left="993"/>
      </w:pPr>
    </w:p>
    <w:p w14:paraId="7F3B6F1D" w14:textId="77777777" w:rsidR="00624025" w:rsidRPr="00A07891" w:rsidRDefault="00624025" w:rsidP="00624025">
      <w:pPr>
        <w:ind w:left="993"/>
      </w:pPr>
    </w:p>
    <w:p w14:paraId="2622A538" w14:textId="02E833CF" w:rsidR="00624025" w:rsidRPr="00A07891" w:rsidRDefault="00624025" w:rsidP="00624025">
      <w:pPr>
        <w:ind w:left="285" w:firstLine="708"/>
      </w:pPr>
    </w:p>
    <w:p w14:paraId="752DE675" w14:textId="7F420FCD" w:rsidR="00624025" w:rsidRPr="00A07891" w:rsidRDefault="0060648A" w:rsidP="00F77767">
      <w:pPr>
        <w:spacing w:line="276" w:lineRule="auto"/>
        <w:rPr>
          <w:rFonts w:cs="Arial"/>
          <w:b/>
          <w:bCs/>
          <w:iCs/>
        </w:rPr>
      </w:pPr>
      <w:r w:rsidRPr="00A07891">
        <w:rPr>
          <w:rFonts w:cs="Arial"/>
          <w:b/>
          <w:bCs/>
          <w:iCs/>
        </w:rPr>
        <w:object w:dxaOrig="1469" w:dyaOrig="950" w14:anchorId="798F4DC0">
          <v:shape id="_x0000_i1026" type="#_x0000_t75" style="width:73.5pt;height:47.25pt" o:ole="">
            <v:imagedata r:id="rId23" o:title=""/>
          </v:shape>
          <o:OLEObject Type="Embed" ProgID="Excel.Sheet.12" ShapeID="_x0000_i1026" DrawAspect="Icon" ObjectID="_1724168299" r:id="rId24"/>
        </w:object>
      </w:r>
    </w:p>
    <w:p w14:paraId="5E5CD859" w14:textId="2AE4C8C4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p w14:paraId="5EFBC946" w14:textId="7C6558AB" w:rsidR="008046B4" w:rsidRDefault="008046B4" w:rsidP="00F77767">
      <w:pPr>
        <w:spacing w:line="276" w:lineRule="auto"/>
        <w:rPr>
          <w:rFonts w:cs="Arial"/>
          <w:b/>
          <w:bCs/>
          <w:iCs/>
        </w:rPr>
      </w:pPr>
      <w:r>
        <w:rPr>
          <w:rFonts w:cs="Arial"/>
          <w:b/>
          <w:bCs/>
          <w:iCs/>
        </w:rPr>
        <w:t>Data, Reporte y Evidencia de Ejecuciones</w:t>
      </w:r>
      <w:bookmarkStart w:id="15" w:name="_GoBack"/>
      <w:bookmarkEnd w:id="15"/>
    </w:p>
    <w:p w14:paraId="6614A882" w14:textId="04CE272C" w:rsidR="008046B4" w:rsidRDefault="008046B4" w:rsidP="00F77767">
      <w:pPr>
        <w:spacing w:line="276" w:lineRule="auto"/>
        <w:rPr>
          <w:rFonts w:cs="Arial"/>
          <w:b/>
          <w:bCs/>
          <w:iCs/>
        </w:rPr>
      </w:pPr>
      <w:hyperlink r:id="rId25" w:history="1">
        <w:r>
          <w:rPr>
            <w:rStyle w:val="Hipervnculo"/>
          </w:rPr>
          <w:t>fromeroc9/DOCUMENTACION-SOLICITADO (github.com)</w:t>
        </w:r>
      </w:hyperlink>
    </w:p>
    <w:p w14:paraId="3C59E891" w14:textId="603BE282" w:rsidR="008046B4" w:rsidRDefault="008046B4" w:rsidP="00F77767">
      <w:pPr>
        <w:spacing w:line="276" w:lineRule="auto"/>
        <w:rPr>
          <w:rFonts w:cs="Arial"/>
          <w:b/>
          <w:bCs/>
          <w:iCs/>
        </w:rPr>
      </w:pPr>
    </w:p>
    <w:p w14:paraId="746D7B47" w14:textId="77777777" w:rsidR="008046B4" w:rsidRPr="00A07891" w:rsidRDefault="008046B4" w:rsidP="00F77767">
      <w:pPr>
        <w:spacing w:line="276" w:lineRule="auto"/>
        <w:rPr>
          <w:rFonts w:cs="Arial"/>
          <w:b/>
          <w:bCs/>
          <w:iCs/>
        </w:rPr>
      </w:pPr>
    </w:p>
    <w:p w14:paraId="16F72CAA" w14:textId="23794423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p w14:paraId="7E37A60A" w14:textId="72265A0C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sectPr w:rsidR="002E2ECB" w:rsidRPr="00A07891" w:rsidSect="0001354C">
      <w:headerReference w:type="even" r:id="rId26"/>
      <w:headerReference w:type="default" r:id="rId27"/>
      <w:footerReference w:type="default" r:id="rId28"/>
      <w:pgSz w:w="11907" w:h="16839" w:code="9"/>
      <w:pgMar w:top="155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32BD7E" w14:textId="77777777" w:rsidR="00A334D7" w:rsidRDefault="00A334D7" w:rsidP="00276B50">
      <w:r>
        <w:separator/>
      </w:r>
    </w:p>
  </w:endnote>
  <w:endnote w:type="continuationSeparator" w:id="0">
    <w:p w14:paraId="0A072F2F" w14:textId="77777777" w:rsidR="00A334D7" w:rsidRDefault="00A334D7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A07891" w:rsidRPr="00462CDB" w14:paraId="6F697BE5" w14:textId="77777777" w:rsidTr="00B0145F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14:paraId="79DEB242" w14:textId="14D52463" w:rsidR="00A07891" w:rsidRPr="00462CDB" w:rsidRDefault="00A07891" w:rsidP="00B0145F">
          <w:pPr>
            <w:pStyle w:val="Piedepgina"/>
            <w:spacing w:before="100" w:beforeAutospacing="1"/>
            <w:jc w:val="center"/>
          </w:pPr>
          <w:r w:rsidRPr="00462CDB">
            <w:fldChar w:fldCharType="begin"/>
          </w:r>
          <w:r w:rsidRPr="00462CDB">
            <w:instrText xml:space="preserve"> PAGE   \* MERGEFORMAT </w:instrText>
          </w:r>
          <w:r w:rsidRPr="00462CDB">
            <w:fldChar w:fldCharType="separate"/>
          </w:r>
          <w:r>
            <w:rPr>
              <w:noProof/>
            </w:rPr>
            <w:t>1</w:t>
          </w:r>
          <w:r w:rsidRPr="00462CDB">
            <w:fldChar w:fldCharType="end"/>
          </w:r>
        </w:p>
      </w:tc>
    </w:tr>
  </w:tbl>
  <w:p w14:paraId="3CC2EC04" w14:textId="77777777" w:rsidR="00A07891" w:rsidRDefault="00A0789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33B01" w14:textId="07FE6A46" w:rsidR="00A07891" w:rsidRPr="007A7DB0" w:rsidRDefault="00A07891" w:rsidP="00E57123">
    <w:pPr>
      <w:pStyle w:val="Piedepgina"/>
      <w:ind w:right="1252"/>
      <w:jc w:val="right"/>
      <w:rPr>
        <w:sz w:val="20"/>
        <w:szCs w:val="20"/>
      </w:rPr>
    </w:pPr>
    <w:r>
      <w:rPr>
        <w:sz w:val="20"/>
        <w:szCs w:val="20"/>
      </w:rPr>
      <w:t xml:space="preserve"> </w:t>
    </w:r>
  </w:p>
  <w:p w14:paraId="1CFB65C4" w14:textId="463FB90D" w:rsidR="00A07891" w:rsidRDefault="00A07891" w:rsidP="00E57123">
    <w:r>
      <w:rPr>
        <w:noProof/>
        <w:lang w:val="es-AR" w:eastAsia="es-AR"/>
      </w:rPr>
      <w:drawing>
        <wp:anchor distT="0" distB="0" distL="114300" distR="114300" simplePos="0" relativeHeight="251668480" behindDoc="1" locked="0" layoutInCell="1" allowOverlap="1" wp14:anchorId="61476621" wp14:editId="77384A53">
          <wp:simplePos x="0" y="0"/>
          <wp:positionH relativeFrom="margin">
            <wp:posOffset>6055360</wp:posOffset>
          </wp:positionH>
          <wp:positionV relativeFrom="paragraph">
            <wp:posOffset>8890</wp:posOffset>
          </wp:positionV>
          <wp:extent cx="657860" cy="569595"/>
          <wp:effectExtent l="0" t="0" r="8890" b="1905"/>
          <wp:wrapNone/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860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7456" behindDoc="1" locked="0" layoutInCell="1" allowOverlap="1" wp14:anchorId="4824F48A" wp14:editId="4CC622C1">
          <wp:simplePos x="0" y="0"/>
          <wp:positionH relativeFrom="column">
            <wp:posOffset>-125095</wp:posOffset>
          </wp:positionH>
          <wp:positionV relativeFrom="paragraph">
            <wp:posOffset>138430</wp:posOffset>
          </wp:positionV>
          <wp:extent cx="1043305" cy="391795"/>
          <wp:effectExtent l="0" t="0" r="4445" b="8255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3305" cy="391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7C227A" w14:textId="434FCE52" w:rsidR="00A07891" w:rsidRDefault="00A07891" w:rsidP="00282264">
    <w:pPr>
      <w:pStyle w:val="Piedepgina"/>
      <w:jc w:val="right"/>
    </w:pPr>
    <w:r>
      <w:rPr>
        <w:sz w:val="20"/>
        <w:szCs w:val="20"/>
      </w:rPr>
      <w:t xml:space="preserve">                   Página </w:t>
    </w:r>
    <w:r w:rsidRPr="001E333F">
      <w:rPr>
        <w:sz w:val="20"/>
        <w:szCs w:val="20"/>
      </w:rPr>
      <w:fldChar w:fldCharType="begin"/>
    </w:r>
    <w:r w:rsidRPr="001E333F">
      <w:rPr>
        <w:sz w:val="20"/>
        <w:szCs w:val="20"/>
      </w:rPr>
      <w:instrText>PAGE   \* MERGEFORMAT</w:instrText>
    </w:r>
    <w:r w:rsidRPr="001E333F">
      <w:rPr>
        <w:sz w:val="20"/>
        <w:szCs w:val="20"/>
      </w:rPr>
      <w:fldChar w:fldCharType="separate"/>
    </w:r>
    <w:r>
      <w:rPr>
        <w:noProof/>
        <w:sz w:val="20"/>
        <w:szCs w:val="20"/>
      </w:rPr>
      <w:t>16</w:t>
    </w:r>
    <w:r w:rsidRPr="001E333F">
      <w:rPr>
        <w:sz w:val="20"/>
        <w:szCs w:val="20"/>
      </w:rPr>
      <w:fldChar w:fldCharType="end"/>
    </w:r>
    <w:r>
      <w:rPr>
        <w:sz w:val="20"/>
        <w:szCs w:val="20"/>
      </w:rPr>
      <w:t xml:space="preserve"> de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NUMPAGES 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34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9DD05" w14:textId="77777777" w:rsidR="00A334D7" w:rsidRDefault="00A334D7" w:rsidP="00276B50">
      <w:r>
        <w:separator/>
      </w:r>
    </w:p>
  </w:footnote>
  <w:footnote w:type="continuationSeparator" w:id="0">
    <w:p w14:paraId="2A17C5D3" w14:textId="77777777" w:rsidR="00A334D7" w:rsidRDefault="00A334D7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7CACA" w14:textId="77777777" w:rsidR="00A07891" w:rsidRDefault="00A07891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7BFFD" w14:textId="2D07D530" w:rsidR="00A07891" w:rsidRPr="001B5D0B" w:rsidRDefault="00A07891" w:rsidP="001B5D0B">
    <w:pPr>
      <w:pStyle w:val="Encabezado"/>
      <w:jc w:val="center"/>
      <w:rPr>
        <w:b/>
      </w:rPr>
    </w:pPr>
    <w:r>
      <w:rPr>
        <w:b/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CB94A1D" wp14:editId="3BE6448C">
              <wp:simplePos x="0" y="0"/>
              <wp:positionH relativeFrom="margin">
                <wp:posOffset>-373380</wp:posOffset>
              </wp:positionH>
              <wp:positionV relativeFrom="paragraph">
                <wp:posOffset>-201930</wp:posOffset>
              </wp:positionV>
              <wp:extent cx="3283585" cy="542925"/>
              <wp:effectExtent l="0" t="0" r="0" b="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3585" cy="542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469256" w14:textId="240A273C" w:rsidR="00A07891" w:rsidRDefault="00A07891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Proyecto Automatización Pago Web - </w:t>
                          </w:r>
                          <w:proofErr w:type="spellStart"/>
                          <w:r>
                            <w:rPr>
                              <w:b/>
                              <w:sz w:val="20"/>
                              <w:szCs w:val="20"/>
                            </w:rPr>
                            <w:t>Niubiz</w:t>
                          </w:r>
                          <w:proofErr w:type="spellEnd"/>
                        </w:p>
                        <w:p w14:paraId="44EE76F9" w14:textId="4C836465" w:rsidR="00A07891" w:rsidRPr="008B7F06" w:rsidRDefault="00A07891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sz w:val="16"/>
                              <w:szCs w:val="16"/>
                            </w:rPr>
                            <w:t>Memoria Técnica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B94A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left:0;text-align:left;margin-left:-29.4pt;margin-top:-15.9pt;width:258.55pt;height:4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" filled="f" stroked="f">
              <v:textbox>
                <w:txbxContent>
                  <w:p w14:paraId="1F469256" w14:textId="240A273C" w:rsidR="00A07891" w:rsidRDefault="00A07891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 xml:space="preserve">Proyecto Automatización Pago Web -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</w:rPr>
                      <w:t>Niubiz</w:t>
                    </w:r>
                    <w:proofErr w:type="spellEnd"/>
                  </w:p>
                  <w:p w14:paraId="44EE76F9" w14:textId="4C836465" w:rsidR="00A07891" w:rsidRPr="008B7F06" w:rsidRDefault="00A07891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Cs/>
                        <w:sz w:val="16"/>
                        <w:szCs w:val="16"/>
                      </w:rPr>
                    </w:pPr>
                    <w:r>
                      <w:rPr>
                        <w:bCs/>
                        <w:sz w:val="16"/>
                        <w:szCs w:val="16"/>
                      </w:rPr>
                      <w:t>Memoria Técnica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noProof/>
        <w:lang w:val="es-AR" w:eastAsia="es-AR"/>
      </w:rPr>
      <w:drawing>
        <wp:anchor distT="0" distB="0" distL="114300" distR="114300" simplePos="0" relativeHeight="251665408" behindDoc="1" locked="0" layoutInCell="1" allowOverlap="1" wp14:anchorId="6D1873B1" wp14:editId="0A3DE523">
          <wp:simplePos x="0" y="0"/>
          <wp:positionH relativeFrom="margin">
            <wp:posOffset>5201285</wp:posOffset>
          </wp:positionH>
          <wp:positionV relativeFrom="paragraph">
            <wp:posOffset>-95885</wp:posOffset>
          </wp:positionV>
          <wp:extent cx="1438275" cy="282575"/>
          <wp:effectExtent l="0" t="0" r="9525" b="3175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82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A13CE8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DD21D6"/>
    <w:multiLevelType w:val="hybridMultilevel"/>
    <w:tmpl w:val="B29EC7F8"/>
    <w:lvl w:ilvl="0" w:tplc="9DAE89E6">
      <w:start w:val="1"/>
      <w:numFmt w:val="bullet"/>
      <w:lvlText w:val=""/>
      <w:lvlJc w:val="left"/>
      <w:pPr>
        <w:tabs>
          <w:tab w:val="num" w:pos="1854"/>
        </w:tabs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14EA17D1"/>
    <w:multiLevelType w:val="hybridMultilevel"/>
    <w:tmpl w:val="E49CF32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56C737E"/>
    <w:multiLevelType w:val="hybridMultilevel"/>
    <w:tmpl w:val="DB4C95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1239B"/>
    <w:multiLevelType w:val="hybridMultilevel"/>
    <w:tmpl w:val="F912CA2A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7927B23"/>
    <w:multiLevelType w:val="hybridMultilevel"/>
    <w:tmpl w:val="A0EC2902"/>
    <w:lvl w:ilvl="0" w:tplc="9DAE89E6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6" w15:restartNumberingAfterBreak="0">
    <w:nsid w:val="18354D21"/>
    <w:multiLevelType w:val="hybridMultilevel"/>
    <w:tmpl w:val="501E1C4A"/>
    <w:lvl w:ilvl="0" w:tplc="85601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A52E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C00000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C5CA1"/>
    <w:multiLevelType w:val="hybridMultilevel"/>
    <w:tmpl w:val="2F0ADF1E"/>
    <w:lvl w:ilvl="0" w:tplc="05BA025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F1954"/>
    <w:multiLevelType w:val="hybridMultilevel"/>
    <w:tmpl w:val="B98CA4E4"/>
    <w:lvl w:ilvl="0" w:tplc="6AEE8B4A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06C5EE9"/>
    <w:multiLevelType w:val="hybridMultilevel"/>
    <w:tmpl w:val="D9D2E03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134484D"/>
    <w:multiLevelType w:val="hybridMultilevel"/>
    <w:tmpl w:val="A11C4518"/>
    <w:lvl w:ilvl="0" w:tplc="021E9606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378374E"/>
    <w:multiLevelType w:val="hybridMultilevel"/>
    <w:tmpl w:val="D9B456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753DCC"/>
    <w:multiLevelType w:val="hybridMultilevel"/>
    <w:tmpl w:val="11206EC0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B56018F"/>
    <w:multiLevelType w:val="hybridMultilevel"/>
    <w:tmpl w:val="D362CE8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2F6168A"/>
    <w:multiLevelType w:val="hybridMultilevel"/>
    <w:tmpl w:val="C06C6ED6"/>
    <w:lvl w:ilvl="0" w:tplc="8188E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406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78A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A0C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267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50D6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D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4C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0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8BE6DF0"/>
    <w:multiLevelType w:val="hybridMultilevel"/>
    <w:tmpl w:val="A0B244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4D5A19"/>
    <w:multiLevelType w:val="multilevel"/>
    <w:tmpl w:val="59B28900"/>
    <w:lvl w:ilvl="0">
      <w:start w:val="1"/>
      <w:numFmt w:val="bullet"/>
      <w:lvlText w:val=""/>
      <w:lvlJc w:val="left"/>
      <w:pPr>
        <w:ind w:left="982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8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2" w:hanging="1440"/>
      </w:pPr>
      <w:rPr>
        <w:rFonts w:hint="default"/>
      </w:rPr>
    </w:lvl>
  </w:abstractNum>
  <w:abstractNum w:abstractNumId="17" w15:restartNumberingAfterBreak="0">
    <w:nsid w:val="4DBF5CCC"/>
    <w:multiLevelType w:val="hybridMultilevel"/>
    <w:tmpl w:val="B1EAFF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8C7406"/>
    <w:multiLevelType w:val="hybridMultilevel"/>
    <w:tmpl w:val="A0A8D88C"/>
    <w:lvl w:ilvl="0" w:tplc="2850DD02">
      <w:start w:val="1"/>
      <w:numFmt w:val="decimal"/>
      <w:lvlText w:val="%1."/>
      <w:lvlJc w:val="left"/>
      <w:pPr>
        <w:ind w:left="1326" w:hanging="207"/>
      </w:pPr>
      <w:rPr>
        <w:rFonts w:ascii="Calibri" w:eastAsia="Calibri" w:hAnsi="Calibri" w:cs="Times New Roman" w:hint="default"/>
        <w:sz w:val="22"/>
        <w:szCs w:val="22"/>
      </w:rPr>
    </w:lvl>
    <w:lvl w:ilvl="1" w:tplc="1AA6A190">
      <w:start w:val="1"/>
      <w:numFmt w:val="lowerLetter"/>
      <w:lvlText w:val="%2."/>
      <w:lvlJc w:val="left"/>
      <w:pPr>
        <w:ind w:left="1840" w:hanging="361"/>
      </w:pPr>
      <w:rPr>
        <w:rFonts w:ascii="Calibri" w:eastAsia="Calibri" w:hAnsi="Calibri" w:cs="Times New Roman" w:hint="default"/>
        <w:spacing w:val="-1"/>
        <w:sz w:val="22"/>
        <w:szCs w:val="22"/>
      </w:rPr>
    </w:lvl>
    <w:lvl w:ilvl="2" w:tplc="C298CE88">
      <w:start w:val="1"/>
      <w:numFmt w:val="bullet"/>
      <w:lvlText w:val="•"/>
      <w:lvlJc w:val="left"/>
      <w:pPr>
        <w:ind w:left="3004" w:hanging="361"/>
      </w:pPr>
    </w:lvl>
    <w:lvl w:ilvl="3" w:tplc="E12CFC40">
      <w:start w:val="1"/>
      <w:numFmt w:val="bullet"/>
      <w:lvlText w:val="•"/>
      <w:lvlJc w:val="left"/>
      <w:pPr>
        <w:ind w:left="4169" w:hanging="361"/>
      </w:pPr>
    </w:lvl>
    <w:lvl w:ilvl="4" w:tplc="AC500B96">
      <w:start w:val="1"/>
      <w:numFmt w:val="bullet"/>
      <w:lvlText w:val="•"/>
      <w:lvlJc w:val="left"/>
      <w:pPr>
        <w:ind w:left="5333" w:hanging="361"/>
      </w:pPr>
    </w:lvl>
    <w:lvl w:ilvl="5" w:tplc="BE264EA0">
      <w:start w:val="1"/>
      <w:numFmt w:val="bullet"/>
      <w:lvlText w:val="•"/>
      <w:lvlJc w:val="left"/>
      <w:pPr>
        <w:ind w:left="6498" w:hanging="361"/>
      </w:pPr>
    </w:lvl>
    <w:lvl w:ilvl="6" w:tplc="D57459CA">
      <w:start w:val="1"/>
      <w:numFmt w:val="bullet"/>
      <w:lvlText w:val="•"/>
      <w:lvlJc w:val="left"/>
      <w:pPr>
        <w:ind w:left="7662" w:hanging="361"/>
      </w:pPr>
    </w:lvl>
    <w:lvl w:ilvl="7" w:tplc="1D000EFE">
      <w:start w:val="1"/>
      <w:numFmt w:val="bullet"/>
      <w:lvlText w:val="•"/>
      <w:lvlJc w:val="left"/>
      <w:pPr>
        <w:ind w:left="8827" w:hanging="361"/>
      </w:pPr>
    </w:lvl>
    <w:lvl w:ilvl="8" w:tplc="AC5857E2">
      <w:start w:val="1"/>
      <w:numFmt w:val="bullet"/>
      <w:lvlText w:val="•"/>
      <w:lvlJc w:val="left"/>
      <w:pPr>
        <w:ind w:left="9991" w:hanging="361"/>
      </w:pPr>
    </w:lvl>
  </w:abstractNum>
  <w:abstractNum w:abstractNumId="19" w15:restartNumberingAfterBreak="0">
    <w:nsid w:val="5B423CB0"/>
    <w:multiLevelType w:val="hybridMultilevel"/>
    <w:tmpl w:val="E090AEFC"/>
    <w:lvl w:ilvl="0" w:tplc="8A266CB8">
      <w:start w:val="1"/>
      <w:numFmt w:val="bullet"/>
      <w:lvlText w:val="o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CC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  <w:lang w:val="es-AR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C02B0"/>
    <w:multiLevelType w:val="hybridMultilevel"/>
    <w:tmpl w:val="8ACC45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A057F3"/>
    <w:multiLevelType w:val="hybridMultilevel"/>
    <w:tmpl w:val="BB6479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69329F2"/>
    <w:multiLevelType w:val="hybridMultilevel"/>
    <w:tmpl w:val="A818495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BF1B73"/>
    <w:multiLevelType w:val="hybridMultilevel"/>
    <w:tmpl w:val="635C20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0078C4"/>
    <w:multiLevelType w:val="hybridMultilevel"/>
    <w:tmpl w:val="9002263C"/>
    <w:lvl w:ilvl="0" w:tplc="3D846C92">
      <w:start w:val="2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F815F0D"/>
    <w:multiLevelType w:val="hybridMultilevel"/>
    <w:tmpl w:val="3F3E7D80"/>
    <w:lvl w:ilvl="0" w:tplc="3AB24DEC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6"/>
  </w:num>
  <w:num w:numId="4">
    <w:abstractNumId w:val="15"/>
  </w:num>
  <w:num w:numId="5">
    <w:abstractNumId w:val="17"/>
  </w:num>
  <w:num w:numId="6">
    <w:abstractNumId w:val="3"/>
  </w:num>
  <w:num w:numId="7">
    <w:abstractNumId w:val="22"/>
  </w:num>
  <w:num w:numId="8">
    <w:abstractNumId w:val="19"/>
  </w:num>
  <w:num w:numId="9">
    <w:abstractNumId w:val="24"/>
  </w:num>
  <w:num w:numId="10">
    <w:abstractNumId w:val="4"/>
  </w:num>
  <w:num w:numId="11">
    <w:abstractNumId w:val="14"/>
  </w:num>
  <w:num w:numId="12">
    <w:abstractNumId w:val="23"/>
  </w:num>
  <w:num w:numId="13">
    <w:abstractNumId w:val="25"/>
  </w:num>
  <w:num w:numId="14">
    <w:abstractNumId w:val="5"/>
  </w:num>
  <w:num w:numId="15">
    <w:abstractNumId w:val="1"/>
  </w:num>
  <w:num w:numId="16">
    <w:abstractNumId w:val="20"/>
  </w:num>
  <w:num w:numId="17">
    <w:abstractNumId w:val="1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8"/>
  </w:num>
  <w:num w:numId="19">
    <w:abstractNumId w:val="7"/>
  </w:num>
  <w:num w:numId="20">
    <w:abstractNumId w:val="9"/>
  </w:num>
  <w:num w:numId="21">
    <w:abstractNumId w:val="21"/>
  </w:num>
  <w:num w:numId="22">
    <w:abstractNumId w:val="10"/>
  </w:num>
  <w:num w:numId="23">
    <w:abstractNumId w:val="8"/>
  </w:num>
  <w:num w:numId="24">
    <w:abstractNumId w:val="11"/>
  </w:num>
  <w:num w:numId="25">
    <w:abstractNumId w:val="2"/>
  </w:num>
  <w:num w:numId="26">
    <w:abstractNumId w:val="12"/>
  </w:num>
  <w:num w:numId="27">
    <w:abstractNumId w:val="1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6A"/>
    <w:rsid w:val="000004E4"/>
    <w:rsid w:val="00000553"/>
    <w:rsid w:val="000006A7"/>
    <w:rsid w:val="0000139C"/>
    <w:rsid w:val="00001E43"/>
    <w:rsid w:val="00002D8C"/>
    <w:rsid w:val="00003435"/>
    <w:rsid w:val="00003931"/>
    <w:rsid w:val="00003CE7"/>
    <w:rsid w:val="00004535"/>
    <w:rsid w:val="00004DBF"/>
    <w:rsid w:val="0000548B"/>
    <w:rsid w:val="00005EAF"/>
    <w:rsid w:val="00012CCB"/>
    <w:rsid w:val="00013021"/>
    <w:rsid w:val="0001354C"/>
    <w:rsid w:val="000145AB"/>
    <w:rsid w:val="00014659"/>
    <w:rsid w:val="000146FE"/>
    <w:rsid w:val="00014762"/>
    <w:rsid w:val="00014BCE"/>
    <w:rsid w:val="00014C2D"/>
    <w:rsid w:val="00015873"/>
    <w:rsid w:val="00016358"/>
    <w:rsid w:val="00016463"/>
    <w:rsid w:val="0001677A"/>
    <w:rsid w:val="00016E60"/>
    <w:rsid w:val="0001775C"/>
    <w:rsid w:val="000208F4"/>
    <w:rsid w:val="00021A4F"/>
    <w:rsid w:val="000225DF"/>
    <w:rsid w:val="0002268D"/>
    <w:rsid w:val="00022FC1"/>
    <w:rsid w:val="000243E8"/>
    <w:rsid w:val="0002474B"/>
    <w:rsid w:val="00024949"/>
    <w:rsid w:val="00024C46"/>
    <w:rsid w:val="00025F90"/>
    <w:rsid w:val="0002612A"/>
    <w:rsid w:val="00032481"/>
    <w:rsid w:val="0003275B"/>
    <w:rsid w:val="000327CB"/>
    <w:rsid w:val="00033482"/>
    <w:rsid w:val="0003492A"/>
    <w:rsid w:val="00035A8D"/>
    <w:rsid w:val="00035BD3"/>
    <w:rsid w:val="000370B9"/>
    <w:rsid w:val="0003759D"/>
    <w:rsid w:val="00040655"/>
    <w:rsid w:val="0004260E"/>
    <w:rsid w:val="00042EB3"/>
    <w:rsid w:val="00042F0D"/>
    <w:rsid w:val="000436B2"/>
    <w:rsid w:val="00044349"/>
    <w:rsid w:val="00044F0D"/>
    <w:rsid w:val="000453C2"/>
    <w:rsid w:val="000458D0"/>
    <w:rsid w:val="00046A17"/>
    <w:rsid w:val="00047193"/>
    <w:rsid w:val="00050A95"/>
    <w:rsid w:val="00050F2A"/>
    <w:rsid w:val="000516CD"/>
    <w:rsid w:val="00051842"/>
    <w:rsid w:val="00051CC3"/>
    <w:rsid w:val="00053D3A"/>
    <w:rsid w:val="00054014"/>
    <w:rsid w:val="00054391"/>
    <w:rsid w:val="00054596"/>
    <w:rsid w:val="00054862"/>
    <w:rsid w:val="00054CF9"/>
    <w:rsid w:val="00054F4E"/>
    <w:rsid w:val="000550FC"/>
    <w:rsid w:val="000559EA"/>
    <w:rsid w:val="00056E21"/>
    <w:rsid w:val="00057C59"/>
    <w:rsid w:val="00060600"/>
    <w:rsid w:val="00061293"/>
    <w:rsid w:val="00061C49"/>
    <w:rsid w:val="000628D2"/>
    <w:rsid w:val="00062E6E"/>
    <w:rsid w:val="000641F3"/>
    <w:rsid w:val="0006483F"/>
    <w:rsid w:val="00064C61"/>
    <w:rsid w:val="00064EE7"/>
    <w:rsid w:val="00064FB7"/>
    <w:rsid w:val="00066AAC"/>
    <w:rsid w:val="00067611"/>
    <w:rsid w:val="00067A86"/>
    <w:rsid w:val="00067D72"/>
    <w:rsid w:val="0007090B"/>
    <w:rsid w:val="000712F1"/>
    <w:rsid w:val="00071384"/>
    <w:rsid w:val="000713D5"/>
    <w:rsid w:val="00071A27"/>
    <w:rsid w:val="00072A12"/>
    <w:rsid w:val="00073DC8"/>
    <w:rsid w:val="0007417E"/>
    <w:rsid w:val="000748F8"/>
    <w:rsid w:val="00074E30"/>
    <w:rsid w:val="0007577A"/>
    <w:rsid w:val="000758AF"/>
    <w:rsid w:val="0008203F"/>
    <w:rsid w:val="00083258"/>
    <w:rsid w:val="000836E1"/>
    <w:rsid w:val="0008382D"/>
    <w:rsid w:val="0008447C"/>
    <w:rsid w:val="0008472C"/>
    <w:rsid w:val="000851DD"/>
    <w:rsid w:val="0008546A"/>
    <w:rsid w:val="00085AA9"/>
    <w:rsid w:val="00085B68"/>
    <w:rsid w:val="00085DEF"/>
    <w:rsid w:val="000864C1"/>
    <w:rsid w:val="00086567"/>
    <w:rsid w:val="00087AC2"/>
    <w:rsid w:val="0009011A"/>
    <w:rsid w:val="0009090F"/>
    <w:rsid w:val="0009133F"/>
    <w:rsid w:val="00093B5F"/>
    <w:rsid w:val="00094871"/>
    <w:rsid w:val="0009668A"/>
    <w:rsid w:val="000A0F60"/>
    <w:rsid w:val="000A201F"/>
    <w:rsid w:val="000A26A2"/>
    <w:rsid w:val="000A2B6A"/>
    <w:rsid w:val="000A3DEA"/>
    <w:rsid w:val="000A47C2"/>
    <w:rsid w:val="000A5707"/>
    <w:rsid w:val="000A687B"/>
    <w:rsid w:val="000B0D8E"/>
    <w:rsid w:val="000B162C"/>
    <w:rsid w:val="000B1B32"/>
    <w:rsid w:val="000B294D"/>
    <w:rsid w:val="000B569B"/>
    <w:rsid w:val="000B6D66"/>
    <w:rsid w:val="000C1DFC"/>
    <w:rsid w:val="000C2E6F"/>
    <w:rsid w:val="000C30AB"/>
    <w:rsid w:val="000C340D"/>
    <w:rsid w:val="000C3625"/>
    <w:rsid w:val="000C3919"/>
    <w:rsid w:val="000C4A24"/>
    <w:rsid w:val="000C4DE3"/>
    <w:rsid w:val="000C4DFC"/>
    <w:rsid w:val="000C5E57"/>
    <w:rsid w:val="000C7F6C"/>
    <w:rsid w:val="000D0EAF"/>
    <w:rsid w:val="000D446C"/>
    <w:rsid w:val="000D453F"/>
    <w:rsid w:val="000D48CB"/>
    <w:rsid w:val="000D5A93"/>
    <w:rsid w:val="000D5C7B"/>
    <w:rsid w:val="000D79B6"/>
    <w:rsid w:val="000D7BA0"/>
    <w:rsid w:val="000E058C"/>
    <w:rsid w:val="000E11A1"/>
    <w:rsid w:val="000E1553"/>
    <w:rsid w:val="000E3C42"/>
    <w:rsid w:val="000E4175"/>
    <w:rsid w:val="000E4A3E"/>
    <w:rsid w:val="000E5671"/>
    <w:rsid w:val="000E5C44"/>
    <w:rsid w:val="000E6E94"/>
    <w:rsid w:val="000E6FDD"/>
    <w:rsid w:val="000E76C3"/>
    <w:rsid w:val="000F2397"/>
    <w:rsid w:val="000F33B1"/>
    <w:rsid w:val="000F55A1"/>
    <w:rsid w:val="000F63B5"/>
    <w:rsid w:val="000F674C"/>
    <w:rsid w:val="000F6804"/>
    <w:rsid w:val="000F6EC0"/>
    <w:rsid w:val="000F7409"/>
    <w:rsid w:val="000F74CC"/>
    <w:rsid w:val="00100AD1"/>
    <w:rsid w:val="001023C9"/>
    <w:rsid w:val="001027FE"/>
    <w:rsid w:val="00102B13"/>
    <w:rsid w:val="00103838"/>
    <w:rsid w:val="00103A76"/>
    <w:rsid w:val="00103B98"/>
    <w:rsid w:val="0010457B"/>
    <w:rsid w:val="00106BC5"/>
    <w:rsid w:val="00106F8C"/>
    <w:rsid w:val="00107861"/>
    <w:rsid w:val="00112547"/>
    <w:rsid w:val="00112DA2"/>
    <w:rsid w:val="001135DD"/>
    <w:rsid w:val="00114719"/>
    <w:rsid w:val="0011545C"/>
    <w:rsid w:val="0011560A"/>
    <w:rsid w:val="00115832"/>
    <w:rsid w:val="00115E85"/>
    <w:rsid w:val="00116C6C"/>
    <w:rsid w:val="00117759"/>
    <w:rsid w:val="00117D50"/>
    <w:rsid w:val="001219CE"/>
    <w:rsid w:val="00121BF6"/>
    <w:rsid w:val="00121C05"/>
    <w:rsid w:val="00121C97"/>
    <w:rsid w:val="001229CE"/>
    <w:rsid w:val="00123234"/>
    <w:rsid w:val="0012398D"/>
    <w:rsid w:val="00124197"/>
    <w:rsid w:val="0012602A"/>
    <w:rsid w:val="00126312"/>
    <w:rsid w:val="001263B8"/>
    <w:rsid w:val="001269FA"/>
    <w:rsid w:val="001276BE"/>
    <w:rsid w:val="00127856"/>
    <w:rsid w:val="00130A95"/>
    <w:rsid w:val="00131357"/>
    <w:rsid w:val="00131DF1"/>
    <w:rsid w:val="0013220D"/>
    <w:rsid w:val="00134000"/>
    <w:rsid w:val="00134587"/>
    <w:rsid w:val="00134EDA"/>
    <w:rsid w:val="00135BFF"/>
    <w:rsid w:val="00136082"/>
    <w:rsid w:val="001366C0"/>
    <w:rsid w:val="0013670C"/>
    <w:rsid w:val="001372C7"/>
    <w:rsid w:val="0013793C"/>
    <w:rsid w:val="00140B09"/>
    <w:rsid w:val="00140E20"/>
    <w:rsid w:val="00142200"/>
    <w:rsid w:val="0014289B"/>
    <w:rsid w:val="00143109"/>
    <w:rsid w:val="00143DCE"/>
    <w:rsid w:val="00143FF6"/>
    <w:rsid w:val="00144246"/>
    <w:rsid w:val="00145E85"/>
    <w:rsid w:val="00145F05"/>
    <w:rsid w:val="001475A8"/>
    <w:rsid w:val="00147C18"/>
    <w:rsid w:val="00150E18"/>
    <w:rsid w:val="00150F0B"/>
    <w:rsid w:val="00151014"/>
    <w:rsid w:val="001528B5"/>
    <w:rsid w:val="00153CC5"/>
    <w:rsid w:val="00155DE2"/>
    <w:rsid w:val="0015633D"/>
    <w:rsid w:val="001566A2"/>
    <w:rsid w:val="00156D7C"/>
    <w:rsid w:val="00157F87"/>
    <w:rsid w:val="0016031D"/>
    <w:rsid w:val="0016035A"/>
    <w:rsid w:val="001603AF"/>
    <w:rsid w:val="0016085E"/>
    <w:rsid w:val="00160995"/>
    <w:rsid w:val="00160C69"/>
    <w:rsid w:val="00161CC0"/>
    <w:rsid w:val="00162282"/>
    <w:rsid w:val="001624AE"/>
    <w:rsid w:val="00162774"/>
    <w:rsid w:val="00162C4F"/>
    <w:rsid w:val="0016440F"/>
    <w:rsid w:val="00165A56"/>
    <w:rsid w:val="0016608A"/>
    <w:rsid w:val="00166F49"/>
    <w:rsid w:val="001700E5"/>
    <w:rsid w:val="0017135C"/>
    <w:rsid w:val="00171BF5"/>
    <w:rsid w:val="00171D1D"/>
    <w:rsid w:val="001720A8"/>
    <w:rsid w:val="00172D20"/>
    <w:rsid w:val="001746FE"/>
    <w:rsid w:val="0017479C"/>
    <w:rsid w:val="00174DD8"/>
    <w:rsid w:val="001753E9"/>
    <w:rsid w:val="0017584D"/>
    <w:rsid w:val="001758F5"/>
    <w:rsid w:val="00177B55"/>
    <w:rsid w:val="00180286"/>
    <w:rsid w:val="00181000"/>
    <w:rsid w:val="0018145D"/>
    <w:rsid w:val="00181639"/>
    <w:rsid w:val="001828C6"/>
    <w:rsid w:val="00183D2C"/>
    <w:rsid w:val="00183DC0"/>
    <w:rsid w:val="00186442"/>
    <w:rsid w:val="00186526"/>
    <w:rsid w:val="001875E3"/>
    <w:rsid w:val="00187B09"/>
    <w:rsid w:val="00187DB1"/>
    <w:rsid w:val="00191912"/>
    <w:rsid w:val="00191D0A"/>
    <w:rsid w:val="00191EC3"/>
    <w:rsid w:val="00192969"/>
    <w:rsid w:val="00193F98"/>
    <w:rsid w:val="00194E38"/>
    <w:rsid w:val="0019545B"/>
    <w:rsid w:val="00196D49"/>
    <w:rsid w:val="00196DB3"/>
    <w:rsid w:val="00197934"/>
    <w:rsid w:val="001A0301"/>
    <w:rsid w:val="001A0691"/>
    <w:rsid w:val="001A0930"/>
    <w:rsid w:val="001A0E21"/>
    <w:rsid w:val="001A15CF"/>
    <w:rsid w:val="001A1F12"/>
    <w:rsid w:val="001A210D"/>
    <w:rsid w:val="001A2199"/>
    <w:rsid w:val="001A236D"/>
    <w:rsid w:val="001A2624"/>
    <w:rsid w:val="001A2D96"/>
    <w:rsid w:val="001A398B"/>
    <w:rsid w:val="001A3A0A"/>
    <w:rsid w:val="001A3B1D"/>
    <w:rsid w:val="001A5C53"/>
    <w:rsid w:val="001A6A1B"/>
    <w:rsid w:val="001A7020"/>
    <w:rsid w:val="001A7126"/>
    <w:rsid w:val="001A7ED8"/>
    <w:rsid w:val="001B0D00"/>
    <w:rsid w:val="001B1423"/>
    <w:rsid w:val="001B1CD7"/>
    <w:rsid w:val="001B2D94"/>
    <w:rsid w:val="001B3F14"/>
    <w:rsid w:val="001B3FCC"/>
    <w:rsid w:val="001B47F9"/>
    <w:rsid w:val="001B4898"/>
    <w:rsid w:val="001B5792"/>
    <w:rsid w:val="001B58B1"/>
    <w:rsid w:val="001B5D0B"/>
    <w:rsid w:val="001B7306"/>
    <w:rsid w:val="001C09B5"/>
    <w:rsid w:val="001C0DD4"/>
    <w:rsid w:val="001C0E31"/>
    <w:rsid w:val="001C21C3"/>
    <w:rsid w:val="001C38DC"/>
    <w:rsid w:val="001C39DB"/>
    <w:rsid w:val="001C3ABC"/>
    <w:rsid w:val="001C4197"/>
    <w:rsid w:val="001C5B0A"/>
    <w:rsid w:val="001C5FB4"/>
    <w:rsid w:val="001C66FE"/>
    <w:rsid w:val="001C68FD"/>
    <w:rsid w:val="001C69C3"/>
    <w:rsid w:val="001C6C1A"/>
    <w:rsid w:val="001C6D72"/>
    <w:rsid w:val="001C7DA4"/>
    <w:rsid w:val="001D0500"/>
    <w:rsid w:val="001D0F6F"/>
    <w:rsid w:val="001D1D1C"/>
    <w:rsid w:val="001D22E0"/>
    <w:rsid w:val="001D2D0E"/>
    <w:rsid w:val="001D433A"/>
    <w:rsid w:val="001D4559"/>
    <w:rsid w:val="001D471E"/>
    <w:rsid w:val="001D4DA9"/>
    <w:rsid w:val="001D59CA"/>
    <w:rsid w:val="001D6C32"/>
    <w:rsid w:val="001E0082"/>
    <w:rsid w:val="001E0449"/>
    <w:rsid w:val="001E0E99"/>
    <w:rsid w:val="001E2FBA"/>
    <w:rsid w:val="001E4D8F"/>
    <w:rsid w:val="001E65F3"/>
    <w:rsid w:val="001E7BC2"/>
    <w:rsid w:val="001F056F"/>
    <w:rsid w:val="001F090E"/>
    <w:rsid w:val="001F0C49"/>
    <w:rsid w:val="001F11C3"/>
    <w:rsid w:val="001F221B"/>
    <w:rsid w:val="001F2562"/>
    <w:rsid w:val="001F3536"/>
    <w:rsid w:val="001F3A5E"/>
    <w:rsid w:val="001F4409"/>
    <w:rsid w:val="001F4FE1"/>
    <w:rsid w:val="001F5B71"/>
    <w:rsid w:val="001F6B51"/>
    <w:rsid w:val="001F79D7"/>
    <w:rsid w:val="001F7F66"/>
    <w:rsid w:val="0020192D"/>
    <w:rsid w:val="00201ACD"/>
    <w:rsid w:val="00202037"/>
    <w:rsid w:val="002028EA"/>
    <w:rsid w:val="00202CCC"/>
    <w:rsid w:val="00204472"/>
    <w:rsid w:val="00204612"/>
    <w:rsid w:val="00204C4F"/>
    <w:rsid w:val="00206534"/>
    <w:rsid w:val="0020654F"/>
    <w:rsid w:val="00206900"/>
    <w:rsid w:val="0020759F"/>
    <w:rsid w:val="00210868"/>
    <w:rsid w:val="0021232C"/>
    <w:rsid w:val="00212721"/>
    <w:rsid w:val="0021446D"/>
    <w:rsid w:val="002154BD"/>
    <w:rsid w:val="00215C32"/>
    <w:rsid w:val="00216613"/>
    <w:rsid w:val="002168AD"/>
    <w:rsid w:val="00216D59"/>
    <w:rsid w:val="0021734E"/>
    <w:rsid w:val="00217CF8"/>
    <w:rsid w:val="00220027"/>
    <w:rsid w:val="00221771"/>
    <w:rsid w:val="002237CF"/>
    <w:rsid w:val="0022478D"/>
    <w:rsid w:val="002251F5"/>
    <w:rsid w:val="00225AFD"/>
    <w:rsid w:val="00225C8B"/>
    <w:rsid w:val="002273A4"/>
    <w:rsid w:val="0022759F"/>
    <w:rsid w:val="00227B7E"/>
    <w:rsid w:val="00227D51"/>
    <w:rsid w:val="00230D99"/>
    <w:rsid w:val="002349DB"/>
    <w:rsid w:val="0023599E"/>
    <w:rsid w:val="002361FF"/>
    <w:rsid w:val="00236ECA"/>
    <w:rsid w:val="00237A23"/>
    <w:rsid w:val="00240D71"/>
    <w:rsid w:val="002410D3"/>
    <w:rsid w:val="002425AF"/>
    <w:rsid w:val="002428BB"/>
    <w:rsid w:val="00242981"/>
    <w:rsid w:val="00242A2B"/>
    <w:rsid w:val="00242EDC"/>
    <w:rsid w:val="00243A9E"/>
    <w:rsid w:val="00244391"/>
    <w:rsid w:val="0024478B"/>
    <w:rsid w:val="00245C7D"/>
    <w:rsid w:val="002473B7"/>
    <w:rsid w:val="00251D5B"/>
    <w:rsid w:val="00251E9F"/>
    <w:rsid w:val="00252F14"/>
    <w:rsid w:val="0025364D"/>
    <w:rsid w:val="00253781"/>
    <w:rsid w:val="00254837"/>
    <w:rsid w:val="00254A05"/>
    <w:rsid w:val="00254E22"/>
    <w:rsid w:val="002551E6"/>
    <w:rsid w:val="00255954"/>
    <w:rsid w:val="00257793"/>
    <w:rsid w:val="002577EC"/>
    <w:rsid w:val="00261F6E"/>
    <w:rsid w:val="002630B2"/>
    <w:rsid w:val="002638F5"/>
    <w:rsid w:val="00264149"/>
    <w:rsid w:val="002649F9"/>
    <w:rsid w:val="00264AAE"/>
    <w:rsid w:val="00264F5E"/>
    <w:rsid w:val="00265118"/>
    <w:rsid w:val="0026562E"/>
    <w:rsid w:val="0026570B"/>
    <w:rsid w:val="00265F23"/>
    <w:rsid w:val="0026608F"/>
    <w:rsid w:val="00266817"/>
    <w:rsid w:val="00270895"/>
    <w:rsid w:val="00270BD5"/>
    <w:rsid w:val="0027275E"/>
    <w:rsid w:val="00273D03"/>
    <w:rsid w:val="00274117"/>
    <w:rsid w:val="00274362"/>
    <w:rsid w:val="00274875"/>
    <w:rsid w:val="0027699A"/>
    <w:rsid w:val="00276B50"/>
    <w:rsid w:val="00276DB2"/>
    <w:rsid w:val="00277C41"/>
    <w:rsid w:val="00280216"/>
    <w:rsid w:val="002802EF"/>
    <w:rsid w:val="002802F8"/>
    <w:rsid w:val="00280820"/>
    <w:rsid w:val="00281037"/>
    <w:rsid w:val="00281F56"/>
    <w:rsid w:val="00282264"/>
    <w:rsid w:val="00282B2D"/>
    <w:rsid w:val="00283734"/>
    <w:rsid w:val="002839A3"/>
    <w:rsid w:val="00283CDF"/>
    <w:rsid w:val="00284370"/>
    <w:rsid w:val="002854BB"/>
    <w:rsid w:val="0028561A"/>
    <w:rsid w:val="0028568B"/>
    <w:rsid w:val="00286907"/>
    <w:rsid w:val="002870C4"/>
    <w:rsid w:val="002913ED"/>
    <w:rsid w:val="0029149B"/>
    <w:rsid w:val="00291CF2"/>
    <w:rsid w:val="002938B0"/>
    <w:rsid w:val="00294BEB"/>
    <w:rsid w:val="00295A00"/>
    <w:rsid w:val="00295AC4"/>
    <w:rsid w:val="0029603E"/>
    <w:rsid w:val="00296B4A"/>
    <w:rsid w:val="00297CF2"/>
    <w:rsid w:val="002A0408"/>
    <w:rsid w:val="002A069D"/>
    <w:rsid w:val="002A19FE"/>
    <w:rsid w:val="002A339F"/>
    <w:rsid w:val="002A37F5"/>
    <w:rsid w:val="002A3E1B"/>
    <w:rsid w:val="002A532F"/>
    <w:rsid w:val="002A5B23"/>
    <w:rsid w:val="002A6664"/>
    <w:rsid w:val="002A68CC"/>
    <w:rsid w:val="002A72BC"/>
    <w:rsid w:val="002A7CBF"/>
    <w:rsid w:val="002B3424"/>
    <w:rsid w:val="002B3B15"/>
    <w:rsid w:val="002B5415"/>
    <w:rsid w:val="002B57CD"/>
    <w:rsid w:val="002B7935"/>
    <w:rsid w:val="002B7B91"/>
    <w:rsid w:val="002C1639"/>
    <w:rsid w:val="002C2880"/>
    <w:rsid w:val="002C293F"/>
    <w:rsid w:val="002C3B67"/>
    <w:rsid w:val="002C7B20"/>
    <w:rsid w:val="002D0304"/>
    <w:rsid w:val="002D28C6"/>
    <w:rsid w:val="002D3137"/>
    <w:rsid w:val="002D3E46"/>
    <w:rsid w:val="002D5019"/>
    <w:rsid w:val="002D5C88"/>
    <w:rsid w:val="002D6009"/>
    <w:rsid w:val="002D6CA7"/>
    <w:rsid w:val="002E0508"/>
    <w:rsid w:val="002E0B06"/>
    <w:rsid w:val="002E1939"/>
    <w:rsid w:val="002E2ECB"/>
    <w:rsid w:val="002E383B"/>
    <w:rsid w:val="002E4709"/>
    <w:rsid w:val="002E4BA1"/>
    <w:rsid w:val="002E4EEB"/>
    <w:rsid w:val="002E4F3C"/>
    <w:rsid w:val="002E5336"/>
    <w:rsid w:val="002E54E1"/>
    <w:rsid w:val="002E72A7"/>
    <w:rsid w:val="002F0720"/>
    <w:rsid w:val="002F08D4"/>
    <w:rsid w:val="002F0FFD"/>
    <w:rsid w:val="002F12B1"/>
    <w:rsid w:val="002F2BA1"/>
    <w:rsid w:val="002F37B1"/>
    <w:rsid w:val="002F37CC"/>
    <w:rsid w:val="002F43F5"/>
    <w:rsid w:val="002F4E03"/>
    <w:rsid w:val="002F54E2"/>
    <w:rsid w:val="002F6082"/>
    <w:rsid w:val="002F60BD"/>
    <w:rsid w:val="002F610C"/>
    <w:rsid w:val="002F62D1"/>
    <w:rsid w:val="002F6685"/>
    <w:rsid w:val="002F6808"/>
    <w:rsid w:val="002F6828"/>
    <w:rsid w:val="003001EC"/>
    <w:rsid w:val="003020CC"/>
    <w:rsid w:val="00304AA7"/>
    <w:rsid w:val="00304DD6"/>
    <w:rsid w:val="003053B0"/>
    <w:rsid w:val="00305E91"/>
    <w:rsid w:val="00311B39"/>
    <w:rsid w:val="00312156"/>
    <w:rsid w:val="003127BB"/>
    <w:rsid w:val="00313D54"/>
    <w:rsid w:val="003149EF"/>
    <w:rsid w:val="00314DA6"/>
    <w:rsid w:val="003153A8"/>
    <w:rsid w:val="00317BF7"/>
    <w:rsid w:val="00317DCA"/>
    <w:rsid w:val="003210BD"/>
    <w:rsid w:val="00322864"/>
    <w:rsid w:val="00323AFD"/>
    <w:rsid w:val="00325D65"/>
    <w:rsid w:val="00326F2B"/>
    <w:rsid w:val="00327C0C"/>
    <w:rsid w:val="00327D5E"/>
    <w:rsid w:val="00330363"/>
    <w:rsid w:val="0033112C"/>
    <w:rsid w:val="003317EB"/>
    <w:rsid w:val="003322BC"/>
    <w:rsid w:val="003326FF"/>
    <w:rsid w:val="00333B05"/>
    <w:rsid w:val="00333CC6"/>
    <w:rsid w:val="00333D97"/>
    <w:rsid w:val="00333EE0"/>
    <w:rsid w:val="00334173"/>
    <w:rsid w:val="00335CBB"/>
    <w:rsid w:val="0033747E"/>
    <w:rsid w:val="00340308"/>
    <w:rsid w:val="00340700"/>
    <w:rsid w:val="00341A40"/>
    <w:rsid w:val="00341B91"/>
    <w:rsid w:val="0034249D"/>
    <w:rsid w:val="00342525"/>
    <w:rsid w:val="00342ABE"/>
    <w:rsid w:val="00342C3C"/>
    <w:rsid w:val="0034358A"/>
    <w:rsid w:val="0034403D"/>
    <w:rsid w:val="003440BD"/>
    <w:rsid w:val="003454CB"/>
    <w:rsid w:val="003464D3"/>
    <w:rsid w:val="00351C92"/>
    <w:rsid w:val="0035277E"/>
    <w:rsid w:val="00352BDA"/>
    <w:rsid w:val="00354ACF"/>
    <w:rsid w:val="0035548F"/>
    <w:rsid w:val="00355CB3"/>
    <w:rsid w:val="00356515"/>
    <w:rsid w:val="00356A03"/>
    <w:rsid w:val="0035717E"/>
    <w:rsid w:val="00360DF1"/>
    <w:rsid w:val="003633BB"/>
    <w:rsid w:val="0036394A"/>
    <w:rsid w:val="00366DEA"/>
    <w:rsid w:val="00367005"/>
    <w:rsid w:val="00367513"/>
    <w:rsid w:val="00367616"/>
    <w:rsid w:val="00370C8E"/>
    <w:rsid w:val="0037184B"/>
    <w:rsid w:val="00371DFF"/>
    <w:rsid w:val="00372987"/>
    <w:rsid w:val="0037364B"/>
    <w:rsid w:val="00373A29"/>
    <w:rsid w:val="00373C00"/>
    <w:rsid w:val="003747C3"/>
    <w:rsid w:val="00375DFC"/>
    <w:rsid w:val="003761F4"/>
    <w:rsid w:val="00376C92"/>
    <w:rsid w:val="00377819"/>
    <w:rsid w:val="00381D44"/>
    <w:rsid w:val="00382EB9"/>
    <w:rsid w:val="00383167"/>
    <w:rsid w:val="00384B11"/>
    <w:rsid w:val="00386F35"/>
    <w:rsid w:val="00390053"/>
    <w:rsid w:val="003900DE"/>
    <w:rsid w:val="00390469"/>
    <w:rsid w:val="00390762"/>
    <w:rsid w:val="00390DE8"/>
    <w:rsid w:val="00391E16"/>
    <w:rsid w:val="00393242"/>
    <w:rsid w:val="003933A5"/>
    <w:rsid w:val="00395B32"/>
    <w:rsid w:val="00395D0E"/>
    <w:rsid w:val="00395EA0"/>
    <w:rsid w:val="003966EA"/>
    <w:rsid w:val="00396C35"/>
    <w:rsid w:val="003A0459"/>
    <w:rsid w:val="003A0728"/>
    <w:rsid w:val="003A2F32"/>
    <w:rsid w:val="003A2FCF"/>
    <w:rsid w:val="003A349E"/>
    <w:rsid w:val="003A375B"/>
    <w:rsid w:val="003A3AE7"/>
    <w:rsid w:val="003A4118"/>
    <w:rsid w:val="003A685B"/>
    <w:rsid w:val="003A71F2"/>
    <w:rsid w:val="003A756C"/>
    <w:rsid w:val="003A7F78"/>
    <w:rsid w:val="003B038B"/>
    <w:rsid w:val="003B081D"/>
    <w:rsid w:val="003B301C"/>
    <w:rsid w:val="003B32B3"/>
    <w:rsid w:val="003B32C3"/>
    <w:rsid w:val="003B34B6"/>
    <w:rsid w:val="003B414C"/>
    <w:rsid w:val="003B50E6"/>
    <w:rsid w:val="003B539C"/>
    <w:rsid w:val="003B7754"/>
    <w:rsid w:val="003C102B"/>
    <w:rsid w:val="003C11F8"/>
    <w:rsid w:val="003C1215"/>
    <w:rsid w:val="003C190C"/>
    <w:rsid w:val="003C2545"/>
    <w:rsid w:val="003C2552"/>
    <w:rsid w:val="003C3251"/>
    <w:rsid w:val="003C3410"/>
    <w:rsid w:val="003C3C27"/>
    <w:rsid w:val="003C4867"/>
    <w:rsid w:val="003C4AFC"/>
    <w:rsid w:val="003C4FD4"/>
    <w:rsid w:val="003C5795"/>
    <w:rsid w:val="003C651F"/>
    <w:rsid w:val="003C6610"/>
    <w:rsid w:val="003C67C8"/>
    <w:rsid w:val="003D2685"/>
    <w:rsid w:val="003D3356"/>
    <w:rsid w:val="003D38FC"/>
    <w:rsid w:val="003D3D95"/>
    <w:rsid w:val="003D417E"/>
    <w:rsid w:val="003D45B0"/>
    <w:rsid w:val="003D74E2"/>
    <w:rsid w:val="003E0397"/>
    <w:rsid w:val="003E137E"/>
    <w:rsid w:val="003E164F"/>
    <w:rsid w:val="003E24B4"/>
    <w:rsid w:val="003E28E1"/>
    <w:rsid w:val="003E306E"/>
    <w:rsid w:val="003E3E26"/>
    <w:rsid w:val="003E495F"/>
    <w:rsid w:val="003E4CDA"/>
    <w:rsid w:val="003E545C"/>
    <w:rsid w:val="003E5639"/>
    <w:rsid w:val="003E761C"/>
    <w:rsid w:val="003F019C"/>
    <w:rsid w:val="003F05E9"/>
    <w:rsid w:val="003F250F"/>
    <w:rsid w:val="003F2896"/>
    <w:rsid w:val="003F6BEA"/>
    <w:rsid w:val="003F77F7"/>
    <w:rsid w:val="003F7EA0"/>
    <w:rsid w:val="00401D5B"/>
    <w:rsid w:val="004037F6"/>
    <w:rsid w:val="004042CA"/>
    <w:rsid w:val="004050F5"/>
    <w:rsid w:val="00405B8C"/>
    <w:rsid w:val="00406756"/>
    <w:rsid w:val="00406C3E"/>
    <w:rsid w:val="00406D7C"/>
    <w:rsid w:val="0040702A"/>
    <w:rsid w:val="004072F9"/>
    <w:rsid w:val="004077FB"/>
    <w:rsid w:val="00410479"/>
    <w:rsid w:val="004109A2"/>
    <w:rsid w:val="0041253A"/>
    <w:rsid w:val="00412874"/>
    <w:rsid w:val="00413176"/>
    <w:rsid w:val="00413A80"/>
    <w:rsid w:val="00414466"/>
    <w:rsid w:val="004153F6"/>
    <w:rsid w:val="00415E12"/>
    <w:rsid w:val="0041710C"/>
    <w:rsid w:val="004171B1"/>
    <w:rsid w:val="00417394"/>
    <w:rsid w:val="00417BFE"/>
    <w:rsid w:val="00421DBF"/>
    <w:rsid w:val="004223EC"/>
    <w:rsid w:val="00424C28"/>
    <w:rsid w:val="0042585F"/>
    <w:rsid w:val="00430479"/>
    <w:rsid w:val="004306A8"/>
    <w:rsid w:val="00430EB8"/>
    <w:rsid w:val="00431814"/>
    <w:rsid w:val="004327A2"/>
    <w:rsid w:val="00432B63"/>
    <w:rsid w:val="00433225"/>
    <w:rsid w:val="00433A10"/>
    <w:rsid w:val="00434D58"/>
    <w:rsid w:val="00435932"/>
    <w:rsid w:val="0043712F"/>
    <w:rsid w:val="0043772F"/>
    <w:rsid w:val="00437990"/>
    <w:rsid w:val="00441C3F"/>
    <w:rsid w:val="00441C56"/>
    <w:rsid w:val="004431ED"/>
    <w:rsid w:val="00443E14"/>
    <w:rsid w:val="00444AC9"/>
    <w:rsid w:val="0044586D"/>
    <w:rsid w:val="0044638E"/>
    <w:rsid w:val="004504CC"/>
    <w:rsid w:val="00452CC0"/>
    <w:rsid w:val="00453827"/>
    <w:rsid w:val="004538B0"/>
    <w:rsid w:val="00454520"/>
    <w:rsid w:val="004545C6"/>
    <w:rsid w:val="00454DC6"/>
    <w:rsid w:val="00454DE7"/>
    <w:rsid w:val="00455224"/>
    <w:rsid w:val="00456A2F"/>
    <w:rsid w:val="00456A3B"/>
    <w:rsid w:val="00456C1C"/>
    <w:rsid w:val="00456FA6"/>
    <w:rsid w:val="004603BE"/>
    <w:rsid w:val="00460968"/>
    <w:rsid w:val="004622B3"/>
    <w:rsid w:val="004629D0"/>
    <w:rsid w:val="00462CDB"/>
    <w:rsid w:val="0046502D"/>
    <w:rsid w:val="00465DB8"/>
    <w:rsid w:val="004665EF"/>
    <w:rsid w:val="004675F8"/>
    <w:rsid w:val="004701BA"/>
    <w:rsid w:val="00471730"/>
    <w:rsid w:val="00473521"/>
    <w:rsid w:val="00475B0C"/>
    <w:rsid w:val="0047657E"/>
    <w:rsid w:val="00476AE1"/>
    <w:rsid w:val="004773FF"/>
    <w:rsid w:val="0047741B"/>
    <w:rsid w:val="00477BD5"/>
    <w:rsid w:val="00477C4F"/>
    <w:rsid w:val="00477DA2"/>
    <w:rsid w:val="0048050B"/>
    <w:rsid w:val="00480D9C"/>
    <w:rsid w:val="004819A2"/>
    <w:rsid w:val="00481AE6"/>
    <w:rsid w:val="00482788"/>
    <w:rsid w:val="00482BE8"/>
    <w:rsid w:val="00482C1E"/>
    <w:rsid w:val="004834D2"/>
    <w:rsid w:val="0048429E"/>
    <w:rsid w:val="00484873"/>
    <w:rsid w:val="00484BCA"/>
    <w:rsid w:val="004866AD"/>
    <w:rsid w:val="004866E5"/>
    <w:rsid w:val="0048785B"/>
    <w:rsid w:val="004909A8"/>
    <w:rsid w:val="00492691"/>
    <w:rsid w:val="00493083"/>
    <w:rsid w:val="0049320C"/>
    <w:rsid w:val="00495123"/>
    <w:rsid w:val="004955DF"/>
    <w:rsid w:val="004959DA"/>
    <w:rsid w:val="00495C53"/>
    <w:rsid w:val="00495CE8"/>
    <w:rsid w:val="004964EF"/>
    <w:rsid w:val="00496A2E"/>
    <w:rsid w:val="004A09CC"/>
    <w:rsid w:val="004A10FD"/>
    <w:rsid w:val="004A1FE2"/>
    <w:rsid w:val="004A20C7"/>
    <w:rsid w:val="004A24A5"/>
    <w:rsid w:val="004A2770"/>
    <w:rsid w:val="004A3686"/>
    <w:rsid w:val="004A369D"/>
    <w:rsid w:val="004A406D"/>
    <w:rsid w:val="004A46ED"/>
    <w:rsid w:val="004A4CC8"/>
    <w:rsid w:val="004A549C"/>
    <w:rsid w:val="004A698C"/>
    <w:rsid w:val="004A7242"/>
    <w:rsid w:val="004A76A7"/>
    <w:rsid w:val="004B0698"/>
    <w:rsid w:val="004B1937"/>
    <w:rsid w:val="004B213F"/>
    <w:rsid w:val="004B22AD"/>
    <w:rsid w:val="004B2D8A"/>
    <w:rsid w:val="004B3352"/>
    <w:rsid w:val="004B3D92"/>
    <w:rsid w:val="004B3FFB"/>
    <w:rsid w:val="004B478B"/>
    <w:rsid w:val="004B4C6A"/>
    <w:rsid w:val="004B5FA6"/>
    <w:rsid w:val="004B743D"/>
    <w:rsid w:val="004C150E"/>
    <w:rsid w:val="004C1720"/>
    <w:rsid w:val="004C2EA2"/>
    <w:rsid w:val="004C4415"/>
    <w:rsid w:val="004C45C9"/>
    <w:rsid w:val="004C4B6A"/>
    <w:rsid w:val="004C5748"/>
    <w:rsid w:val="004C5B28"/>
    <w:rsid w:val="004C5D3D"/>
    <w:rsid w:val="004C5E22"/>
    <w:rsid w:val="004C6542"/>
    <w:rsid w:val="004C6CB4"/>
    <w:rsid w:val="004C73DA"/>
    <w:rsid w:val="004D0312"/>
    <w:rsid w:val="004D07F0"/>
    <w:rsid w:val="004D199B"/>
    <w:rsid w:val="004D2096"/>
    <w:rsid w:val="004D3696"/>
    <w:rsid w:val="004D3E2A"/>
    <w:rsid w:val="004D4C89"/>
    <w:rsid w:val="004D4D38"/>
    <w:rsid w:val="004D574A"/>
    <w:rsid w:val="004D5BFA"/>
    <w:rsid w:val="004D651F"/>
    <w:rsid w:val="004D6FF9"/>
    <w:rsid w:val="004D71D5"/>
    <w:rsid w:val="004D7254"/>
    <w:rsid w:val="004D7A5F"/>
    <w:rsid w:val="004E0A8F"/>
    <w:rsid w:val="004E1585"/>
    <w:rsid w:val="004E1938"/>
    <w:rsid w:val="004E194E"/>
    <w:rsid w:val="004E290E"/>
    <w:rsid w:val="004E2A59"/>
    <w:rsid w:val="004E37B9"/>
    <w:rsid w:val="004E3FE8"/>
    <w:rsid w:val="004E4324"/>
    <w:rsid w:val="004E46DB"/>
    <w:rsid w:val="004E4D3D"/>
    <w:rsid w:val="004E66CF"/>
    <w:rsid w:val="004E6DA1"/>
    <w:rsid w:val="004E7C12"/>
    <w:rsid w:val="004F0F6C"/>
    <w:rsid w:val="004F19D6"/>
    <w:rsid w:val="004F2190"/>
    <w:rsid w:val="004F230C"/>
    <w:rsid w:val="004F2A70"/>
    <w:rsid w:val="004F2E46"/>
    <w:rsid w:val="004F3611"/>
    <w:rsid w:val="004F4180"/>
    <w:rsid w:val="004F41BA"/>
    <w:rsid w:val="004F536F"/>
    <w:rsid w:val="004F56A6"/>
    <w:rsid w:val="004F65AB"/>
    <w:rsid w:val="004F6CA6"/>
    <w:rsid w:val="004F6DA8"/>
    <w:rsid w:val="004F74A1"/>
    <w:rsid w:val="00500B77"/>
    <w:rsid w:val="00501951"/>
    <w:rsid w:val="00501D06"/>
    <w:rsid w:val="00501E29"/>
    <w:rsid w:val="00502101"/>
    <w:rsid w:val="00503403"/>
    <w:rsid w:val="00503491"/>
    <w:rsid w:val="00503D96"/>
    <w:rsid w:val="00504753"/>
    <w:rsid w:val="00504F6A"/>
    <w:rsid w:val="00505977"/>
    <w:rsid w:val="00506744"/>
    <w:rsid w:val="0050744C"/>
    <w:rsid w:val="00507B56"/>
    <w:rsid w:val="00510EC3"/>
    <w:rsid w:val="005122D1"/>
    <w:rsid w:val="00512724"/>
    <w:rsid w:val="00514385"/>
    <w:rsid w:val="00514A81"/>
    <w:rsid w:val="00514BC3"/>
    <w:rsid w:val="00515B28"/>
    <w:rsid w:val="005203D2"/>
    <w:rsid w:val="00520C3B"/>
    <w:rsid w:val="00521566"/>
    <w:rsid w:val="00522202"/>
    <w:rsid w:val="00522C66"/>
    <w:rsid w:val="005245FB"/>
    <w:rsid w:val="00524669"/>
    <w:rsid w:val="005247F1"/>
    <w:rsid w:val="00524964"/>
    <w:rsid w:val="0052538F"/>
    <w:rsid w:val="00525877"/>
    <w:rsid w:val="00526339"/>
    <w:rsid w:val="00526EDD"/>
    <w:rsid w:val="0052718A"/>
    <w:rsid w:val="005276C8"/>
    <w:rsid w:val="00527CD5"/>
    <w:rsid w:val="0053245D"/>
    <w:rsid w:val="0053275B"/>
    <w:rsid w:val="0053306B"/>
    <w:rsid w:val="00533AF7"/>
    <w:rsid w:val="00534AA0"/>
    <w:rsid w:val="00535011"/>
    <w:rsid w:val="00535207"/>
    <w:rsid w:val="00535845"/>
    <w:rsid w:val="00535CF4"/>
    <w:rsid w:val="00535DA2"/>
    <w:rsid w:val="005376A5"/>
    <w:rsid w:val="005378A4"/>
    <w:rsid w:val="00537FDC"/>
    <w:rsid w:val="005401F7"/>
    <w:rsid w:val="0054080A"/>
    <w:rsid w:val="00541454"/>
    <w:rsid w:val="005416D1"/>
    <w:rsid w:val="00541E89"/>
    <w:rsid w:val="00541F20"/>
    <w:rsid w:val="00542332"/>
    <w:rsid w:val="00542349"/>
    <w:rsid w:val="00542A24"/>
    <w:rsid w:val="00543497"/>
    <w:rsid w:val="00544098"/>
    <w:rsid w:val="00544DB5"/>
    <w:rsid w:val="0054592A"/>
    <w:rsid w:val="00545970"/>
    <w:rsid w:val="00546423"/>
    <w:rsid w:val="0054792D"/>
    <w:rsid w:val="00550D80"/>
    <w:rsid w:val="00550F1E"/>
    <w:rsid w:val="00551420"/>
    <w:rsid w:val="005519BE"/>
    <w:rsid w:val="00551EC7"/>
    <w:rsid w:val="005533F3"/>
    <w:rsid w:val="005534BA"/>
    <w:rsid w:val="00553E22"/>
    <w:rsid w:val="005565F2"/>
    <w:rsid w:val="00556690"/>
    <w:rsid w:val="00556D78"/>
    <w:rsid w:val="0055771A"/>
    <w:rsid w:val="00560E60"/>
    <w:rsid w:val="00561FEC"/>
    <w:rsid w:val="00563333"/>
    <w:rsid w:val="00563430"/>
    <w:rsid w:val="00563EC3"/>
    <w:rsid w:val="0056456A"/>
    <w:rsid w:val="005712F4"/>
    <w:rsid w:val="00572473"/>
    <w:rsid w:val="00572B90"/>
    <w:rsid w:val="00573CAB"/>
    <w:rsid w:val="0057469B"/>
    <w:rsid w:val="005750ED"/>
    <w:rsid w:val="00575133"/>
    <w:rsid w:val="005752F6"/>
    <w:rsid w:val="005758FB"/>
    <w:rsid w:val="00576CE5"/>
    <w:rsid w:val="005776C6"/>
    <w:rsid w:val="005779E2"/>
    <w:rsid w:val="00581BB2"/>
    <w:rsid w:val="00582CE8"/>
    <w:rsid w:val="005835BE"/>
    <w:rsid w:val="005845AF"/>
    <w:rsid w:val="00584989"/>
    <w:rsid w:val="0058544E"/>
    <w:rsid w:val="00587DDD"/>
    <w:rsid w:val="00592789"/>
    <w:rsid w:val="005927AC"/>
    <w:rsid w:val="005937DE"/>
    <w:rsid w:val="00593DB8"/>
    <w:rsid w:val="00595042"/>
    <w:rsid w:val="00596930"/>
    <w:rsid w:val="005969DB"/>
    <w:rsid w:val="00597CFF"/>
    <w:rsid w:val="00597EB1"/>
    <w:rsid w:val="00597F6C"/>
    <w:rsid w:val="005A127D"/>
    <w:rsid w:val="005A264A"/>
    <w:rsid w:val="005A36B6"/>
    <w:rsid w:val="005A3D02"/>
    <w:rsid w:val="005A410F"/>
    <w:rsid w:val="005A5971"/>
    <w:rsid w:val="005A5AD4"/>
    <w:rsid w:val="005A5C9F"/>
    <w:rsid w:val="005A5E13"/>
    <w:rsid w:val="005A62E1"/>
    <w:rsid w:val="005A6DF9"/>
    <w:rsid w:val="005B00E3"/>
    <w:rsid w:val="005B0F3A"/>
    <w:rsid w:val="005B1419"/>
    <w:rsid w:val="005B1541"/>
    <w:rsid w:val="005B1CCD"/>
    <w:rsid w:val="005B2AE6"/>
    <w:rsid w:val="005B4595"/>
    <w:rsid w:val="005B4693"/>
    <w:rsid w:val="005B4BBC"/>
    <w:rsid w:val="005B6651"/>
    <w:rsid w:val="005B6CD7"/>
    <w:rsid w:val="005B794F"/>
    <w:rsid w:val="005C02B9"/>
    <w:rsid w:val="005C0314"/>
    <w:rsid w:val="005C1757"/>
    <w:rsid w:val="005C2B44"/>
    <w:rsid w:val="005C4C75"/>
    <w:rsid w:val="005C58F0"/>
    <w:rsid w:val="005C6EED"/>
    <w:rsid w:val="005C76F9"/>
    <w:rsid w:val="005C779B"/>
    <w:rsid w:val="005C7813"/>
    <w:rsid w:val="005C7D3B"/>
    <w:rsid w:val="005D04CA"/>
    <w:rsid w:val="005D1094"/>
    <w:rsid w:val="005D171C"/>
    <w:rsid w:val="005D2752"/>
    <w:rsid w:val="005D45D3"/>
    <w:rsid w:val="005D7220"/>
    <w:rsid w:val="005E0F8F"/>
    <w:rsid w:val="005E1BF0"/>
    <w:rsid w:val="005E1C97"/>
    <w:rsid w:val="005E5BEA"/>
    <w:rsid w:val="005E7088"/>
    <w:rsid w:val="005E717A"/>
    <w:rsid w:val="005E7370"/>
    <w:rsid w:val="005E7E8E"/>
    <w:rsid w:val="005F1379"/>
    <w:rsid w:val="005F211B"/>
    <w:rsid w:val="005F29CA"/>
    <w:rsid w:val="005F2F92"/>
    <w:rsid w:val="005F3598"/>
    <w:rsid w:val="005F397A"/>
    <w:rsid w:val="005F4093"/>
    <w:rsid w:val="005F43F0"/>
    <w:rsid w:val="005F4633"/>
    <w:rsid w:val="005F4EAF"/>
    <w:rsid w:val="005F6400"/>
    <w:rsid w:val="006003F4"/>
    <w:rsid w:val="00600436"/>
    <w:rsid w:val="00600F1E"/>
    <w:rsid w:val="00601210"/>
    <w:rsid w:val="00601624"/>
    <w:rsid w:val="00601E83"/>
    <w:rsid w:val="00602AB0"/>
    <w:rsid w:val="00602DBB"/>
    <w:rsid w:val="006031EE"/>
    <w:rsid w:val="00604071"/>
    <w:rsid w:val="00605010"/>
    <w:rsid w:val="00605354"/>
    <w:rsid w:val="006062C3"/>
    <w:rsid w:val="0060648A"/>
    <w:rsid w:val="00606927"/>
    <w:rsid w:val="00607166"/>
    <w:rsid w:val="00607363"/>
    <w:rsid w:val="00611207"/>
    <w:rsid w:val="00612D7F"/>
    <w:rsid w:val="00613235"/>
    <w:rsid w:val="00613718"/>
    <w:rsid w:val="006139AA"/>
    <w:rsid w:val="00613ECA"/>
    <w:rsid w:val="00614265"/>
    <w:rsid w:val="006146EC"/>
    <w:rsid w:val="00614BD9"/>
    <w:rsid w:val="0061628F"/>
    <w:rsid w:val="006168B9"/>
    <w:rsid w:val="00617084"/>
    <w:rsid w:val="00617558"/>
    <w:rsid w:val="00620006"/>
    <w:rsid w:val="00620BA2"/>
    <w:rsid w:val="00620EFA"/>
    <w:rsid w:val="00621894"/>
    <w:rsid w:val="00622A79"/>
    <w:rsid w:val="00622C0F"/>
    <w:rsid w:val="00624025"/>
    <w:rsid w:val="00624D76"/>
    <w:rsid w:val="00625413"/>
    <w:rsid w:val="006255CC"/>
    <w:rsid w:val="006259BB"/>
    <w:rsid w:val="00625DBD"/>
    <w:rsid w:val="00626A6C"/>
    <w:rsid w:val="00626CA9"/>
    <w:rsid w:val="00627A89"/>
    <w:rsid w:val="0063086C"/>
    <w:rsid w:val="006308C4"/>
    <w:rsid w:val="0063220F"/>
    <w:rsid w:val="00633068"/>
    <w:rsid w:val="00634D09"/>
    <w:rsid w:val="00635D88"/>
    <w:rsid w:val="006378CD"/>
    <w:rsid w:val="00637EF3"/>
    <w:rsid w:val="006418A5"/>
    <w:rsid w:val="00643014"/>
    <w:rsid w:val="0064399E"/>
    <w:rsid w:val="00644710"/>
    <w:rsid w:val="00644E8D"/>
    <w:rsid w:val="00646E72"/>
    <w:rsid w:val="006475B8"/>
    <w:rsid w:val="0064784D"/>
    <w:rsid w:val="00647FE5"/>
    <w:rsid w:val="00651253"/>
    <w:rsid w:val="006517D5"/>
    <w:rsid w:val="00651813"/>
    <w:rsid w:val="00651D1C"/>
    <w:rsid w:val="0065285C"/>
    <w:rsid w:val="00652AE1"/>
    <w:rsid w:val="0065496D"/>
    <w:rsid w:val="0065509A"/>
    <w:rsid w:val="0065521E"/>
    <w:rsid w:val="00656829"/>
    <w:rsid w:val="00656DC9"/>
    <w:rsid w:val="00657707"/>
    <w:rsid w:val="00662E12"/>
    <w:rsid w:val="00662EBE"/>
    <w:rsid w:val="00663706"/>
    <w:rsid w:val="00664A5E"/>
    <w:rsid w:val="00665A13"/>
    <w:rsid w:val="0066684A"/>
    <w:rsid w:val="00666924"/>
    <w:rsid w:val="006676AD"/>
    <w:rsid w:val="00667BF0"/>
    <w:rsid w:val="006705E5"/>
    <w:rsid w:val="00670865"/>
    <w:rsid w:val="00670F0B"/>
    <w:rsid w:val="0067108B"/>
    <w:rsid w:val="00672482"/>
    <w:rsid w:val="00672753"/>
    <w:rsid w:val="00672847"/>
    <w:rsid w:val="00673138"/>
    <w:rsid w:val="00674B52"/>
    <w:rsid w:val="00676BD7"/>
    <w:rsid w:val="00680167"/>
    <w:rsid w:val="00681BBC"/>
    <w:rsid w:val="00682E38"/>
    <w:rsid w:val="0068447B"/>
    <w:rsid w:val="00684AC6"/>
    <w:rsid w:val="00685469"/>
    <w:rsid w:val="0068687C"/>
    <w:rsid w:val="00687763"/>
    <w:rsid w:val="00690F71"/>
    <w:rsid w:val="00691B90"/>
    <w:rsid w:val="00691C66"/>
    <w:rsid w:val="0069257F"/>
    <w:rsid w:val="00692E35"/>
    <w:rsid w:val="006931AC"/>
    <w:rsid w:val="00694001"/>
    <w:rsid w:val="0069433B"/>
    <w:rsid w:val="0069457E"/>
    <w:rsid w:val="006945C3"/>
    <w:rsid w:val="00694ADD"/>
    <w:rsid w:val="00695064"/>
    <w:rsid w:val="0069786D"/>
    <w:rsid w:val="00697CF9"/>
    <w:rsid w:val="00697F50"/>
    <w:rsid w:val="006A2832"/>
    <w:rsid w:val="006A2E0C"/>
    <w:rsid w:val="006A2F12"/>
    <w:rsid w:val="006A32FC"/>
    <w:rsid w:val="006A4498"/>
    <w:rsid w:val="006A495D"/>
    <w:rsid w:val="006A564C"/>
    <w:rsid w:val="006B022D"/>
    <w:rsid w:val="006B0C26"/>
    <w:rsid w:val="006B1F87"/>
    <w:rsid w:val="006B229A"/>
    <w:rsid w:val="006B2317"/>
    <w:rsid w:val="006B2876"/>
    <w:rsid w:val="006B28F8"/>
    <w:rsid w:val="006B29D6"/>
    <w:rsid w:val="006B3492"/>
    <w:rsid w:val="006B3AA8"/>
    <w:rsid w:val="006B4063"/>
    <w:rsid w:val="006B5429"/>
    <w:rsid w:val="006B6C26"/>
    <w:rsid w:val="006B78AD"/>
    <w:rsid w:val="006C0299"/>
    <w:rsid w:val="006C0728"/>
    <w:rsid w:val="006C1126"/>
    <w:rsid w:val="006C1494"/>
    <w:rsid w:val="006C3B50"/>
    <w:rsid w:val="006C3CCD"/>
    <w:rsid w:val="006C3D7D"/>
    <w:rsid w:val="006C5499"/>
    <w:rsid w:val="006C5807"/>
    <w:rsid w:val="006C7FDC"/>
    <w:rsid w:val="006D0B03"/>
    <w:rsid w:val="006D13F7"/>
    <w:rsid w:val="006D2D48"/>
    <w:rsid w:val="006D2DC4"/>
    <w:rsid w:val="006D3B66"/>
    <w:rsid w:val="006D5A25"/>
    <w:rsid w:val="006D6ECC"/>
    <w:rsid w:val="006D715B"/>
    <w:rsid w:val="006D727F"/>
    <w:rsid w:val="006E0043"/>
    <w:rsid w:val="006E0CC6"/>
    <w:rsid w:val="006E12CB"/>
    <w:rsid w:val="006E1791"/>
    <w:rsid w:val="006E20D2"/>
    <w:rsid w:val="006E4777"/>
    <w:rsid w:val="006E590E"/>
    <w:rsid w:val="006E5D27"/>
    <w:rsid w:val="006E6AC1"/>
    <w:rsid w:val="006E7E4D"/>
    <w:rsid w:val="006E7EFA"/>
    <w:rsid w:val="006F0AD5"/>
    <w:rsid w:val="006F0E9F"/>
    <w:rsid w:val="006F1842"/>
    <w:rsid w:val="006F1CB3"/>
    <w:rsid w:val="006F1E71"/>
    <w:rsid w:val="006F3884"/>
    <w:rsid w:val="006F3DA6"/>
    <w:rsid w:val="006F4AE8"/>
    <w:rsid w:val="006F56DF"/>
    <w:rsid w:val="006F5E2A"/>
    <w:rsid w:val="006F6854"/>
    <w:rsid w:val="006F73EA"/>
    <w:rsid w:val="006F7830"/>
    <w:rsid w:val="00701D95"/>
    <w:rsid w:val="00703563"/>
    <w:rsid w:val="007035CC"/>
    <w:rsid w:val="007038CB"/>
    <w:rsid w:val="00703DE8"/>
    <w:rsid w:val="007041ED"/>
    <w:rsid w:val="0070475B"/>
    <w:rsid w:val="00704EAD"/>
    <w:rsid w:val="00706289"/>
    <w:rsid w:val="00706C66"/>
    <w:rsid w:val="00710D84"/>
    <w:rsid w:val="0071162E"/>
    <w:rsid w:val="0071208C"/>
    <w:rsid w:val="00713665"/>
    <w:rsid w:val="00713D94"/>
    <w:rsid w:val="00713DEC"/>
    <w:rsid w:val="0071407D"/>
    <w:rsid w:val="00721623"/>
    <w:rsid w:val="00722C99"/>
    <w:rsid w:val="00723498"/>
    <w:rsid w:val="0072352A"/>
    <w:rsid w:val="00723C37"/>
    <w:rsid w:val="00724187"/>
    <w:rsid w:val="00724871"/>
    <w:rsid w:val="0072523B"/>
    <w:rsid w:val="0072551D"/>
    <w:rsid w:val="007255DA"/>
    <w:rsid w:val="00725C05"/>
    <w:rsid w:val="00726643"/>
    <w:rsid w:val="00727248"/>
    <w:rsid w:val="00727955"/>
    <w:rsid w:val="00730937"/>
    <w:rsid w:val="007316A5"/>
    <w:rsid w:val="00732164"/>
    <w:rsid w:val="007321A4"/>
    <w:rsid w:val="00733C47"/>
    <w:rsid w:val="007341BF"/>
    <w:rsid w:val="007345E4"/>
    <w:rsid w:val="00735421"/>
    <w:rsid w:val="00735C8A"/>
    <w:rsid w:val="00736448"/>
    <w:rsid w:val="007366B8"/>
    <w:rsid w:val="00736BAC"/>
    <w:rsid w:val="00736CF1"/>
    <w:rsid w:val="00737175"/>
    <w:rsid w:val="00737CAA"/>
    <w:rsid w:val="00737E6D"/>
    <w:rsid w:val="00740928"/>
    <w:rsid w:val="00741544"/>
    <w:rsid w:val="00743820"/>
    <w:rsid w:val="007445E2"/>
    <w:rsid w:val="00744D97"/>
    <w:rsid w:val="007468B0"/>
    <w:rsid w:val="0074698B"/>
    <w:rsid w:val="007469A5"/>
    <w:rsid w:val="00747A3B"/>
    <w:rsid w:val="00747F2F"/>
    <w:rsid w:val="00750216"/>
    <w:rsid w:val="00750AF1"/>
    <w:rsid w:val="007514A2"/>
    <w:rsid w:val="007521EE"/>
    <w:rsid w:val="007523BA"/>
    <w:rsid w:val="00753218"/>
    <w:rsid w:val="00753A8F"/>
    <w:rsid w:val="00753C85"/>
    <w:rsid w:val="007546C8"/>
    <w:rsid w:val="00754BB6"/>
    <w:rsid w:val="00754C65"/>
    <w:rsid w:val="007554FB"/>
    <w:rsid w:val="007567CB"/>
    <w:rsid w:val="00757013"/>
    <w:rsid w:val="00757487"/>
    <w:rsid w:val="007606F9"/>
    <w:rsid w:val="0076170A"/>
    <w:rsid w:val="00764C84"/>
    <w:rsid w:val="0076549A"/>
    <w:rsid w:val="007654F6"/>
    <w:rsid w:val="007663CA"/>
    <w:rsid w:val="00767D81"/>
    <w:rsid w:val="00767DCE"/>
    <w:rsid w:val="00770662"/>
    <w:rsid w:val="007707B7"/>
    <w:rsid w:val="00771A13"/>
    <w:rsid w:val="00771A69"/>
    <w:rsid w:val="00771E00"/>
    <w:rsid w:val="00771F69"/>
    <w:rsid w:val="007721DB"/>
    <w:rsid w:val="0077248A"/>
    <w:rsid w:val="00773196"/>
    <w:rsid w:val="00774E42"/>
    <w:rsid w:val="00775E74"/>
    <w:rsid w:val="0077702A"/>
    <w:rsid w:val="00777857"/>
    <w:rsid w:val="0078034C"/>
    <w:rsid w:val="00780383"/>
    <w:rsid w:val="0078163E"/>
    <w:rsid w:val="0078323A"/>
    <w:rsid w:val="00783275"/>
    <w:rsid w:val="00783DDE"/>
    <w:rsid w:val="007849F6"/>
    <w:rsid w:val="00787320"/>
    <w:rsid w:val="00787A63"/>
    <w:rsid w:val="00787DAE"/>
    <w:rsid w:val="007918BF"/>
    <w:rsid w:val="00791A1E"/>
    <w:rsid w:val="00791D14"/>
    <w:rsid w:val="00793737"/>
    <w:rsid w:val="00794324"/>
    <w:rsid w:val="007944BD"/>
    <w:rsid w:val="0079485C"/>
    <w:rsid w:val="00794C57"/>
    <w:rsid w:val="00797322"/>
    <w:rsid w:val="007A0E5C"/>
    <w:rsid w:val="007A17E9"/>
    <w:rsid w:val="007A1A39"/>
    <w:rsid w:val="007A2377"/>
    <w:rsid w:val="007A3032"/>
    <w:rsid w:val="007A358F"/>
    <w:rsid w:val="007A381D"/>
    <w:rsid w:val="007A38E4"/>
    <w:rsid w:val="007A491A"/>
    <w:rsid w:val="007A6FDC"/>
    <w:rsid w:val="007A7561"/>
    <w:rsid w:val="007A767E"/>
    <w:rsid w:val="007A7D8E"/>
    <w:rsid w:val="007A7F09"/>
    <w:rsid w:val="007B12A5"/>
    <w:rsid w:val="007B17D6"/>
    <w:rsid w:val="007B1951"/>
    <w:rsid w:val="007B1968"/>
    <w:rsid w:val="007B1987"/>
    <w:rsid w:val="007B2077"/>
    <w:rsid w:val="007B3E38"/>
    <w:rsid w:val="007B4013"/>
    <w:rsid w:val="007B5A28"/>
    <w:rsid w:val="007B5A8A"/>
    <w:rsid w:val="007B6BF5"/>
    <w:rsid w:val="007B6DF5"/>
    <w:rsid w:val="007B78FE"/>
    <w:rsid w:val="007C12D3"/>
    <w:rsid w:val="007C13BC"/>
    <w:rsid w:val="007C1739"/>
    <w:rsid w:val="007C1D8E"/>
    <w:rsid w:val="007C2641"/>
    <w:rsid w:val="007C2C7E"/>
    <w:rsid w:val="007C74BC"/>
    <w:rsid w:val="007C782F"/>
    <w:rsid w:val="007D3568"/>
    <w:rsid w:val="007D3EE7"/>
    <w:rsid w:val="007D3F6A"/>
    <w:rsid w:val="007D476F"/>
    <w:rsid w:val="007D4E6C"/>
    <w:rsid w:val="007D56C9"/>
    <w:rsid w:val="007D5E84"/>
    <w:rsid w:val="007D68FB"/>
    <w:rsid w:val="007E0B6B"/>
    <w:rsid w:val="007E0DF8"/>
    <w:rsid w:val="007E19BD"/>
    <w:rsid w:val="007E1DAE"/>
    <w:rsid w:val="007E259D"/>
    <w:rsid w:val="007E31BF"/>
    <w:rsid w:val="007E3B5A"/>
    <w:rsid w:val="007E4376"/>
    <w:rsid w:val="007E4841"/>
    <w:rsid w:val="007E489C"/>
    <w:rsid w:val="007E5607"/>
    <w:rsid w:val="007E5D4E"/>
    <w:rsid w:val="007E6D86"/>
    <w:rsid w:val="007E789B"/>
    <w:rsid w:val="007E78EF"/>
    <w:rsid w:val="007F13C6"/>
    <w:rsid w:val="007F32B3"/>
    <w:rsid w:val="007F337F"/>
    <w:rsid w:val="007F3D00"/>
    <w:rsid w:val="007F5306"/>
    <w:rsid w:val="007F6336"/>
    <w:rsid w:val="007F7006"/>
    <w:rsid w:val="008001F4"/>
    <w:rsid w:val="0080036A"/>
    <w:rsid w:val="008007A6"/>
    <w:rsid w:val="00800D7A"/>
    <w:rsid w:val="00801CC1"/>
    <w:rsid w:val="0080273D"/>
    <w:rsid w:val="0080306F"/>
    <w:rsid w:val="008033C8"/>
    <w:rsid w:val="00803490"/>
    <w:rsid w:val="00803C89"/>
    <w:rsid w:val="00804148"/>
    <w:rsid w:val="008046B4"/>
    <w:rsid w:val="008046EE"/>
    <w:rsid w:val="008051BD"/>
    <w:rsid w:val="00805350"/>
    <w:rsid w:val="00805BB5"/>
    <w:rsid w:val="008072D5"/>
    <w:rsid w:val="00807A65"/>
    <w:rsid w:val="00811100"/>
    <w:rsid w:val="00816409"/>
    <w:rsid w:val="008168F8"/>
    <w:rsid w:val="00816BD2"/>
    <w:rsid w:val="00816BE2"/>
    <w:rsid w:val="0081756B"/>
    <w:rsid w:val="00817BB5"/>
    <w:rsid w:val="00820C8D"/>
    <w:rsid w:val="00820CC9"/>
    <w:rsid w:val="00821612"/>
    <w:rsid w:val="0082216C"/>
    <w:rsid w:val="00822D68"/>
    <w:rsid w:val="00822EB4"/>
    <w:rsid w:val="0082397B"/>
    <w:rsid w:val="00823AB8"/>
    <w:rsid w:val="00823C12"/>
    <w:rsid w:val="0082457F"/>
    <w:rsid w:val="00825339"/>
    <w:rsid w:val="008259D5"/>
    <w:rsid w:val="00825DB8"/>
    <w:rsid w:val="00825DEF"/>
    <w:rsid w:val="00826228"/>
    <w:rsid w:val="00826B5B"/>
    <w:rsid w:val="008278DE"/>
    <w:rsid w:val="00830109"/>
    <w:rsid w:val="008306C0"/>
    <w:rsid w:val="00830BAF"/>
    <w:rsid w:val="00831334"/>
    <w:rsid w:val="00831709"/>
    <w:rsid w:val="008339A1"/>
    <w:rsid w:val="008339F3"/>
    <w:rsid w:val="0083432F"/>
    <w:rsid w:val="00835A63"/>
    <w:rsid w:val="00835BDF"/>
    <w:rsid w:val="00836AB4"/>
    <w:rsid w:val="00837E02"/>
    <w:rsid w:val="008412FF"/>
    <w:rsid w:val="00842658"/>
    <w:rsid w:val="0084341F"/>
    <w:rsid w:val="0084376F"/>
    <w:rsid w:val="00843B2F"/>
    <w:rsid w:val="00844405"/>
    <w:rsid w:val="00845812"/>
    <w:rsid w:val="0084601D"/>
    <w:rsid w:val="00846392"/>
    <w:rsid w:val="00847955"/>
    <w:rsid w:val="00847C19"/>
    <w:rsid w:val="00847E1C"/>
    <w:rsid w:val="008506E9"/>
    <w:rsid w:val="00850BF6"/>
    <w:rsid w:val="008517D0"/>
    <w:rsid w:val="008525FC"/>
    <w:rsid w:val="00852A1E"/>
    <w:rsid w:val="00853544"/>
    <w:rsid w:val="0085365C"/>
    <w:rsid w:val="00856E96"/>
    <w:rsid w:val="008570A5"/>
    <w:rsid w:val="00860679"/>
    <w:rsid w:val="00860BCC"/>
    <w:rsid w:val="0086114B"/>
    <w:rsid w:val="00861FA9"/>
    <w:rsid w:val="00864999"/>
    <w:rsid w:val="00870379"/>
    <w:rsid w:val="0087071F"/>
    <w:rsid w:val="0087111B"/>
    <w:rsid w:val="008711D2"/>
    <w:rsid w:val="00871A2C"/>
    <w:rsid w:val="008724DD"/>
    <w:rsid w:val="00872522"/>
    <w:rsid w:val="00872669"/>
    <w:rsid w:val="00872823"/>
    <w:rsid w:val="0087301B"/>
    <w:rsid w:val="008738CC"/>
    <w:rsid w:val="00873AA3"/>
    <w:rsid w:val="008742E2"/>
    <w:rsid w:val="00874DB6"/>
    <w:rsid w:val="0087529B"/>
    <w:rsid w:val="008775E3"/>
    <w:rsid w:val="00877C36"/>
    <w:rsid w:val="00877CCF"/>
    <w:rsid w:val="00880369"/>
    <w:rsid w:val="00880F0F"/>
    <w:rsid w:val="00881086"/>
    <w:rsid w:val="008825AC"/>
    <w:rsid w:val="008825CF"/>
    <w:rsid w:val="00883B8D"/>
    <w:rsid w:val="008841DB"/>
    <w:rsid w:val="0088465D"/>
    <w:rsid w:val="00885F47"/>
    <w:rsid w:val="00890915"/>
    <w:rsid w:val="008913A5"/>
    <w:rsid w:val="00892693"/>
    <w:rsid w:val="008931DE"/>
    <w:rsid w:val="0089378B"/>
    <w:rsid w:val="00893DAE"/>
    <w:rsid w:val="008955E6"/>
    <w:rsid w:val="00895A4F"/>
    <w:rsid w:val="0089699A"/>
    <w:rsid w:val="008969FB"/>
    <w:rsid w:val="008A19EA"/>
    <w:rsid w:val="008A1A0C"/>
    <w:rsid w:val="008A32BB"/>
    <w:rsid w:val="008A397F"/>
    <w:rsid w:val="008A47FC"/>
    <w:rsid w:val="008A50C3"/>
    <w:rsid w:val="008A5439"/>
    <w:rsid w:val="008A580B"/>
    <w:rsid w:val="008A6B81"/>
    <w:rsid w:val="008A7A1D"/>
    <w:rsid w:val="008A7EFA"/>
    <w:rsid w:val="008B0811"/>
    <w:rsid w:val="008B0EA9"/>
    <w:rsid w:val="008B3435"/>
    <w:rsid w:val="008B3A85"/>
    <w:rsid w:val="008B3CD3"/>
    <w:rsid w:val="008B42AF"/>
    <w:rsid w:val="008B4961"/>
    <w:rsid w:val="008B5085"/>
    <w:rsid w:val="008B577D"/>
    <w:rsid w:val="008B5B5D"/>
    <w:rsid w:val="008B67BF"/>
    <w:rsid w:val="008B7F06"/>
    <w:rsid w:val="008C0706"/>
    <w:rsid w:val="008C1018"/>
    <w:rsid w:val="008C128E"/>
    <w:rsid w:val="008C176C"/>
    <w:rsid w:val="008C1C42"/>
    <w:rsid w:val="008C1DD6"/>
    <w:rsid w:val="008C20C5"/>
    <w:rsid w:val="008C250C"/>
    <w:rsid w:val="008C2963"/>
    <w:rsid w:val="008C3FA3"/>
    <w:rsid w:val="008C459F"/>
    <w:rsid w:val="008C4D02"/>
    <w:rsid w:val="008C4EB6"/>
    <w:rsid w:val="008C56FE"/>
    <w:rsid w:val="008C65C4"/>
    <w:rsid w:val="008C673B"/>
    <w:rsid w:val="008C67F7"/>
    <w:rsid w:val="008C74E8"/>
    <w:rsid w:val="008D2323"/>
    <w:rsid w:val="008D2F2B"/>
    <w:rsid w:val="008D33B7"/>
    <w:rsid w:val="008D341C"/>
    <w:rsid w:val="008D3444"/>
    <w:rsid w:val="008D476E"/>
    <w:rsid w:val="008D5419"/>
    <w:rsid w:val="008D78BA"/>
    <w:rsid w:val="008E07CA"/>
    <w:rsid w:val="008E07E7"/>
    <w:rsid w:val="008E0ACB"/>
    <w:rsid w:val="008E0F64"/>
    <w:rsid w:val="008E1DFA"/>
    <w:rsid w:val="008E2745"/>
    <w:rsid w:val="008E2C74"/>
    <w:rsid w:val="008E35A4"/>
    <w:rsid w:val="008E37DF"/>
    <w:rsid w:val="008E3CD0"/>
    <w:rsid w:val="008E42D4"/>
    <w:rsid w:val="008E4EB9"/>
    <w:rsid w:val="008E61CD"/>
    <w:rsid w:val="008E7311"/>
    <w:rsid w:val="008E737E"/>
    <w:rsid w:val="008F0403"/>
    <w:rsid w:val="008F0C40"/>
    <w:rsid w:val="008F0D69"/>
    <w:rsid w:val="008F0EB3"/>
    <w:rsid w:val="008F0FCF"/>
    <w:rsid w:val="008F134B"/>
    <w:rsid w:val="008F1A67"/>
    <w:rsid w:val="008F201C"/>
    <w:rsid w:val="008F26AD"/>
    <w:rsid w:val="008F300D"/>
    <w:rsid w:val="008F3B3F"/>
    <w:rsid w:val="008F4925"/>
    <w:rsid w:val="008F4A6F"/>
    <w:rsid w:val="008F4B2D"/>
    <w:rsid w:val="008F56C2"/>
    <w:rsid w:val="008F6406"/>
    <w:rsid w:val="008F6CF8"/>
    <w:rsid w:val="009004E8"/>
    <w:rsid w:val="00900652"/>
    <w:rsid w:val="00900F28"/>
    <w:rsid w:val="009047B7"/>
    <w:rsid w:val="00904FD9"/>
    <w:rsid w:val="00905CBB"/>
    <w:rsid w:val="0090647B"/>
    <w:rsid w:val="009067E0"/>
    <w:rsid w:val="009077C9"/>
    <w:rsid w:val="009079A2"/>
    <w:rsid w:val="0091020C"/>
    <w:rsid w:val="00910327"/>
    <w:rsid w:val="00910A68"/>
    <w:rsid w:val="00911CD1"/>
    <w:rsid w:val="00913E55"/>
    <w:rsid w:val="009150D7"/>
    <w:rsid w:val="0091527D"/>
    <w:rsid w:val="00915B05"/>
    <w:rsid w:val="009164AA"/>
    <w:rsid w:val="00916B72"/>
    <w:rsid w:val="0091755C"/>
    <w:rsid w:val="00921350"/>
    <w:rsid w:val="009216C8"/>
    <w:rsid w:val="0092309B"/>
    <w:rsid w:val="00923BA9"/>
    <w:rsid w:val="009252B8"/>
    <w:rsid w:val="009256E0"/>
    <w:rsid w:val="00926ADD"/>
    <w:rsid w:val="00927336"/>
    <w:rsid w:val="00931368"/>
    <w:rsid w:val="00931AF0"/>
    <w:rsid w:val="009322BB"/>
    <w:rsid w:val="0093231D"/>
    <w:rsid w:val="00932A09"/>
    <w:rsid w:val="0093390E"/>
    <w:rsid w:val="009351EF"/>
    <w:rsid w:val="00935DDB"/>
    <w:rsid w:val="0093611D"/>
    <w:rsid w:val="009367D6"/>
    <w:rsid w:val="00937E7E"/>
    <w:rsid w:val="009407EA"/>
    <w:rsid w:val="00940B27"/>
    <w:rsid w:val="00940ED4"/>
    <w:rsid w:val="00941524"/>
    <w:rsid w:val="00942232"/>
    <w:rsid w:val="009429DE"/>
    <w:rsid w:val="00943077"/>
    <w:rsid w:val="00943CF1"/>
    <w:rsid w:val="00945D5D"/>
    <w:rsid w:val="00946EEF"/>
    <w:rsid w:val="00947856"/>
    <w:rsid w:val="009478B5"/>
    <w:rsid w:val="00947D63"/>
    <w:rsid w:val="00951D2C"/>
    <w:rsid w:val="0095571C"/>
    <w:rsid w:val="00956171"/>
    <w:rsid w:val="00956716"/>
    <w:rsid w:val="00956EBA"/>
    <w:rsid w:val="009609AB"/>
    <w:rsid w:val="00961249"/>
    <w:rsid w:val="009613C7"/>
    <w:rsid w:val="00961578"/>
    <w:rsid w:val="00961662"/>
    <w:rsid w:val="00961989"/>
    <w:rsid w:val="00961C71"/>
    <w:rsid w:val="00961C99"/>
    <w:rsid w:val="00962CA3"/>
    <w:rsid w:val="00963077"/>
    <w:rsid w:val="0096311F"/>
    <w:rsid w:val="009633ED"/>
    <w:rsid w:val="00963799"/>
    <w:rsid w:val="00963BBA"/>
    <w:rsid w:val="00965250"/>
    <w:rsid w:val="00965B01"/>
    <w:rsid w:val="00966477"/>
    <w:rsid w:val="009667F1"/>
    <w:rsid w:val="00966C82"/>
    <w:rsid w:val="0096731F"/>
    <w:rsid w:val="00967BD1"/>
    <w:rsid w:val="00967E85"/>
    <w:rsid w:val="00970755"/>
    <w:rsid w:val="00971320"/>
    <w:rsid w:val="00971B1F"/>
    <w:rsid w:val="00975743"/>
    <w:rsid w:val="00975FE0"/>
    <w:rsid w:val="0097648F"/>
    <w:rsid w:val="009770D0"/>
    <w:rsid w:val="00977F35"/>
    <w:rsid w:val="00980131"/>
    <w:rsid w:val="009809C3"/>
    <w:rsid w:val="00980D79"/>
    <w:rsid w:val="009812EC"/>
    <w:rsid w:val="00981BB9"/>
    <w:rsid w:val="00981BD0"/>
    <w:rsid w:val="00982937"/>
    <w:rsid w:val="0098475D"/>
    <w:rsid w:val="009858A8"/>
    <w:rsid w:val="00986A1E"/>
    <w:rsid w:val="00991653"/>
    <w:rsid w:val="00992AA9"/>
    <w:rsid w:val="00994B8A"/>
    <w:rsid w:val="00995DB7"/>
    <w:rsid w:val="00997573"/>
    <w:rsid w:val="00997FC2"/>
    <w:rsid w:val="009A0685"/>
    <w:rsid w:val="009A0CB6"/>
    <w:rsid w:val="009A15B7"/>
    <w:rsid w:val="009A217E"/>
    <w:rsid w:val="009A21C0"/>
    <w:rsid w:val="009A2390"/>
    <w:rsid w:val="009A2DCF"/>
    <w:rsid w:val="009A34F1"/>
    <w:rsid w:val="009A3F45"/>
    <w:rsid w:val="009A4011"/>
    <w:rsid w:val="009A4B7F"/>
    <w:rsid w:val="009A5CEA"/>
    <w:rsid w:val="009A6451"/>
    <w:rsid w:val="009A708B"/>
    <w:rsid w:val="009A7B61"/>
    <w:rsid w:val="009B0744"/>
    <w:rsid w:val="009B09C3"/>
    <w:rsid w:val="009B0D4D"/>
    <w:rsid w:val="009B1E61"/>
    <w:rsid w:val="009B3E0D"/>
    <w:rsid w:val="009B4140"/>
    <w:rsid w:val="009B505C"/>
    <w:rsid w:val="009B5B7F"/>
    <w:rsid w:val="009B5ED7"/>
    <w:rsid w:val="009B644A"/>
    <w:rsid w:val="009B7BC5"/>
    <w:rsid w:val="009B7C56"/>
    <w:rsid w:val="009C091D"/>
    <w:rsid w:val="009C09BD"/>
    <w:rsid w:val="009C0D3C"/>
    <w:rsid w:val="009C0EAE"/>
    <w:rsid w:val="009C14E8"/>
    <w:rsid w:val="009C1EC4"/>
    <w:rsid w:val="009C2139"/>
    <w:rsid w:val="009C2915"/>
    <w:rsid w:val="009C2E97"/>
    <w:rsid w:val="009C48EA"/>
    <w:rsid w:val="009C590E"/>
    <w:rsid w:val="009C624F"/>
    <w:rsid w:val="009C63EB"/>
    <w:rsid w:val="009C66DD"/>
    <w:rsid w:val="009C70BC"/>
    <w:rsid w:val="009C74D8"/>
    <w:rsid w:val="009C79B4"/>
    <w:rsid w:val="009D015D"/>
    <w:rsid w:val="009D0FE7"/>
    <w:rsid w:val="009D22FA"/>
    <w:rsid w:val="009D2340"/>
    <w:rsid w:val="009D24CF"/>
    <w:rsid w:val="009D26EF"/>
    <w:rsid w:val="009D2B12"/>
    <w:rsid w:val="009D30B8"/>
    <w:rsid w:val="009D3400"/>
    <w:rsid w:val="009D347B"/>
    <w:rsid w:val="009D3855"/>
    <w:rsid w:val="009D3E2D"/>
    <w:rsid w:val="009D4A1D"/>
    <w:rsid w:val="009D4CEE"/>
    <w:rsid w:val="009D4F29"/>
    <w:rsid w:val="009D5D45"/>
    <w:rsid w:val="009D5FB8"/>
    <w:rsid w:val="009D6151"/>
    <w:rsid w:val="009D7822"/>
    <w:rsid w:val="009D7B3B"/>
    <w:rsid w:val="009E0473"/>
    <w:rsid w:val="009E04F3"/>
    <w:rsid w:val="009E0BD1"/>
    <w:rsid w:val="009E111A"/>
    <w:rsid w:val="009E16F7"/>
    <w:rsid w:val="009E21CC"/>
    <w:rsid w:val="009E25B3"/>
    <w:rsid w:val="009E3C65"/>
    <w:rsid w:val="009E3CF1"/>
    <w:rsid w:val="009E470C"/>
    <w:rsid w:val="009E7135"/>
    <w:rsid w:val="009E7E36"/>
    <w:rsid w:val="009F0093"/>
    <w:rsid w:val="009F17B7"/>
    <w:rsid w:val="009F29F8"/>
    <w:rsid w:val="009F38B2"/>
    <w:rsid w:val="009F4B01"/>
    <w:rsid w:val="009F63E4"/>
    <w:rsid w:val="009F6AE0"/>
    <w:rsid w:val="009F6B2A"/>
    <w:rsid w:val="009F79B2"/>
    <w:rsid w:val="00A0048E"/>
    <w:rsid w:val="00A00CC4"/>
    <w:rsid w:val="00A01E11"/>
    <w:rsid w:val="00A02D76"/>
    <w:rsid w:val="00A02ED2"/>
    <w:rsid w:val="00A0366D"/>
    <w:rsid w:val="00A05BEB"/>
    <w:rsid w:val="00A07891"/>
    <w:rsid w:val="00A1017A"/>
    <w:rsid w:val="00A10ACD"/>
    <w:rsid w:val="00A110FA"/>
    <w:rsid w:val="00A120FB"/>
    <w:rsid w:val="00A12CB3"/>
    <w:rsid w:val="00A12EDE"/>
    <w:rsid w:val="00A13365"/>
    <w:rsid w:val="00A13CC1"/>
    <w:rsid w:val="00A13DA9"/>
    <w:rsid w:val="00A158B1"/>
    <w:rsid w:val="00A16E42"/>
    <w:rsid w:val="00A1735A"/>
    <w:rsid w:val="00A17772"/>
    <w:rsid w:val="00A17BCF"/>
    <w:rsid w:val="00A17CDE"/>
    <w:rsid w:val="00A201F9"/>
    <w:rsid w:val="00A21396"/>
    <w:rsid w:val="00A21BC3"/>
    <w:rsid w:val="00A21F43"/>
    <w:rsid w:val="00A22875"/>
    <w:rsid w:val="00A236A0"/>
    <w:rsid w:val="00A23E5D"/>
    <w:rsid w:val="00A240F0"/>
    <w:rsid w:val="00A2475F"/>
    <w:rsid w:val="00A24D0A"/>
    <w:rsid w:val="00A250F9"/>
    <w:rsid w:val="00A25314"/>
    <w:rsid w:val="00A2563E"/>
    <w:rsid w:val="00A25CC8"/>
    <w:rsid w:val="00A26291"/>
    <w:rsid w:val="00A2666D"/>
    <w:rsid w:val="00A26926"/>
    <w:rsid w:val="00A27DE9"/>
    <w:rsid w:val="00A3049D"/>
    <w:rsid w:val="00A30A72"/>
    <w:rsid w:val="00A30C5C"/>
    <w:rsid w:val="00A31369"/>
    <w:rsid w:val="00A3181E"/>
    <w:rsid w:val="00A334D7"/>
    <w:rsid w:val="00A34368"/>
    <w:rsid w:val="00A35C82"/>
    <w:rsid w:val="00A36500"/>
    <w:rsid w:val="00A36A1E"/>
    <w:rsid w:val="00A36CEA"/>
    <w:rsid w:val="00A37A73"/>
    <w:rsid w:val="00A37D3D"/>
    <w:rsid w:val="00A40136"/>
    <w:rsid w:val="00A4172E"/>
    <w:rsid w:val="00A419ED"/>
    <w:rsid w:val="00A41CC0"/>
    <w:rsid w:val="00A424B5"/>
    <w:rsid w:val="00A42B9F"/>
    <w:rsid w:val="00A44DB1"/>
    <w:rsid w:val="00A45671"/>
    <w:rsid w:val="00A468C1"/>
    <w:rsid w:val="00A4709B"/>
    <w:rsid w:val="00A4766B"/>
    <w:rsid w:val="00A477BA"/>
    <w:rsid w:val="00A5015B"/>
    <w:rsid w:val="00A52A89"/>
    <w:rsid w:val="00A53850"/>
    <w:rsid w:val="00A54166"/>
    <w:rsid w:val="00A55002"/>
    <w:rsid w:val="00A5537E"/>
    <w:rsid w:val="00A56635"/>
    <w:rsid w:val="00A56CFE"/>
    <w:rsid w:val="00A56E98"/>
    <w:rsid w:val="00A57147"/>
    <w:rsid w:val="00A574AE"/>
    <w:rsid w:val="00A57F4D"/>
    <w:rsid w:val="00A60FFE"/>
    <w:rsid w:val="00A61619"/>
    <w:rsid w:val="00A6163E"/>
    <w:rsid w:val="00A62062"/>
    <w:rsid w:val="00A62139"/>
    <w:rsid w:val="00A6311F"/>
    <w:rsid w:val="00A63592"/>
    <w:rsid w:val="00A63BFF"/>
    <w:rsid w:val="00A64E2B"/>
    <w:rsid w:val="00A64FC7"/>
    <w:rsid w:val="00A651FC"/>
    <w:rsid w:val="00A65344"/>
    <w:rsid w:val="00A65936"/>
    <w:rsid w:val="00A65C5B"/>
    <w:rsid w:val="00A6689B"/>
    <w:rsid w:val="00A66986"/>
    <w:rsid w:val="00A66CCF"/>
    <w:rsid w:val="00A66D85"/>
    <w:rsid w:val="00A671D1"/>
    <w:rsid w:val="00A6763A"/>
    <w:rsid w:val="00A70EBC"/>
    <w:rsid w:val="00A718BF"/>
    <w:rsid w:val="00A71A39"/>
    <w:rsid w:val="00A71B7A"/>
    <w:rsid w:val="00A7288B"/>
    <w:rsid w:val="00A73F7B"/>
    <w:rsid w:val="00A74DBE"/>
    <w:rsid w:val="00A7748D"/>
    <w:rsid w:val="00A8068F"/>
    <w:rsid w:val="00A80A2A"/>
    <w:rsid w:val="00A81BD4"/>
    <w:rsid w:val="00A839B3"/>
    <w:rsid w:val="00A847AA"/>
    <w:rsid w:val="00A84B3A"/>
    <w:rsid w:val="00A85704"/>
    <w:rsid w:val="00A85AA2"/>
    <w:rsid w:val="00A85D13"/>
    <w:rsid w:val="00A868D5"/>
    <w:rsid w:val="00A86C31"/>
    <w:rsid w:val="00A879CF"/>
    <w:rsid w:val="00A87FC1"/>
    <w:rsid w:val="00A908C2"/>
    <w:rsid w:val="00A9185F"/>
    <w:rsid w:val="00A9259C"/>
    <w:rsid w:val="00A93A79"/>
    <w:rsid w:val="00A93B4E"/>
    <w:rsid w:val="00A94C62"/>
    <w:rsid w:val="00A94D83"/>
    <w:rsid w:val="00A955F4"/>
    <w:rsid w:val="00A96799"/>
    <w:rsid w:val="00AA01C2"/>
    <w:rsid w:val="00AA029A"/>
    <w:rsid w:val="00AA0471"/>
    <w:rsid w:val="00AA0FE3"/>
    <w:rsid w:val="00AA0FFE"/>
    <w:rsid w:val="00AA111C"/>
    <w:rsid w:val="00AA15D7"/>
    <w:rsid w:val="00AA1CBE"/>
    <w:rsid w:val="00AA1CDE"/>
    <w:rsid w:val="00AA1D9B"/>
    <w:rsid w:val="00AA2BC6"/>
    <w:rsid w:val="00AA2C62"/>
    <w:rsid w:val="00AA2F02"/>
    <w:rsid w:val="00AA32B3"/>
    <w:rsid w:val="00AA4164"/>
    <w:rsid w:val="00AA54F4"/>
    <w:rsid w:val="00AA5C3C"/>
    <w:rsid w:val="00AA5E12"/>
    <w:rsid w:val="00AA6932"/>
    <w:rsid w:val="00AA72FB"/>
    <w:rsid w:val="00AA7B94"/>
    <w:rsid w:val="00AB0488"/>
    <w:rsid w:val="00AB04D4"/>
    <w:rsid w:val="00AB1235"/>
    <w:rsid w:val="00AB229D"/>
    <w:rsid w:val="00AB25ED"/>
    <w:rsid w:val="00AB260C"/>
    <w:rsid w:val="00AB302D"/>
    <w:rsid w:val="00AB31D6"/>
    <w:rsid w:val="00AB5851"/>
    <w:rsid w:val="00AB5EAD"/>
    <w:rsid w:val="00AB694A"/>
    <w:rsid w:val="00AB74E6"/>
    <w:rsid w:val="00AC0F13"/>
    <w:rsid w:val="00AC2DCC"/>
    <w:rsid w:val="00AC3414"/>
    <w:rsid w:val="00AC3493"/>
    <w:rsid w:val="00AC4928"/>
    <w:rsid w:val="00AC5BFE"/>
    <w:rsid w:val="00AC63CF"/>
    <w:rsid w:val="00AD0598"/>
    <w:rsid w:val="00AD0709"/>
    <w:rsid w:val="00AD1A17"/>
    <w:rsid w:val="00AD25BA"/>
    <w:rsid w:val="00AD39AA"/>
    <w:rsid w:val="00AD4741"/>
    <w:rsid w:val="00AD4B22"/>
    <w:rsid w:val="00AD5ABD"/>
    <w:rsid w:val="00AD6644"/>
    <w:rsid w:val="00AD7340"/>
    <w:rsid w:val="00AE0A8B"/>
    <w:rsid w:val="00AE110D"/>
    <w:rsid w:val="00AE252C"/>
    <w:rsid w:val="00AE370C"/>
    <w:rsid w:val="00AE38EB"/>
    <w:rsid w:val="00AE43D6"/>
    <w:rsid w:val="00AE5334"/>
    <w:rsid w:val="00AE5721"/>
    <w:rsid w:val="00AE59F7"/>
    <w:rsid w:val="00AF055B"/>
    <w:rsid w:val="00AF0976"/>
    <w:rsid w:val="00AF12D2"/>
    <w:rsid w:val="00AF18EF"/>
    <w:rsid w:val="00AF249D"/>
    <w:rsid w:val="00AF3F23"/>
    <w:rsid w:val="00AF469E"/>
    <w:rsid w:val="00AF51C8"/>
    <w:rsid w:val="00AF5E99"/>
    <w:rsid w:val="00AF766E"/>
    <w:rsid w:val="00AF77BA"/>
    <w:rsid w:val="00B000C1"/>
    <w:rsid w:val="00B0145F"/>
    <w:rsid w:val="00B018F5"/>
    <w:rsid w:val="00B01A91"/>
    <w:rsid w:val="00B024BB"/>
    <w:rsid w:val="00B03712"/>
    <w:rsid w:val="00B04E31"/>
    <w:rsid w:val="00B052AF"/>
    <w:rsid w:val="00B06277"/>
    <w:rsid w:val="00B06A9A"/>
    <w:rsid w:val="00B06C48"/>
    <w:rsid w:val="00B06E68"/>
    <w:rsid w:val="00B07E25"/>
    <w:rsid w:val="00B10E91"/>
    <w:rsid w:val="00B12653"/>
    <w:rsid w:val="00B126B1"/>
    <w:rsid w:val="00B1280F"/>
    <w:rsid w:val="00B133DF"/>
    <w:rsid w:val="00B13A2F"/>
    <w:rsid w:val="00B1492E"/>
    <w:rsid w:val="00B150C6"/>
    <w:rsid w:val="00B1515A"/>
    <w:rsid w:val="00B15538"/>
    <w:rsid w:val="00B15A1F"/>
    <w:rsid w:val="00B15CCE"/>
    <w:rsid w:val="00B16DC8"/>
    <w:rsid w:val="00B17C29"/>
    <w:rsid w:val="00B17CC0"/>
    <w:rsid w:val="00B20246"/>
    <w:rsid w:val="00B2038A"/>
    <w:rsid w:val="00B20583"/>
    <w:rsid w:val="00B22398"/>
    <w:rsid w:val="00B2293C"/>
    <w:rsid w:val="00B24410"/>
    <w:rsid w:val="00B24A5C"/>
    <w:rsid w:val="00B25016"/>
    <w:rsid w:val="00B2507D"/>
    <w:rsid w:val="00B25316"/>
    <w:rsid w:val="00B2761E"/>
    <w:rsid w:val="00B27639"/>
    <w:rsid w:val="00B306BD"/>
    <w:rsid w:val="00B3072A"/>
    <w:rsid w:val="00B319DD"/>
    <w:rsid w:val="00B336BC"/>
    <w:rsid w:val="00B337D4"/>
    <w:rsid w:val="00B33D53"/>
    <w:rsid w:val="00B34804"/>
    <w:rsid w:val="00B34A39"/>
    <w:rsid w:val="00B3615D"/>
    <w:rsid w:val="00B3616C"/>
    <w:rsid w:val="00B374BF"/>
    <w:rsid w:val="00B37AA8"/>
    <w:rsid w:val="00B40400"/>
    <w:rsid w:val="00B405D2"/>
    <w:rsid w:val="00B41BB1"/>
    <w:rsid w:val="00B41E92"/>
    <w:rsid w:val="00B41FAA"/>
    <w:rsid w:val="00B423AE"/>
    <w:rsid w:val="00B42A0B"/>
    <w:rsid w:val="00B439BE"/>
    <w:rsid w:val="00B44528"/>
    <w:rsid w:val="00B44AD6"/>
    <w:rsid w:val="00B47392"/>
    <w:rsid w:val="00B4761F"/>
    <w:rsid w:val="00B4773C"/>
    <w:rsid w:val="00B50FD4"/>
    <w:rsid w:val="00B532C3"/>
    <w:rsid w:val="00B5334B"/>
    <w:rsid w:val="00B53806"/>
    <w:rsid w:val="00B542AD"/>
    <w:rsid w:val="00B54A8A"/>
    <w:rsid w:val="00B55858"/>
    <w:rsid w:val="00B56590"/>
    <w:rsid w:val="00B56D4F"/>
    <w:rsid w:val="00B60C30"/>
    <w:rsid w:val="00B61543"/>
    <w:rsid w:val="00B6239C"/>
    <w:rsid w:val="00B62546"/>
    <w:rsid w:val="00B6362A"/>
    <w:rsid w:val="00B646CE"/>
    <w:rsid w:val="00B64A4A"/>
    <w:rsid w:val="00B65E9B"/>
    <w:rsid w:val="00B66F50"/>
    <w:rsid w:val="00B66F81"/>
    <w:rsid w:val="00B712A3"/>
    <w:rsid w:val="00B73836"/>
    <w:rsid w:val="00B7391C"/>
    <w:rsid w:val="00B7425C"/>
    <w:rsid w:val="00B74F31"/>
    <w:rsid w:val="00B75BDD"/>
    <w:rsid w:val="00B76B74"/>
    <w:rsid w:val="00B8058F"/>
    <w:rsid w:val="00B80F96"/>
    <w:rsid w:val="00B82918"/>
    <w:rsid w:val="00B82B16"/>
    <w:rsid w:val="00B82EBD"/>
    <w:rsid w:val="00B83312"/>
    <w:rsid w:val="00B83454"/>
    <w:rsid w:val="00B83970"/>
    <w:rsid w:val="00B83B76"/>
    <w:rsid w:val="00B840D3"/>
    <w:rsid w:val="00B841C8"/>
    <w:rsid w:val="00B84514"/>
    <w:rsid w:val="00B849FF"/>
    <w:rsid w:val="00B852C3"/>
    <w:rsid w:val="00B85E69"/>
    <w:rsid w:val="00B86B59"/>
    <w:rsid w:val="00B87067"/>
    <w:rsid w:val="00B87090"/>
    <w:rsid w:val="00B90958"/>
    <w:rsid w:val="00B909F1"/>
    <w:rsid w:val="00B90A77"/>
    <w:rsid w:val="00B91940"/>
    <w:rsid w:val="00B91C4D"/>
    <w:rsid w:val="00B952B9"/>
    <w:rsid w:val="00B9536A"/>
    <w:rsid w:val="00B9590F"/>
    <w:rsid w:val="00B95DAB"/>
    <w:rsid w:val="00B95F35"/>
    <w:rsid w:val="00B96A1A"/>
    <w:rsid w:val="00B96F30"/>
    <w:rsid w:val="00BA07E0"/>
    <w:rsid w:val="00BA0926"/>
    <w:rsid w:val="00BA0A54"/>
    <w:rsid w:val="00BA2142"/>
    <w:rsid w:val="00BA31C4"/>
    <w:rsid w:val="00BA35EF"/>
    <w:rsid w:val="00BA3DD8"/>
    <w:rsid w:val="00BA54DB"/>
    <w:rsid w:val="00BA571D"/>
    <w:rsid w:val="00BA5A33"/>
    <w:rsid w:val="00BA6B22"/>
    <w:rsid w:val="00BA78B0"/>
    <w:rsid w:val="00BA7E68"/>
    <w:rsid w:val="00BB0A2A"/>
    <w:rsid w:val="00BB0D83"/>
    <w:rsid w:val="00BB22E2"/>
    <w:rsid w:val="00BB237E"/>
    <w:rsid w:val="00BB27B9"/>
    <w:rsid w:val="00BB3EDC"/>
    <w:rsid w:val="00BB3F54"/>
    <w:rsid w:val="00BB4739"/>
    <w:rsid w:val="00BB49C9"/>
    <w:rsid w:val="00BB52C6"/>
    <w:rsid w:val="00BB5716"/>
    <w:rsid w:val="00BB57EB"/>
    <w:rsid w:val="00BB6E52"/>
    <w:rsid w:val="00BB78E4"/>
    <w:rsid w:val="00BC0D4D"/>
    <w:rsid w:val="00BC103D"/>
    <w:rsid w:val="00BC1B3B"/>
    <w:rsid w:val="00BC231F"/>
    <w:rsid w:val="00BC2480"/>
    <w:rsid w:val="00BC2557"/>
    <w:rsid w:val="00BC295E"/>
    <w:rsid w:val="00BC409E"/>
    <w:rsid w:val="00BC4377"/>
    <w:rsid w:val="00BC5620"/>
    <w:rsid w:val="00BC6F2B"/>
    <w:rsid w:val="00BC77E1"/>
    <w:rsid w:val="00BD1687"/>
    <w:rsid w:val="00BD2261"/>
    <w:rsid w:val="00BD41F7"/>
    <w:rsid w:val="00BD4DCE"/>
    <w:rsid w:val="00BD51DE"/>
    <w:rsid w:val="00BD66BB"/>
    <w:rsid w:val="00BD6FCA"/>
    <w:rsid w:val="00BE0A44"/>
    <w:rsid w:val="00BE1820"/>
    <w:rsid w:val="00BE208A"/>
    <w:rsid w:val="00BE2195"/>
    <w:rsid w:val="00BE2410"/>
    <w:rsid w:val="00BE3545"/>
    <w:rsid w:val="00BE3821"/>
    <w:rsid w:val="00BE4057"/>
    <w:rsid w:val="00BE687C"/>
    <w:rsid w:val="00BE6C1E"/>
    <w:rsid w:val="00BE7086"/>
    <w:rsid w:val="00BE794F"/>
    <w:rsid w:val="00BF110D"/>
    <w:rsid w:val="00BF1487"/>
    <w:rsid w:val="00BF20E6"/>
    <w:rsid w:val="00BF4235"/>
    <w:rsid w:val="00BF44F2"/>
    <w:rsid w:val="00BF4E2C"/>
    <w:rsid w:val="00BF52AB"/>
    <w:rsid w:val="00BF6ADA"/>
    <w:rsid w:val="00BF7409"/>
    <w:rsid w:val="00C0120A"/>
    <w:rsid w:val="00C0204F"/>
    <w:rsid w:val="00C02FDF"/>
    <w:rsid w:val="00C0569B"/>
    <w:rsid w:val="00C05787"/>
    <w:rsid w:val="00C06473"/>
    <w:rsid w:val="00C068E4"/>
    <w:rsid w:val="00C06B0B"/>
    <w:rsid w:val="00C105F0"/>
    <w:rsid w:val="00C10CD4"/>
    <w:rsid w:val="00C11B7B"/>
    <w:rsid w:val="00C11FFD"/>
    <w:rsid w:val="00C13228"/>
    <w:rsid w:val="00C15D1A"/>
    <w:rsid w:val="00C1629D"/>
    <w:rsid w:val="00C167E2"/>
    <w:rsid w:val="00C16D7F"/>
    <w:rsid w:val="00C17CF9"/>
    <w:rsid w:val="00C200A9"/>
    <w:rsid w:val="00C2025E"/>
    <w:rsid w:val="00C20D70"/>
    <w:rsid w:val="00C20E77"/>
    <w:rsid w:val="00C217E6"/>
    <w:rsid w:val="00C229B2"/>
    <w:rsid w:val="00C230B1"/>
    <w:rsid w:val="00C234A2"/>
    <w:rsid w:val="00C249C3"/>
    <w:rsid w:val="00C24D35"/>
    <w:rsid w:val="00C24DA8"/>
    <w:rsid w:val="00C24FF0"/>
    <w:rsid w:val="00C27DE9"/>
    <w:rsid w:val="00C3323D"/>
    <w:rsid w:val="00C33835"/>
    <w:rsid w:val="00C34DC9"/>
    <w:rsid w:val="00C356E0"/>
    <w:rsid w:val="00C35708"/>
    <w:rsid w:val="00C35EA6"/>
    <w:rsid w:val="00C36919"/>
    <w:rsid w:val="00C37054"/>
    <w:rsid w:val="00C37351"/>
    <w:rsid w:val="00C37468"/>
    <w:rsid w:val="00C37816"/>
    <w:rsid w:val="00C37A94"/>
    <w:rsid w:val="00C4245E"/>
    <w:rsid w:val="00C42A83"/>
    <w:rsid w:val="00C43CB7"/>
    <w:rsid w:val="00C43F87"/>
    <w:rsid w:val="00C44D04"/>
    <w:rsid w:val="00C44F83"/>
    <w:rsid w:val="00C45C08"/>
    <w:rsid w:val="00C464DD"/>
    <w:rsid w:val="00C46AF2"/>
    <w:rsid w:val="00C47436"/>
    <w:rsid w:val="00C4780E"/>
    <w:rsid w:val="00C47E1F"/>
    <w:rsid w:val="00C47F5C"/>
    <w:rsid w:val="00C50C17"/>
    <w:rsid w:val="00C51AEC"/>
    <w:rsid w:val="00C51C61"/>
    <w:rsid w:val="00C520A5"/>
    <w:rsid w:val="00C53C8A"/>
    <w:rsid w:val="00C54BAA"/>
    <w:rsid w:val="00C56035"/>
    <w:rsid w:val="00C569ED"/>
    <w:rsid w:val="00C57D9C"/>
    <w:rsid w:val="00C57FAD"/>
    <w:rsid w:val="00C60BAB"/>
    <w:rsid w:val="00C610AB"/>
    <w:rsid w:val="00C6131C"/>
    <w:rsid w:val="00C6245F"/>
    <w:rsid w:val="00C63200"/>
    <w:rsid w:val="00C6487C"/>
    <w:rsid w:val="00C64ACB"/>
    <w:rsid w:val="00C66C88"/>
    <w:rsid w:val="00C66E22"/>
    <w:rsid w:val="00C6757A"/>
    <w:rsid w:val="00C67B4F"/>
    <w:rsid w:val="00C7019E"/>
    <w:rsid w:val="00C704B4"/>
    <w:rsid w:val="00C71617"/>
    <w:rsid w:val="00C71DEC"/>
    <w:rsid w:val="00C72B7F"/>
    <w:rsid w:val="00C732FB"/>
    <w:rsid w:val="00C744F2"/>
    <w:rsid w:val="00C76299"/>
    <w:rsid w:val="00C76B05"/>
    <w:rsid w:val="00C77DF4"/>
    <w:rsid w:val="00C8070D"/>
    <w:rsid w:val="00C80A67"/>
    <w:rsid w:val="00C81F6D"/>
    <w:rsid w:val="00C820A4"/>
    <w:rsid w:val="00C82C38"/>
    <w:rsid w:val="00C82E01"/>
    <w:rsid w:val="00C82E24"/>
    <w:rsid w:val="00C82FE8"/>
    <w:rsid w:val="00C83BE7"/>
    <w:rsid w:val="00C86D6D"/>
    <w:rsid w:val="00C87A08"/>
    <w:rsid w:val="00C904D4"/>
    <w:rsid w:val="00C91179"/>
    <w:rsid w:val="00C91602"/>
    <w:rsid w:val="00C91E9E"/>
    <w:rsid w:val="00C923FB"/>
    <w:rsid w:val="00C92840"/>
    <w:rsid w:val="00C92B15"/>
    <w:rsid w:val="00C92BAE"/>
    <w:rsid w:val="00C92E93"/>
    <w:rsid w:val="00C9395C"/>
    <w:rsid w:val="00C93FFB"/>
    <w:rsid w:val="00C94177"/>
    <w:rsid w:val="00C95146"/>
    <w:rsid w:val="00C96275"/>
    <w:rsid w:val="00C97FC5"/>
    <w:rsid w:val="00CA0273"/>
    <w:rsid w:val="00CA02F7"/>
    <w:rsid w:val="00CA05B5"/>
    <w:rsid w:val="00CA15B2"/>
    <w:rsid w:val="00CA16E0"/>
    <w:rsid w:val="00CA19B4"/>
    <w:rsid w:val="00CA214E"/>
    <w:rsid w:val="00CA411D"/>
    <w:rsid w:val="00CA435E"/>
    <w:rsid w:val="00CA588C"/>
    <w:rsid w:val="00CA5ACD"/>
    <w:rsid w:val="00CA61DC"/>
    <w:rsid w:val="00CA7CC0"/>
    <w:rsid w:val="00CA7DD6"/>
    <w:rsid w:val="00CB0535"/>
    <w:rsid w:val="00CB2C35"/>
    <w:rsid w:val="00CB3665"/>
    <w:rsid w:val="00CB4675"/>
    <w:rsid w:val="00CB4ED8"/>
    <w:rsid w:val="00CB6858"/>
    <w:rsid w:val="00CB7799"/>
    <w:rsid w:val="00CC07B9"/>
    <w:rsid w:val="00CC0E1E"/>
    <w:rsid w:val="00CC1657"/>
    <w:rsid w:val="00CC249C"/>
    <w:rsid w:val="00CC2685"/>
    <w:rsid w:val="00CC2E1B"/>
    <w:rsid w:val="00CC3BDE"/>
    <w:rsid w:val="00CC4E32"/>
    <w:rsid w:val="00CC5423"/>
    <w:rsid w:val="00CC55AC"/>
    <w:rsid w:val="00CC657C"/>
    <w:rsid w:val="00CC7154"/>
    <w:rsid w:val="00CC7758"/>
    <w:rsid w:val="00CC7DCB"/>
    <w:rsid w:val="00CD07BE"/>
    <w:rsid w:val="00CD0B44"/>
    <w:rsid w:val="00CD0FFD"/>
    <w:rsid w:val="00CD1018"/>
    <w:rsid w:val="00CD222E"/>
    <w:rsid w:val="00CD2D46"/>
    <w:rsid w:val="00CD2E70"/>
    <w:rsid w:val="00CD32C1"/>
    <w:rsid w:val="00CD3E94"/>
    <w:rsid w:val="00CD426B"/>
    <w:rsid w:val="00CD447C"/>
    <w:rsid w:val="00CD45C6"/>
    <w:rsid w:val="00CD7547"/>
    <w:rsid w:val="00CD7FBB"/>
    <w:rsid w:val="00CE234E"/>
    <w:rsid w:val="00CE4717"/>
    <w:rsid w:val="00CE4A0D"/>
    <w:rsid w:val="00CE4B01"/>
    <w:rsid w:val="00CE519A"/>
    <w:rsid w:val="00CE66AD"/>
    <w:rsid w:val="00CE7AA7"/>
    <w:rsid w:val="00CF0712"/>
    <w:rsid w:val="00CF07B3"/>
    <w:rsid w:val="00CF24A0"/>
    <w:rsid w:val="00CF2B8F"/>
    <w:rsid w:val="00CF3325"/>
    <w:rsid w:val="00CF350E"/>
    <w:rsid w:val="00CF3AB1"/>
    <w:rsid w:val="00CF3F2A"/>
    <w:rsid w:val="00CF3F7D"/>
    <w:rsid w:val="00CF3FE7"/>
    <w:rsid w:val="00CF481E"/>
    <w:rsid w:val="00CF4F13"/>
    <w:rsid w:val="00CF57E3"/>
    <w:rsid w:val="00D0120A"/>
    <w:rsid w:val="00D01B5D"/>
    <w:rsid w:val="00D02DF0"/>
    <w:rsid w:val="00D0385C"/>
    <w:rsid w:val="00D0458C"/>
    <w:rsid w:val="00D100B7"/>
    <w:rsid w:val="00D113D7"/>
    <w:rsid w:val="00D115E3"/>
    <w:rsid w:val="00D128C7"/>
    <w:rsid w:val="00D1366D"/>
    <w:rsid w:val="00D13D92"/>
    <w:rsid w:val="00D14564"/>
    <w:rsid w:val="00D14D63"/>
    <w:rsid w:val="00D14DD0"/>
    <w:rsid w:val="00D162D0"/>
    <w:rsid w:val="00D17877"/>
    <w:rsid w:val="00D200E7"/>
    <w:rsid w:val="00D205FE"/>
    <w:rsid w:val="00D21282"/>
    <w:rsid w:val="00D222BD"/>
    <w:rsid w:val="00D229BB"/>
    <w:rsid w:val="00D22C22"/>
    <w:rsid w:val="00D22FA6"/>
    <w:rsid w:val="00D23720"/>
    <w:rsid w:val="00D243BA"/>
    <w:rsid w:val="00D24851"/>
    <w:rsid w:val="00D25710"/>
    <w:rsid w:val="00D25882"/>
    <w:rsid w:val="00D26036"/>
    <w:rsid w:val="00D31B47"/>
    <w:rsid w:val="00D32548"/>
    <w:rsid w:val="00D33BFB"/>
    <w:rsid w:val="00D33F42"/>
    <w:rsid w:val="00D34186"/>
    <w:rsid w:val="00D34D7D"/>
    <w:rsid w:val="00D34E71"/>
    <w:rsid w:val="00D35114"/>
    <w:rsid w:val="00D36100"/>
    <w:rsid w:val="00D36494"/>
    <w:rsid w:val="00D36EF8"/>
    <w:rsid w:val="00D36F87"/>
    <w:rsid w:val="00D376D3"/>
    <w:rsid w:val="00D37700"/>
    <w:rsid w:val="00D40474"/>
    <w:rsid w:val="00D415F7"/>
    <w:rsid w:val="00D417D0"/>
    <w:rsid w:val="00D42BB6"/>
    <w:rsid w:val="00D4315A"/>
    <w:rsid w:val="00D458AC"/>
    <w:rsid w:val="00D45E4C"/>
    <w:rsid w:val="00D4732B"/>
    <w:rsid w:val="00D47AAE"/>
    <w:rsid w:val="00D47EAD"/>
    <w:rsid w:val="00D512D7"/>
    <w:rsid w:val="00D51549"/>
    <w:rsid w:val="00D5198E"/>
    <w:rsid w:val="00D51C57"/>
    <w:rsid w:val="00D5333D"/>
    <w:rsid w:val="00D53566"/>
    <w:rsid w:val="00D5666B"/>
    <w:rsid w:val="00D56CE4"/>
    <w:rsid w:val="00D56DEA"/>
    <w:rsid w:val="00D57269"/>
    <w:rsid w:val="00D57EF5"/>
    <w:rsid w:val="00D6008F"/>
    <w:rsid w:val="00D612FE"/>
    <w:rsid w:val="00D61C9F"/>
    <w:rsid w:val="00D61CC6"/>
    <w:rsid w:val="00D62C06"/>
    <w:rsid w:val="00D62CC1"/>
    <w:rsid w:val="00D62F61"/>
    <w:rsid w:val="00D643B8"/>
    <w:rsid w:val="00D64840"/>
    <w:rsid w:val="00D648A7"/>
    <w:rsid w:val="00D65839"/>
    <w:rsid w:val="00D6633D"/>
    <w:rsid w:val="00D66970"/>
    <w:rsid w:val="00D66A5B"/>
    <w:rsid w:val="00D705EF"/>
    <w:rsid w:val="00D70B3F"/>
    <w:rsid w:val="00D7124D"/>
    <w:rsid w:val="00D72356"/>
    <w:rsid w:val="00D72A1F"/>
    <w:rsid w:val="00D731DF"/>
    <w:rsid w:val="00D7381E"/>
    <w:rsid w:val="00D7409C"/>
    <w:rsid w:val="00D74FBD"/>
    <w:rsid w:val="00D75755"/>
    <w:rsid w:val="00D7597E"/>
    <w:rsid w:val="00D768FD"/>
    <w:rsid w:val="00D77116"/>
    <w:rsid w:val="00D7723D"/>
    <w:rsid w:val="00D778E0"/>
    <w:rsid w:val="00D8024D"/>
    <w:rsid w:val="00D8026F"/>
    <w:rsid w:val="00D809BD"/>
    <w:rsid w:val="00D80CE9"/>
    <w:rsid w:val="00D8153D"/>
    <w:rsid w:val="00D822DD"/>
    <w:rsid w:val="00D83C13"/>
    <w:rsid w:val="00D84A8F"/>
    <w:rsid w:val="00D84AFD"/>
    <w:rsid w:val="00D84BA5"/>
    <w:rsid w:val="00D84CDB"/>
    <w:rsid w:val="00D850B7"/>
    <w:rsid w:val="00D85789"/>
    <w:rsid w:val="00D86063"/>
    <w:rsid w:val="00D8646A"/>
    <w:rsid w:val="00D8727C"/>
    <w:rsid w:val="00D87827"/>
    <w:rsid w:val="00D87E77"/>
    <w:rsid w:val="00D90B16"/>
    <w:rsid w:val="00D9164B"/>
    <w:rsid w:val="00D91980"/>
    <w:rsid w:val="00D92ADD"/>
    <w:rsid w:val="00D9329B"/>
    <w:rsid w:val="00D946D4"/>
    <w:rsid w:val="00D94A05"/>
    <w:rsid w:val="00D94AC7"/>
    <w:rsid w:val="00D97AA8"/>
    <w:rsid w:val="00DA017A"/>
    <w:rsid w:val="00DA2160"/>
    <w:rsid w:val="00DA354F"/>
    <w:rsid w:val="00DA3689"/>
    <w:rsid w:val="00DA64BD"/>
    <w:rsid w:val="00DA6DA6"/>
    <w:rsid w:val="00DA7683"/>
    <w:rsid w:val="00DB1A31"/>
    <w:rsid w:val="00DB298F"/>
    <w:rsid w:val="00DB3B63"/>
    <w:rsid w:val="00DB3E09"/>
    <w:rsid w:val="00DB5024"/>
    <w:rsid w:val="00DB506A"/>
    <w:rsid w:val="00DB5A92"/>
    <w:rsid w:val="00DB660C"/>
    <w:rsid w:val="00DB7FB3"/>
    <w:rsid w:val="00DC09A5"/>
    <w:rsid w:val="00DC13BE"/>
    <w:rsid w:val="00DC2CAB"/>
    <w:rsid w:val="00DC387E"/>
    <w:rsid w:val="00DC42CD"/>
    <w:rsid w:val="00DC45A5"/>
    <w:rsid w:val="00DC4634"/>
    <w:rsid w:val="00DC5843"/>
    <w:rsid w:val="00DC65EF"/>
    <w:rsid w:val="00DC67E8"/>
    <w:rsid w:val="00DD120B"/>
    <w:rsid w:val="00DD1E10"/>
    <w:rsid w:val="00DD219D"/>
    <w:rsid w:val="00DD251F"/>
    <w:rsid w:val="00DD2CBA"/>
    <w:rsid w:val="00DD3A4C"/>
    <w:rsid w:val="00DD3CA3"/>
    <w:rsid w:val="00DD4E6B"/>
    <w:rsid w:val="00DD4EFA"/>
    <w:rsid w:val="00DD547C"/>
    <w:rsid w:val="00DD54A8"/>
    <w:rsid w:val="00DD76F9"/>
    <w:rsid w:val="00DD7A43"/>
    <w:rsid w:val="00DD7D73"/>
    <w:rsid w:val="00DD7DB4"/>
    <w:rsid w:val="00DE22B8"/>
    <w:rsid w:val="00DE2D57"/>
    <w:rsid w:val="00DE2E2D"/>
    <w:rsid w:val="00DE3B9D"/>
    <w:rsid w:val="00DE416A"/>
    <w:rsid w:val="00DE4DE4"/>
    <w:rsid w:val="00DE4ECD"/>
    <w:rsid w:val="00DE58D1"/>
    <w:rsid w:val="00DE6259"/>
    <w:rsid w:val="00DE6646"/>
    <w:rsid w:val="00DF0495"/>
    <w:rsid w:val="00DF1403"/>
    <w:rsid w:val="00DF2A85"/>
    <w:rsid w:val="00DF3F81"/>
    <w:rsid w:val="00DF487D"/>
    <w:rsid w:val="00DF5069"/>
    <w:rsid w:val="00DF57F3"/>
    <w:rsid w:val="00DF5E0D"/>
    <w:rsid w:val="00DF6F4D"/>
    <w:rsid w:val="00DF7388"/>
    <w:rsid w:val="00E01599"/>
    <w:rsid w:val="00E01C17"/>
    <w:rsid w:val="00E029CC"/>
    <w:rsid w:val="00E02DBD"/>
    <w:rsid w:val="00E03FF4"/>
    <w:rsid w:val="00E0470A"/>
    <w:rsid w:val="00E058A4"/>
    <w:rsid w:val="00E06435"/>
    <w:rsid w:val="00E06EDD"/>
    <w:rsid w:val="00E072F2"/>
    <w:rsid w:val="00E0787D"/>
    <w:rsid w:val="00E0790C"/>
    <w:rsid w:val="00E07C9D"/>
    <w:rsid w:val="00E106DA"/>
    <w:rsid w:val="00E11991"/>
    <w:rsid w:val="00E11A38"/>
    <w:rsid w:val="00E125FE"/>
    <w:rsid w:val="00E12CC5"/>
    <w:rsid w:val="00E131B0"/>
    <w:rsid w:val="00E13750"/>
    <w:rsid w:val="00E14D36"/>
    <w:rsid w:val="00E15DC8"/>
    <w:rsid w:val="00E15DD9"/>
    <w:rsid w:val="00E1665A"/>
    <w:rsid w:val="00E1749C"/>
    <w:rsid w:val="00E176BE"/>
    <w:rsid w:val="00E17A00"/>
    <w:rsid w:val="00E17AC2"/>
    <w:rsid w:val="00E17D66"/>
    <w:rsid w:val="00E20151"/>
    <w:rsid w:val="00E20487"/>
    <w:rsid w:val="00E21063"/>
    <w:rsid w:val="00E21244"/>
    <w:rsid w:val="00E215B4"/>
    <w:rsid w:val="00E21D35"/>
    <w:rsid w:val="00E22719"/>
    <w:rsid w:val="00E2350F"/>
    <w:rsid w:val="00E23DFA"/>
    <w:rsid w:val="00E24A04"/>
    <w:rsid w:val="00E24CDF"/>
    <w:rsid w:val="00E256A3"/>
    <w:rsid w:val="00E26105"/>
    <w:rsid w:val="00E2663B"/>
    <w:rsid w:val="00E26DFD"/>
    <w:rsid w:val="00E2716E"/>
    <w:rsid w:val="00E27A00"/>
    <w:rsid w:val="00E31550"/>
    <w:rsid w:val="00E31EDA"/>
    <w:rsid w:val="00E327B9"/>
    <w:rsid w:val="00E3288E"/>
    <w:rsid w:val="00E33B10"/>
    <w:rsid w:val="00E3518E"/>
    <w:rsid w:val="00E35262"/>
    <w:rsid w:val="00E369E3"/>
    <w:rsid w:val="00E36F5B"/>
    <w:rsid w:val="00E37F71"/>
    <w:rsid w:val="00E403E6"/>
    <w:rsid w:val="00E41545"/>
    <w:rsid w:val="00E42BA9"/>
    <w:rsid w:val="00E43399"/>
    <w:rsid w:val="00E45A6A"/>
    <w:rsid w:val="00E463D3"/>
    <w:rsid w:val="00E4720B"/>
    <w:rsid w:val="00E4787C"/>
    <w:rsid w:val="00E47B42"/>
    <w:rsid w:val="00E47EBE"/>
    <w:rsid w:val="00E5016C"/>
    <w:rsid w:val="00E50AC3"/>
    <w:rsid w:val="00E519BC"/>
    <w:rsid w:val="00E51CDC"/>
    <w:rsid w:val="00E51D8B"/>
    <w:rsid w:val="00E52BD9"/>
    <w:rsid w:val="00E52E0F"/>
    <w:rsid w:val="00E535D4"/>
    <w:rsid w:val="00E54404"/>
    <w:rsid w:val="00E54593"/>
    <w:rsid w:val="00E54955"/>
    <w:rsid w:val="00E54D3D"/>
    <w:rsid w:val="00E54ED9"/>
    <w:rsid w:val="00E56654"/>
    <w:rsid w:val="00E5669A"/>
    <w:rsid w:val="00E56F6B"/>
    <w:rsid w:val="00E57123"/>
    <w:rsid w:val="00E57864"/>
    <w:rsid w:val="00E57D5F"/>
    <w:rsid w:val="00E621E3"/>
    <w:rsid w:val="00E626AC"/>
    <w:rsid w:val="00E62920"/>
    <w:rsid w:val="00E63519"/>
    <w:rsid w:val="00E6398C"/>
    <w:rsid w:val="00E64FB5"/>
    <w:rsid w:val="00E64FD7"/>
    <w:rsid w:val="00E6503D"/>
    <w:rsid w:val="00E6556D"/>
    <w:rsid w:val="00E657D5"/>
    <w:rsid w:val="00E6613C"/>
    <w:rsid w:val="00E66CFD"/>
    <w:rsid w:val="00E67042"/>
    <w:rsid w:val="00E670B4"/>
    <w:rsid w:val="00E707CA"/>
    <w:rsid w:val="00E70B47"/>
    <w:rsid w:val="00E70E06"/>
    <w:rsid w:val="00E725B9"/>
    <w:rsid w:val="00E728CB"/>
    <w:rsid w:val="00E72BBC"/>
    <w:rsid w:val="00E7339D"/>
    <w:rsid w:val="00E741ED"/>
    <w:rsid w:val="00E75324"/>
    <w:rsid w:val="00E75F6B"/>
    <w:rsid w:val="00E763B3"/>
    <w:rsid w:val="00E767E0"/>
    <w:rsid w:val="00E768CE"/>
    <w:rsid w:val="00E800D4"/>
    <w:rsid w:val="00E8010F"/>
    <w:rsid w:val="00E8086F"/>
    <w:rsid w:val="00E80FB0"/>
    <w:rsid w:val="00E814C0"/>
    <w:rsid w:val="00E820C0"/>
    <w:rsid w:val="00E82121"/>
    <w:rsid w:val="00E8299D"/>
    <w:rsid w:val="00E8498C"/>
    <w:rsid w:val="00E863DD"/>
    <w:rsid w:val="00E87366"/>
    <w:rsid w:val="00E87B65"/>
    <w:rsid w:val="00E90519"/>
    <w:rsid w:val="00E90831"/>
    <w:rsid w:val="00E91B3E"/>
    <w:rsid w:val="00E93962"/>
    <w:rsid w:val="00E94917"/>
    <w:rsid w:val="00E94E18"/>
    <w:rsid w:val="00E95017"/>
    <w:rsid w:val="00E958B0"/>
    <w:rsid w:val="00E969CF"/>
    <w:rsid w:val="00E9724A"/>
    <w:rsid w:val="00E97647"/>
    <w:rsid w:val="00EA04ED"/>
    <w:rsid w:val="00EA07BC"/>
    <w:rsid w:val="00EA0B72"/>
    <w:rsid w:val="00EA1198"/>
    <w:rsid w:val="00EA1B97"/>
    <w:rsid w:val="00EA1EFA"/>
    <w:rsid w:val="00EA2012"/>
    <w:rsid w:val="00EA2B30"/>
    <w:rsid w:val="00EA372E"/>
    <w:rsid w:val="00EA4657"/>
    <w:rsid w:val="00EA4C2D"/>
    <w:rsid w:val="00EA4E0A"/>
    <w:rsid w:val="00EA522E"/>
    <w:rsid w:val="00EA5E22"/>
    <w:rsid w:val="00EA5FD4"/>
    <w:rsid w:val="00EA6C1D"/>
    <w:rsid w:val="00EA74C7"/>
    <w:rsid w:val="00EA7554"/>
    <w:rsid w:val="00EA7999"/>
    <w:rsid w:val="00EA7E0B"/>
    <w:rsid w:val="00EB00EB"/>
    <w:rsid w:val="00EB121C"/>
    <w:rsid w:val="00EB1C07"/>
    <w:rsid w:val="00EB1FA1"/>
    <w:rsid w:val="00EB4C5C"/>
    <w:rsid w:val="00EB5016"/>
    <w:rsid w:val="00EB5907"/>
    <w:rsid w:val="00EB62C5"/>
    <w:rsid w:val="00EB6624"/>
    <w:rsid w:val="00EB68C1"/>
    <w:rsid w:val="00EB6D83"/>
    <w:rsid w:val="00EB6EF5"/>
    <w:rsid w:val="00EB7B6A"/>
    <w:rsid w:val="00EC1445"/>
    <w:rsid w:val="00EC362E"/>
    <w:rsid w:val="00EC3EA1"/>
    <w:rsid w:val="00EC56AB"/>
    <w:rsid w:val="00EC627B"/>
    <w:rsid w:val="00ED21A2"/>
    <w:rsid w:val="00ED2D55"/>
    <w:rsid w:val="00ED4EA2"/>
    <w:rsid w:val="00ED67CF"/>
    <w:rsid w:val="00ED7769"/>
    <w:rsid w:val="00ED79BB"/>
    <w:rsid w:val="00ED7C61"/>
    <w:rsid w:val="00ED7EC0"/>
    <w:rsid w:val="00EE01C8"/>
    <w:rsid w:val="00EE18DB"/>
    <w:rsid w:val="00EE2154"/>
    <w:rsid w:val="00EE2F56"/>
    <w:rsid w:val="00EE3734"/>
    <w:rsid w:val="00EE5AD0"/>
    <w:rsid w:val="00EE6682"/>
    <w:rsid w:val="00EF06E2"/>
    <w:rsid w:val="00EF0EEB"/>
    <w:rsid w:val="00EF2850"/>
    <w:rsid w:val="00EF2EBD"/>
    <w:rsid w:val="00EF311A"/>
    <w:rsid w:val="00EF312B"/>
    <w:rsid w:val="00EF34EC"/>
    <w:rsid w:val="00EF3FEA"/>
    <w:rsid w:val="00EF40F8"/>
    <w:rsid w:val="00EF4794"/>
    <w:rsid w:val="00EF4BCD"/>
    <w:rsid w:val="00EF5B49"/>
    <w:rsid w:val="00EF5BC4"/>
    <w:rsid w:val="00EF5E22"/>
    <w:rsid w:val="00EF6D7D"/>
    <w:rsid w:val="00F020E5"/>
    <w:rsid w:val="00F02B16"/>
    <w:rsid w:val="00F056C4"/>
    <w:rsid w:val="00F0673B"/>
    <w:rsid w:val="00F0676E"/>
    <w:rsid w:val="00F0727C"/>
    <w:rsid w:val="00F1120D"/>
    <w:rsid w:val="00F11C82"/>
    <w:rsid w:val="00F13649"/>
    <w:rsid w:val="00F13FD5"/>
    <w:rsid w:val="00F14037"/>
    <w:rsid w:val="00F14921"/>
    <w:rsid w:val="00F14E60"/>
    <w:rsid w:val="00F15472"/>
    <w:rsid w:val="00F16571"/>
    <w:rsid w:val="00F20518"/>
    <w:rsid w:val="00F20777"/>
    <w:rsid w:val="00F2099F"/>
    <w:rsid w:val="00F20AD5"/>
    <w:rsid w:val="00F215FD"/>
    <w:rsid w:val="00F22764"/>
    <w:rsid w:val="00F22FB0"/>
    <w:rsid w:val="00F242C1"/>
    <w:rsid w:val="00F24497"/>
    <w:rsid w:val="00F257F8"/>
    <w:rsid w:val="00F26295"/>
    <w:rsid w:val="00F26F5D"/>
    <w:rsid w:val="00F26F76"/>
    <w:rsid w:val="00F27268"/>
    <w:rsid w:val="00F276BE"/>
    <w:rsid w:val="00F3202E"/>
    <w:rsid w:val="00F32AA1"/>
    <w:rsid w:val="00F33B2A"/>
    <w:rsid w:val="00F33E04"/>
    <w:rsid w:val="00F3476C"/>
    <w:rsid w:val="00F34D00"/>
    <w:rsid w:val="00F35D35"/>
    <w:rsid w:val="00F35E01"/>
    <w:rsid w:val="00F369F1"/>
    <w:rsid w:val="00F37040"/>
    <w:rsid w:val="00F3796B"/>
    <w:rsid w:val="00F37B81"/>
    <w:rsid w:val="00F37E99"/>
    <w:rsid w:val="00F42B82"/>
    <w:rsid w:val="00F43913"/>
    <w:rsid w:val="00F43CA1"/>
    <w:rsid w:val="00F43E28"/>
    <w:rsid w:val="00F44530"/>
    <w:rsid w:val="00F44CFC"/>
    <w:rsid w:val="00F44D9C"/>
    <w:rsid w:val="00F45421"/>
    <w:rsid w:val="00F45A00"/>
    <w:rsid w:val="00F45C45"/>
    <w:rsid w:val="00F46D77"/>
    <w:rsid w:val="00F4710E"/>
    <w:rsid w:val="00F47E61"/>
    <w:rsid w:val="00F5108D"/>
    <w:rsid w:val="00F51D04"/>
    <w:rsid w:val="00F525C5"/>
    <w:rsid w:val="00F52B58"/>
    <w:rsid w:val="00F52D0E"/>
    <w:rsid w:val="00F53B29"/>
    <w:rsid w:val="00F53D18"/>
    <w:rsid w:val="00F53EE8"/>
    <w:rsid w:val="00F545B2"/>
    <w:rsid w:val="00F54BFE"/>
    <w:rsid w:val="00F5576C"/>
    <w:rsid w:val="00F558EA"/>
    <w:rsid w:val="00F55FDB"/>
    <w:rsid w:val="00F56802"/>
    <w:rsid w:val="00F572CF"/>
    <w:rsid w:val="00F57814"/>
    <w:rsid w:val="00F60496"/>
    <w:rsid w:val="00F61978"/>
    <w:rsid w:val="00F63527"/>
    <w:rsid w:val="00F63739"/>
    <w:rsid w:val="00F63819"/>
    <w:rsid w:val="00F6413D"/>
    <w:rsid w:val="00F65275"/>
    <w:rsid w:val="00F65E97"/>
    <w:rsid w:val="00F6767D"/>
    <w:rsid w:val="00F679FF"/>
    <w:rsid w:val="00F70672"/>
    <w:rsid w:val="00F71354"/>
    <w:rsid w:val="00F726C5"/>
    <w:rsid w:val="00F72CED"/>
    <w:rsid w:val="00F73BF1"/>
    <w:rsid w:val="00F740D8"/>
    <w:rsid w:val="00F74FC8"/>
    <w:rsid w:val="00F75B5A"/>
    <w:rsid w:val="00F75C92"/>
    <w:rsid w:val="00F77146"/>
    <w:rsid w:val="00F77767"/>
    <w:rsid w:val="00F77B3E"/>
    <w:rsid w:val="00F80C9F"/>
    <w:rsid w:val="00F81357"/>
    <w:rsid w:val="00F81935"/>
    <w:rsid w:val="00F81FFB"/>
    <w:rsid w:val="00F821B7"/>
    <w:rsid w:val="00F8232A"/>
    <w:rsid w:val="00F825D9"/>
    <w:rsid w:val="00F83244"/>
    <w:rsid w:val="00F83A04"/>
    <w:rsid w:val="00F84580"/>
    <w:rsid w:val="00F847EC"/>
    <w:rsid w:val="00F84F68"/>
    <w:rsid w:val="00F8618D"/>
    <w:rsid w:val="00F86287"/>
    <w:rsid w:val="00F866D5"/>
    <w:rsid w:val="00F8681A"/>
    <w:rsid w:val="00F86832"/>
    <w:rsid w:val="00F86C63"/>
    <w:rsid w:val="00F86DC3"/>
    <w:rsid w:val="00F8733F"/>
    <w:rsid w:val="00F873A0"/>
    <w:rsid w:val="00F874C5"/>
    <w:rsid w:val="00F901B0"/>
    <w:rsid w:val="00F90EF2"/>
    <w:rsid w:val="00F90F82"/>
    <w:rsid w:val="00F91AD5"/>
    <w:rsid w:val="00F91E11"/>
    <w:rsid w:val="00F9275A"/>
    <w:rsid w:val="00F9344F"/>
    <w:rsid w:val="00F94465"/>
    <w:rsid w:val="00F94CC8"/>
    <w:rsid w:val="00F9540E"/>
    <w:rsid w:val="00F95A70"/>
    <w:rsid w:val="00F97DE3"/>
    <w:rsid w:val="00FA02FD"/>
    <w:rsid w:val="00FA074F"/>
    <w:rsid w:val="00FA330A"/>
    <w:rsid w:val="00FA34CE"/>
    <w:rsid w:val="00FA4AB7"/>
    <w:rsid w:val="00FA5470"/>
    <w:rsid w:val="00FA779A"/>
    <w:rsid w:val="00FA7A79"/>
    <w:rsid w:val="00FA7B2F"/>
    <w:rsid w:val="00FB0824"/>
    <w:rsid w:val="00FB1779"/>
    <w:rsid w:val="00FB1A08"/>
    <w:rsid w:val="00FB22CA"/>
    <w:rsid w:val="00FB37A7"/>
    <w:rsid w:val="00FB3D7F"/>
    <w:rsid w:val="00FB50B7"/>
    <w:rsid w:val="00FB51A2"/>
    <w:rsid w:val="00FB65B5"/>
    <w:rsid w:val="00FB6BC9"/>
    <w:rsid w:val="00FB7896"/>
    <w:rsid w:val="00FC1329"/>
    <w:rsid w:val="00FC14A3"/>
    <w:rsid w:val="00FC14EE"/>
    <w:rsid w:val="00FC179C"/>
    <w:rsid w:val="00FC33D2"/>
    <w:rsid w:val="00FC3A18"/>
    <w:rsid w:val="00FC3C84"/>
    <w:rsid w:val="00FC4F10"/>
    <w:rsid w:val="00FC6068"/>
    <w:rsid w:val="00FD1A4E"/>
    <w:rsid w:val="00FD1C32"/>
    <w:rsid w:val="00FD270C"/>
    <w:rsid w:val="00FD28DE"/>
    <w:rsid w:val="00FD2B78"/>
    <w:rsid w:val="00FD412A"/>
    <w:rsid w:val="00FD473F"/>
    <w:rsid w:val="00FD48BE"/>
    <w:rsid w:val="00FD4BE5"/>
    <w:rsid w:val="00FD698F"/>
    <w:rsid w:val="00FD7C63"/>
    <w:rsid w:val="00FD7D4B"/>
    <w:rsid w:val="00FE0048"/>
    <w:rsid w:val="00FE0C8F"/>
    <w:rsid w:val="00FE1EE7"/>
    <w:rsid w:val="00FE2A42"/>
    <w:rsid w:val="00FE3DD3"/>
    <w:rsid w:val="00FE4483"/>
    <w:rsid w:val="00FE465B"/>
    <w:rsid w:val="00FE4C46"/>
    <w:rsid w:val="00FE6571"/>
    <w:rsid w:val="00FE6C7C"/>
    <w:rsid w:val="00FE7876"/>
    <w:rsid w:val="00FF06DA"/>
    <w:rsid w:val="00FF0755"/>
    <w:rsid w:val="00FF098C"/>
    <w:rsid w:val="00FF1EAA"/>
    <w:rsid w:val="00FF3855"/>
    <w:rsid w:val="00FF4A00"/>
    <w:rsid w:val="00FF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93BA2"/>
  <w15:docId w15:val="{0A25425E-BD2F-4607-8BDE-61EE797E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535"/>
    <w:rPr>
      <w:sz w:val="22"/>
      <w:szCs w:val="22"/>
      <w:lang w:val="es-PE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aliases w:val="H3,h3,Level 3 Topic Heading,h31,h32,L3,l3,l31,3,3rd level,Head 3,subhead,1.,TF-Overskrift 3,Subhead,titre 1.1.1,ITT t3,PA Minor Section,l32,CT,l3+toc 3,level3,31,subhead1,1.2,TF-Overskrift 31,text,h33,l33,h311,l311,32,3rd level1,Head 31,1.3,u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paragraph" w:styleId="Ttulo4">
    <w:name w:val="heading 4"/>
    <w:aliases w:val="H4,h4,14,l4,4,141,h41,l41,41,142,h42,l42,h43,a.,Map Title,42,parapoint,¶,143,h44,l43,43,1411,h411,l411,411,1421,h421,l421,h431,a.1,Map Title1,421,parapoint1,¶1,H41,Heading 4-number,Livello 4,struct4,Unterunterabschnitt + 10 pt,Allineato a ..."/>
    <w:basedOn w:val="Normal"/>
    <w:next w:val="Normal"/>
    <w:link w:val="Ttulo4Car"/>
    <w:unhideWhenUsed/>
    <w:qFormat/>
    <w:rsid w:val="006146E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aliases w:val="H5,h5,Livello 5,struct5"/>
    <w:basedOn w:val="Normal"/>
    <w:next w:val="Normal"/>
    <w:link w:val="Ttulo5Car"/>
    <w:unhideWhenUsed/>
    <w:qFormat/>
    <w:rsid w:val="006146E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46E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aliases w:val="H3 Car,h3 Car,Level 3 Topic Heading Car,h31 Car,h32 Car,L3 Car,l3 Car,l31 Car,3 Car,3rd level Car,Head 3 Car,subhead Car,1. Car,TF-Overskrift 3 Car,Subhead Car,titre 1.1.1 Car,ITT t3 Car,PA Minor Section Car,l32 Car,CT Car,l3+toc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character" w:customStyle="1" w:styleId="Ttulo4Car">
    <w:name w:val="Título 4 Car"/>
    <w:aliases w:val="H4 Car,h4 Car,14 Car,l4 Car,4 Car,141 Car,h41 Car,l41 Car,41 Car,142 Car,h42 Car,l42 Car,h43 Car,a. Car,Map Title Car,42 Car,parapoint Car,¶ Car,143 Car,h44 Car,l43 Car,43 Car,1411 Car,h411 Car,l411 Car,411 Car,1421 Car,h421 Car,l421 Car"/>
    <w:basedOn w:val="Fuentedeprrafopredeter"/>
    <w:link w:val="Ttulo4"/>
    <w:rsid w:val="006146E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ES" w:eastAsia="es-ES"/>
    </w:rPr>
  </w:style>
  <w:style w:type="character" w:customStyle="1" w:styleId="Ttulo5Car">
    <w:name w:val="Título 5 Car"/>
    <w:aliases w:val="H5 Car,h5 Car,Livello 5 Car,struct5 Car"/>
    <w:basedOn w:val="Fuentedeprrafopredeter"/>
    <w:link w:val="Ttulo5"/>
    <w:rsid w:val="006146EC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46E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rsid w:val="00276B50"/>
  </w:style>
  <w:style w:type="paragraph" w:styleId="Piedepgina">
    <w:name w:val="footer"/>
    <w:basedOn w:val="Normal"/>
    <w:link w:val="Piedepgina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paragraph" w:styleId="TDC1">
    <w:name w:val="toc 1"/>
    <w:basedOn w:val="Normal"/>
    <w:next w:val="Normal"/>
    <w:autoRedefine/>
    <w:uiPriority w:val="39"/>
    <w:qFormat/>
    <w:rsid w:val="001B5D0B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1B5D0B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qFormat/>
    <w:rsid w:val="001B5D0B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qFormat/>
    <w:rsid w:val="001B5D0B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B8331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AR" w:eastAsia="es-AR"/>
    </w:rPr>
  </w:style>
  <w:style w:type="paragraph" w:styleId="Prrafodelista">
    <w:name w:val="List Paragraph"/>
    <w:aliases w:val="Use Case List Paragraph,Bullet 1,lp1,List Paragraph1,List Paragraph11,Bullet Number,Bullet List,FooterText,lp11,numbered,Paragraphe de liste1,Bulletr List Paragraph,列出段落,列出段落1,Titulo parrafo,Punto,Titulo de Fígura,TITULO A,AB List 1,Ref"/>
    <w:basedOn w:val="Normal"/>
    <w:link w:val="PrrafodelistaCar"/>
    <w:uiPriority w:val="34"/>
    <w:qFormat/>
    <w:rsid w:val="00AE43D6"/>
    <w:pPr>
      <w:ind w:left="720"/>
      <w:contextualSpacing/>
    </w:pPr>
  </w:style>
  <w:style w:type="character" w:customStyle="1" w:styleId="PrrafodelistaCar">
    <w:name w:val="Párrafo de lista Car"/>
    <w:aliases w:val="Use Case List Paragraph Car,Bullet 1 Car,lp1 Car,List Paragraph1 Car,List Paragraph11 Car,Bullet Number Car,Bullet List Car,FooterText Car,lp11 Car,numbered Car,Paragraphe de liste1 Car,Bulletr List Paragraph Car,列出段落 Car,列出段落1 Car"/>
    <w:link w:val="Prrafodelista"/>
    <w:uiPriority w:val="34"/>
    <w:qFormat/>
    <w:rsid w:val="006146EC"/>
    <w:rPr>
      <w:sz w:val="22"/>
      <w:szCs w:val="22"/>
      <w:lang w:val="es-ES" w:eastAsia="es-ES"/>
    </w:rPr>
  </w:style>
  <w:style w:type="table" w:styleId="Tablaconcuadrcula">
    <w:name w:val="Table Grid"/>
    <w:basedOn w:val="Tablanormal"/>
    <w:rsid w:val="002075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unhideWhenUsed/>
    <w:rsid w:val="002B342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2B342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2B3424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342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3424"/>
    <w:rPr>
      <w:b/>
      <w:bCs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3454CB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AR" w:eastAsia="es-AR"/>
    </w:rPr>
  </w:style>
  <w:style w:type="paragraph" w:styleId="Subttulo">
    <w:name w:val="Subtitle"/>
    <w:basedOn w:val="Normal"/>
    <w:link w:val="SubttuloCar"/>
    <w:qFormat/>
    <w:rsid w:val="004E290E"/>
    <w:rPr>
      <w:rFonts w:ascii="Times New Roman" w:eastAsia="Times New Roman" w:hAnsi="Times New Roman"/>
      <w:b/>
      <w:bCs/>
      <w:sz w:val="32"/>
      <w:szCs w:val="24"/>
    </w:rPr>
  </w:style>
  <w:style w:type="character" w:customStyle="1" w:styleId="SubttuloCar">
    <w:name w:val="Subtítulo Car"/>
    <w:basedOn w:val="Fuentedeprrafopredeter"/>
    <w:link w:val="Subttulo"/>
    <w:rsid w:val="004E290E"/>
    <w:rPr>
      <w:rFonts w:ascii="Times New Roman" w:eastAsia="Times New Roman" w:hAnsi="Times New Roman"/>
      <w:b/>
      <w:bCs/>
      <w:sz w:val="32"/>
      <w:szCs w:val="24"/>
      <w:lang w:val="es-ES" w:eastAsia="es-ES"/>
    </w:rPr>
  </w:style>
  <w:style w:type="paragraph" w:customStyle="1" w:styleId="Default">
    <w:name w:val="Default"/>
    <w:rsid w:val="00477DA2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n-US" w:eastAsia="en-US"/>
    </w:rPr>
  </w:style>
  <w:style w:type="character" w:styleId="nfasisintenso">
    <w:name w:val="Intense Emphasis"/>
    <w:basedOn w:val="Fuentedeprrafopredeter"/>
    <w:uiPriority w:val="21"/>
    <w:qFormat/>
    <w:rsid w:val="006146EC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rsid w:val="006146EC"/>
    <w:pPr>
      <w:spacing w:after="120"/>
      <w:ind w:left="709"/>
      <w:jc w:val="both"/>
    </w:pPr>
    <w:rPr>
      <w:rFonts w:ascii="Verdana" w:eastAsia="Times New Roman" w:hAnsi="Verdana"/>
      <w:sz w:val="20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146EC"/>
    <w:rPr>
      <w:rFonts w:ascii="Verdana" w:eastAsia="Times New Roman" w:hAnsi="Verdana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146EC"/>
    <w:rPr>
      <w:rFonts w:ascii="Verdana" w:eastAsia="Times New Roman" w:hAnsi="Verdana"/>
      <w:szCs w:val="24"/>
      <w:lang w:eastAsia="es-ES"/>
    </w:rPr>
  </w:style>
  <w:style w:type="paragraph" w:styleId="Sangradetextonormal">
    <w:name w:val="Body Text Indent"/>
    <w:basedOn w:val="Normal"/>
    <w:link w:val="SangradetextonormalCar"/>
    <w:semiHidden/>
    <w:rsid w:val="006146EC"/>
    <w:pPr>
      <w:spacing w:after="120"/>
      <w:ind w:left="283"/>
      <w:jc w:val="both"/>
    </w:pPr>
    <w:rPr>
      <w:rFonts w:ascii="Verdana" w:eastAsia="Times New Roman" w:hAnsi="Verdana"/>
      <w:sz w:val="20"/>
      <w:szCs w:val="24"/>
      <w:lang w:val="es-AR"/>
    </w:rPr>
  </w:style>
  <w:style w:type="character" w:customStyle="1" w:styleId="SangradetextonormalCar1">
    <w:name w:val="Sangría de texto normal Car1"/>
    <w:basedOn w:val="Fuentedeprrafopredeter"/>
    <w:uiPriority w:val="99"/>
    <w:semiHidden/>
    <w:rsid w:val="006146EC"/>
    <w:rPr>
      <w:sz w:val="22"/>
      <w:szCs w:val="22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6146EC"/>
    <w:pPr>
      <w:spacing w:after="240"/>
      <w:ind w:left="720"/>
      <w:contextualSpacing/>
      <w:jc w:val="both"/>
    </w:pPr>
    <w:rPr>
      <w:rFonts w:ascii="Verdana" w:eastAsia="Times New Roman" w:hAnsi="Verdana"/>
      <w:sz w:val="20"/>
      <w:szCs w:val="24"/>
    </w:rPr>
  </w:style>
  <w:style w:type="character" w:styleId="Hipervnculovisitado">
    <w:name w:val="FollowedHyperlink"/>
    <w:basedOn w:val="Fuentedeprrafopredeter"/>
    <w:rsid w:val="006146EC"/>
    <w:rPr>
      <w:color w:val="800080"/>
      <w:u w:val="single"/>
    </w:rPr>
  </w:style>
  <w:style w:type="paragraph" w:styleId="Textonotapie">
    <w:name w:val="footnote text"/>
    <w:basedOn w:val="Default"/>
    <w:link w:val="TextonotapieCar"/>
    <w:rsid w:val="006146EC"/>
    <w:pPr>
      <w:spacing w:after="240"/>
      <w:ind w:left="709"/>
      <w:jc w:val="both"/>
    </w:pPr>
    <w:rPr>
      <w:rFonts w:cs="Times New Roman"/>
      <w:sz w:val="20"/>
      <w:szCs w:val="20"/>
      <w:lang w:val="es-CL"/>
    </w:rPr>
  </w:style>
  <w:style w:type="character" w:customStyle="1" w:styleId="TextonotapieCar">
    <w:name w:val="Texto nota pie Car"/>
    <w:basedOn w:val="Fuentedeprrafopredeter"/>
    <w:link w:val="Textonotapie"/>
    <w:rsid w:val="006146EC"/>
    <w:rPr>
      <w:rFonts w:ascii="Arial" w:eastAsia="Times New Roman" w:hAnsi="Arial"/>
      <w:color w:val="000000"/>
      <w:lang w:val="es-CL" w:eastAsia="en-US"/>
    </w:rPr>
  </w:style>
  <w:style w:type="character" w:styleId="Refdenotaalpie">
    <w:name w:val="footnote reference"/>
    <w:basedOn w:val="Fuentedeprrafopredeter"/>
    <w:rsid w:val="006146EC"/>
    <w:rPr>
      <w:vertAlign w:val="superscript"/>
    </w:rPr>
  </w:style>
  <w:style w:type="character" w:styleId="nfasis">
    <w:name w:val="Emphasis"/>
    <w:basedOn w:val="Fuentedeprrafopredeter"/>
    <w:uiPriority w:val="20"/>
    <w:qFormat/>
    <w:rsid w:val="006146EC"/>
    <w:rPr>
      <w:i/>
      <w:iCs/>
    </w:rPr>
  </w:style>
  <w:style w:type="character" w:customStyle="1" w:styleId="hps">
    <w:name w:val="hps"/>
    <w:basedOn w:val="Fuentedeprrafopredeter"/>
    <w:rsid w:val="006146EC"/>
  </w:style>
  <w:style w:type="character" w:styleId="Textoennegrita">
    <w:name w:val="Strong"/>
    <w:basedOn w:val="Fuentedeprrafopredeter"/>
    <w:uiPriority w:val="22"/>
    <w:qFormat/>
    <w:rsid w:val="006146EC"/>
    <w:rPr>
      <w:b/>
      <w:bCs/>
    </w:rPr>
  </w:style>
  <w:style w:type="character" w:customStyle="1" w:styleId="apple-converted-space">
    <w:name w:val="apple-converted-space"/>
    <w:basedOn w:val="Fuentedeprrafopredeter"/>
    <w:rsid w:val="006146EC"/>
  </w:style>
  <w:style w:type="character" w:customStyle="1" w:styleId="skimlinks-unlinked">
    <w:name w:val="skimlinks-unlinked"/>
    <w:basedOn w:val="Fuentedeprrafopredeter"/>
    <w:rsid w:val="006146EC"/>
  </w:style>
  <w:style w:type="paragraph" w:styleId="Ttulo">
    <w:name w:val="Title"/>
    <w:basedOn w:val="Normal"/>
    <w:link w:val="TtuloCar"/>
    <w:qFormat/>
    <w:rsid w:val="006146EC"/>
    <w:pPr>
      <w:widowControl w:val="0"/>
      <w:jc w:val="center"/>
    </w:pPr>
    <w:rPr>
      <w:rFonts w:ascii="Times New Roman" w:eastAsia="Times New Roman" w:hAnsi="Times New Roman"/>
      <w:b/>
      <w:i/>
      <w:sz w:val="36"/>
      <w:szCs w:val="20"/>
      <w:lang w:val="es-MX" w:eastAsia="en-US"/>
    </w:rPr>
  </w:style>
  <w:style w:type="character" w:customStyle="1" w:styleId="TtuloCar">
    <w:name w:val="Título Car"/>
    <w:basedOn w:val="Fuentedeprrafopredeter"/>
    <w:link w:val="Ttulo"/>
    <w:rsid w:val="006146EC"/>
    <w:rPr>
      <w:rFonts w:ascii="Times New Roman" w:eastAsia="Times New Roman" w:hAnsi="Times New Roman"/>
      <w:b/>
      <w:i/>
      <w:sz w:val="36"/>
      <w:lang w:val="es-MX"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6146EC"/>
    <w:pPr>
      <w:spacing w:after="100"/>
      <w:ind w:left="660"/>
    </w:pPr>
    <w:rPr>
      <w:rFonts w:eastAsiaTheme="minorHAnsi"/>
      <w:sz w:val="20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6146EC"/>
    <w:rPr>
      <w:rFonts w:eastAsiaTheme="minorHAnsi"/>
    </w:rPr>
  </w:style>
  <w:style w:type="character" w:customStyle="1" w:styleId="SaludoCar">
    <w:name w:val="Saludo Car"/>
    <w:basedOn w:val="Fuentedeprrafopredeter"/>
    <w:link w:val="Saludo"/>
    <w:uiPriority w:val="99"/>
    <w:rsid w:val="006146EC"/>
    <w:rPr>
      <w:rFonts w:eastAsiaTheme="minorHAnsi"/>
      <w:sz w:val="22"/>
      <w:szCs w:val="22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6146EC"/>
    <w:pPr>
      <w:spacing w:after="0"/>
      <w:ind w:left="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6146EC"/>
    <w:rPr>
      <w:rFonts w:ascii="Verdana" w:eastAsiaTheme="minorHAnsi" w:hAnsi="Verdana"/>
      <w:sz w:val="22"/>
      <w:szCs w:val="22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146EC"/>
    <w:pPr>
      <w:spacing w:after="0"/>
      <w:ind w:left="36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2Car">
    <w:name w:val="Texto independiente primera sangría 2 Car"/>
    <w:basedOn w:val="SangradetextonormalCar1"/>
    <w:link w:val="Textoindependienteprimerasangra2"/>
    <w:uiPriority w:val="99"/>
    <w:rsid w:val="006146EC"/>
    <w:rPr>
      <w:rFonts w:eastAsiaTheme="minorHAnsi"/>
      <w:sz w:val="22"/>
      <w:szCs w:val="22"/>
      <w:lang w:val="es-ES" w:eastAsia="es-ES"/>
    </w:rPr>
  </w:style>
  <w:style w:type="character" w:customStyle="1" w:styleId="widget-pane-link">
    <w:name w:val="widget-pane-link"/>
    <w:basedOn w:val="Fuentedeprrafopredeter"/>
    <w:rsid w:val="006146EC"/>
  </w:style>
  <w:style w:type="paragraph" w:styleId="Listaconnmeros">
    <w:name w:val="List Number"/>
    <w:basedOn w:val="Normal"/>
    <w:uiPriority w:val="99"/>
    <w:unhideWhenUsed/>
    <w:rsid w:val="006146EC"/>
    <w:pPr>
      <w:numPr>
        <w:numId w:val="1"/>
      </w:numPr>
      <w:contextualSpacing/>
    </w:pPr>
    <w:rPr>
      <w:rFonts w:ascii="Arial" w:eastAsia="Times New Roman" w:hAnsi="Arial"/>
      <w:sz w:val="20"/>
      <w:szCs w:val="24"/>
      <w:lang w:eastAsia="es-PE"/>
    </w:rPr>
  </w:style>
  <w:style w:type="paragraph" w:customStyle="1" w:styleId="Figura">
    <w:name w:val="Figura"/>
    <w:basedOn w:val="Normal"/>
    <w:link w:val="FiguraCar"/>
    <w:autoRedefine/>
    <w:rsid w:val="006146EC"/>
    <w:pPr>
      <w:jc w:val="center"/>
    </w:pPr>
    <w:rPr>
      <w:rFonts w:asciiTheme="minorHAnsi" w:eastAsia="Times New Roman" w:hAnsiTheme="minorHAnsi" w:cstheme="minorHAnsi"/>
      <w:b/>
      <w:sz w:val="20"/>
      <w:szCs w:val="24"/>
      <w:lang w:eastAsia="es-PE"/>
    </w:rPr>
  </w:style>
  <w:style w:type="character" w:customStyle="1" w:styleId="FiguraCar">
    <w:name w:val="Figura Car"/>
    <w:basedOn w:val="Fuentedeprrafopredeter"/>
    <w:link w:val="Figura"/>
    <w:rsid w:val="006146EC"/>
    <w:rPr>
      <w:rFonts w:asciiTheme="minorHAnsi" w:eastAsia="Times New Roman" w:hAnsiTheme="minorHAnsi" w:cstheme="minorHAnsi"/>
      <w:b/>
      <w:szCs w:val="24"/>
      <w:lang w:val="es-ES" w:eastAsia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6146EC"/>
    <w:pPr>
      <w:spacing w:after="120"/>
    </w:pPr>
    <w:rPr>
      <w:rFonts w:ascii="Times New Roman" w:eastAsia="Times New Roman" w:hAnsi="Times New Roman"/>
      <w:sz w:val="16"/>
      <w:szCs w:val="16"/>
      <w:lang w:val="es-MX" w:eastAsia="es-MX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6146EC"/>
    <w:rPr>
      <w:rFonts w:ascii="Times New Roman" w:eastAsia="Times New Roman" w:hAnsi="Times New Roman"/>
      <w:sz w:val="16"/>
      <w:szCs w:val="16"/>
      <w:lang w:val="es-MX" w:eastAsia="es-MX"/>
    </w:rPr>
  </w:style>
  <w:style w:type="table" w:customStyle="1" w:styleId="Tablaconcuadrcula1clara-nfasis31">
    <w:name w:val="Tabla con cuadrícula 1 clara - Énfasis 31"/>
    <w:basedOn w:val="Tablanormal"/>
    <w:uiPriority w:val="46"/>
    <w:rsid w:val="006146EC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6146E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spellingerror">
    <w:name w:val="spellingerror"/>
    <w:basedOn w:val="Fuentedeprrafopredeter"/>
    <w:rsid w:val="006146EC"/>
  </w:style>
  <w:style w:type="character" w:customStyle="1" w:styleId="normaltextrun">
    <w:name w:val="normaltextrun"/>
    <w:basedOn w:val="Fuentedeprrafopredeter"/>
    <w:rsid w:val="006146EC"/>
  </w:style>
  <w:style w:type="paragraph" w:styleId="Descripcin">
    <w:name w:val="caption"/>
    <w:basedOn w:val="Normal"/>
    <w:next w:val="Normal"/>
    <w:uiPriority w:val="35"/>
    <w:unhideWhenUsed/>
    <w:qFormat/>
    <w:rsid w:val="00EF5E22"/>
    <w:pPr>
      <w:spacing w:after="200"/>
      <w:jc w:val="both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table" w:customStyle="1" w:styleId="Tabladelista2-nfasis31">
    <w:name w:val="Tabla de lista 2 - Énfasis 31"/>
    <w:basedOn w:val="Tablanormal"/>
    <w:next w:val="Tabladelista2-nfasis32"/>
    <w:uiPriority w:val="47"/>
    <w:rsid w:val="00DF7388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2">
    <w:name w:val="Tabla de lista 2 - Énfasis 32"/>
    <w:basedOn w:val="Tablanormal"/>
    <w:uiPriority w:val="47"/>
    <w:rsid w:val="00DF7388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20">
    <w:name w:val="Tabla de lista 2 - Énfasis 32"/>
    <w:basedOn w:val="Tablanormal"/>
    <w:next w:val="Tabladelista2-nfasis32"/>
    <w:uiPriority w:val="47"/>
    <w:rsid w:val="00B04E31"/>
    <w:pPr>
      <w:jc w:val="both"/>
    </w:pPr>
    <w:rPr>
      <w:rFonts w:asciiTheme="minorHAnsi" w:eastAsiaTheme="minorHAnsi" w:hAnsiTheme="minorHAnsi" w:cstheme="minorBidi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3">
    <w:name w:val="Tabla de lista 2 - Énfasis 33"/>
    <w:basedOn w:val="Tablanormal"/>
    <w:next w:val="Tabladelista2-nfasis32"/>
    <w:uiPriority w:val="47"/>
    <w:rsid w:val="00B04E31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">
    <w:name w:val="Tabla de lista 2 - Énfasis 34"/>
    <w:basedOn w:val="Tablanormal"/>
    <w:next w:val="Tabladelista2-nfasis32"/>
    <w:uiPriority w:val="47"/>
    <w:rsid w:val="00295A0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GPNormal">
    <w:name w:val="GP Normal"/>
    <w:basedOn w:val="Normal"/>
    <w:rsid w:val="00967BD1"/>
    <w:pPr>
      <w:spacing w:before="60" w:after="60"/>
      <w:jc w:val="both"/>
    </w:pPr>
    <w:rPr>
      <w:rFonts w:ascii="Arial" w:eastAsia="Times New Roman" w:hAnsi="Arial"/>
      <w:noProof/>
      <w:szCs w:val="20"/>
      <w:lang w:eastAsia="en-US"/>
    </w:rPr>
  </w:style>
  <w:style w:type="table" w:customStyle="1" w:styleId="Tabladelista3-nfasis31">
    <w:name w:val="Tabla de lista 3 - Énfasis 31"/>
    <w:basedOn w:val="Tablanormal"/>
    <w:uiPriority w:val="48"/>
    <w:rsid w:val="00D7124D"/>
    <w:pPr>
      <w:jc w:val="both"/>
    </w:pPr>
    <w:rPr>
      <w:rFonts w:asciiTheme="minorHAnsi" w:eastAsiaTheme="minorHAnsi" w:hAnsiTheme="minorHAnsi" w:cstheme="minorBidi"/>
      <w:sz w:val="22"/>
      <w:szCs w:val="22"/>
      <w:lang w:val="es-CL" w:eastAsia="en-US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05BEB"/>
    <w:rPr>
      <w:color w:val="605E5C"/>
      <w:shd w:val="clear" w:color="auto" w:fill="E1DFDD"/>
    </w:rPr>
  </w:style>
  <w:style w:type="paragraph" w:customStyle="1" w:styleId="p1">
    <w:name w:val="p1"/>
    <w:basedOn w:val="Normal"/>
    <w:rsid w:val="00376C92"/>
    <w:pPr>
      <w:spacing w:after="160" w:line="259" w:lineRule="auto"/>
      <w:jc w:val="both"/>
    </w:pPr>
    <w:rPr>
      <w:rFonts w:ascii="Georgia" w:eastAsiaTheme="minorHAnsi" w:hAnsi="Georgia" w:cstheme="minorBidi"/>
      <w:sz w:val="17"/>
      <w:szCs w:val="17"/>
      <w:lang w:eastAsia="en-US"/>
    </w:rPr>
  </w:style>
  <w:style w:type="table" w:customStyle="1" w:styleId="Tablaconcuadrcula4-nfasis21">
    <w:name w:val="Tabla con cuadrícula 4 - Énfasis 21"/>
    <w:basedOn w:val="Tablanormal"/>
    <w:uiPriority w:val="49"/>
    <w:rsid w:val="00F73BF1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Nombre">
    <w:name w:val="Nombre"/>
    <w:basedOn w:val="Textoindependiente"/>
    <w:rsid w:val="00264AAE"/>
    <w:pPr>
      <w:spacing w:after="0"/>
      <w:ind w:left="-1080"/>
      <w:jc w:val="left"/>
    </w:pPr>
    <w:rPr>
      <w:rFonts w:ascii="Times New Roman" w:hAnsi="Times New Roman"/>
      <w:b/>
      <w:i/>
      <w:sz w:val="32"/>
      <w:szCs w:val="20"/>
      <w:lang w:val="es-AR"/>
    </w:rPr>
  </w:style>
  <w:style w:type="paragraph" w:customStyle="1" w:styleId="Direccincarta">
    <w:name w:val="Dirección/carta"/>
    <w:basedOn w:val="Textoindependiente"/>
    <w:rsid w:val="00264AAE"/>
    <w:pPr>
      <w:keepLines/>
      <w:spacing w:after="0"/>
      <w:ind w:left="-1080" w:right="3960"/>
      <w:jc w:val="left"/>
    </w:pPr>
    <w:rPr>
      <w:rFonts w:ascii="Times New Roman" w:hAnsi="Times New Roman"/>
      <w:szCs w:val="20"/>
      <w:lang w:val="es-AR"/>
    </w:rPr>
  </w:style>
  <w:style w:type="paragraph" w:customStyle="1" w:styleId="CiudadEstado">
    <w:name w:val="Ciudad/Estado"/>
    <w:basedOn w:val="Textoindependiente"/>
    <w:rsid w:val="00264AAE"/>
    <w:pPr>
      <w:keepNext/>
      <w:spacing w:after="0" w:line="260" w:lineRule="exact"/>
      <w:ind w:left="-1440"/>
      <w:jc w:val="left"/>
    </w:pPr>
    <w:rPr>
      <w:rFonts w:ascii="Arial" w:hAnsi="Arial"/>
      <w:szCs w:val="20"/>
      <w:lang w:val="es-AR"/>
    </w:rPr>
  </w:style>
  <w:style w:type="paragraph" w:customStyle="1" w:styleId="Institucin">
    <w:name w:val="Institución"/>
    <w:basedOn w:val="Normal"/>
    <w:rsid w:val="00264AAE"/>
    <w:pPr>
      <w:keepNext/>
      <w:keepLines/>
      <w:spacing w:before="120" w:line="260" w:lineRule="exact"/>
      <w:ind w:left="-1440"/>
    </w:pPr>
    <w:rPr>
      <w:rFonts w:ascii="Arial" w:eastAsia="Times New Roman" w:hAnsi="Arial"/>
      <w:b/>
      <w:sz w:val="20"/>
      <w:szCs w:val="20"/>
      <w:lang w:val="es-AR"/>
    </w:rPr>
  </w:style>
  <w:style w:type="paragraph" w:customStyle="1" w:styleId="Logros">
    <w:name w:val="Logros"/>
    <w:basedOn w:val="Normal"/>
    <w:rsid w:val="00264AAE"/>
    <w:pPr>
      <w:keepLines/>
      <w:spacing w:line="260" w:lineRule="exact"/>
      <w:ind w:left="-1080"/>
    </w:pPr>
    <w:rPr>
      <w:rFonts w:ascii="Arial" w:eastAsia="Times New Roman" w:hAnsi="Arial"/>
      <w:i/>
      <w:sz w:val="20"/>
      <w:szCs w:val="20"/>
      <w:lang w:val="en-US"/>
    </w:rPr>
  </w:style>
  <w:style w:type="paragraph" w:customStyle="1" w:styleId="Ttulodelaseccin">
    <w:name w:val="Título de la sección"/>
    <w:basedOn w:val="Normal"/>
    <w:rsid w:val="00264AAE"/>
    <w:pPr>
      <w:keepNext/>
      <w:keepLines/>
      <w:spacing w:before="260" w:after="120"/>
      <w:ind w:left="-2160"/>
    </w:pPr>
    <w:rPr>
      <w:rFonts w:ascii="Times New Roman" w:eastAsia="Times New Roman" w:hAnsi="Times New Roman"/>
      <w:b/>
      <w:spacing w:val="70"/>
      <w:sz w:val="24"/>
      <w:szCs w:val="20"/>
      <w:lang w:val="es-AR"/>
    </w:rPr>
  </w:style>
  <w:style w:type="paragraph" w:customStyle="1" w:styleId="EMPRESA">
    <w:name w:val="EMPRESA"/>
    <w:basedOn w:val="Normal"/>
    <w:autoRedefine/>
    <w:rsid w:val="00264AAE"/>
    <w:pPr>
      <w:ind w:left="720" w:hanging="720"/>
    </w:pPr>
    <w:rPr>
      <w:rFonts w:ascii="Arial" w:eastAsia="Times New Roman" w:hAnsi="Arial" w:cs="Arial"/>
      <w:b/>
      <w:bCs/>
      <w:caps/>
      <w:sz w:val="24"/>
      <w:szCs w:val="20"/>
      <w:lang w:val="es-ES_tradnl"/>
    </w:rPr>
  </w:style>
  <w:style w:type="paragraph" w:customStyle="1" w:styleId="PUESTOCLIENTE">
    <w:name w:val="PUESTO CLIENTE"/>
    <w:basedOn w:val="Normal"/>
    <w:autoRedefine/>
    <w:rsid w:val="00264AAE"/>
    <w:pPr>
      <w:ind w:left="709"/>
    </w:pPr>
    <w:rPr>
      <w:rFonts w:ascii="Arial" w:eastAsia="Times New Roman" w:hAnsi="Arial"/>
      <w:b/>
      <w:sz w:val="20"/>
      <w:szCs w:val="20"/>
      <w:lang w:val="es-ES_tradnl"/>
    </w:rPr>
  </w:style>
  <w:style w:type="paragraph" w:customStyle="1" w:styleId="Logro">
    <w:name w:val="Logro"/>
    <w:basedOn w:val="Textoindependiente"/>
    <w:rsid w:val="00264AAE"/>
    <w:pPr>
      <w:spacing w:after="60" w:line="220" w:lineRule="atLeast"/>
      <w:ind w:left="0" w:right="-357"/>
      <w:jc w:val="left"/>
    </w:pPr>
    <w:rPr>
      <w:rFonts w:ascii="Arial" w:hAnsi="Arial"/>
      <w:szCs w:val="20"/>
    </w:rPr>
  </w:style>
  <w:style w:type="table" w:customStyle="1" w:styleId="Tablaconcuadrcula6concolores-nfasis21">
    <w:name w:val="Tabla con cuadrícula 6 con colores - Énfasis 21"/>
    <w:basedOn w:val="Tablanormal"/>
    <w:uiPriority w:val="51"/>
    <w:rsid w:val="00BA31C4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BodyTextChar">
    <w:name w:val="Body Text Char"/>
    <w:aliases w:val="Car Char"/>
    <w:basedOn w:val="Fuentedeprrafopredeter"/>
    <w:link w:val="Textoindependiente1"/>
    <w:locked/>
    <w:rsid w:val="00BA31C4"/>
    <w:rPr>
      <w:spacing w:val="-5"/>
    </w:rPr>
  </w:style>
  <w:style w:type="paragraph" w:customStyle="1" w:styleId="Textoindependiente1">
    <w:name w:val="Texto independiente1"/>
    <w:aliases w:val="Car"/>
    <w:basedOn w:val="Normal"/>
    <w:link w:val="BodyTextChar"/>
    <w:rsid w:val="00BA31C4"/>
    <w:pPr>
      <w:spacing w:after="120" w:line="240" w:lineRule="atLeast"/>
      <w:ind w:left="1080"/>
    </w:pPr>
    <w:rPr>
      <w:spacing w:val="-5"/>
      <w:sz w:val="20"/>
      <w:szCs w:val="20"/>
      <w:lang w:val="es-AR" w:eastAsia="es-AR"/>
    </w:rPr>
  </w:style>
  <w:style w:type="paragraph" w:customStyle="1" w:styleId="Sansinterligne1">
    <w:name w:val="Sans interligne1"/>
    <w:uiPriority w:val="1"/>
    <w:qFormat/>
    <w:rsid w:val="001C5FB4"/>
    <w:rPr>
      <w:rFonts w:ascii="Times New Roman" w:eastAsia="Times New Roman" w:hAnsi="Times New Roman"/>
      <w:sz w:val="24"/>
      <w:szCs w:val="24"/>
      <w:lang w:val="fr-FR" w:eastAsia="fr-FR"/>
    </w:rPr>
  </w:style>
  <w:style w:type="character" w:customStyle="1" w:styleId="Filename">
    <w:name w:val="Filename"/>
    <w:basedOn w:val="Fuentedeprrafopredeter"/>
    <w:rsid w:val="00F740D8"/>
    <w:rPr>
      <w:sz w:val="16"/>
    </w:rPr>
  </w:style>
  <w:style w:type="paragraph" w:customStyle="1" w:styleId="Estilo1-Tit3">
    <w:name w:val="Estilo1 - Tit3"/>
    <w:basedOn w:val="Prrafodelista"/>
    <w:next w:val="Ttulo3"/>
    <w:link w:val="Estilo1-Tit3Car"/>
    <w:qFormat/>
    <w:rsid w:val="00963077"/>
    <w:pPr>
      <w:ind w:left="0"/>
      <w:jc w:val="both"/>
    </w:pPr>
    <w:rPr>
      <w:b/>
      <w:bCs/>
      <w:color w:val="C00000"/>
    </w:rPr>
  </w:style>
  <w:style w:type="character" w:customStyle="1" w:styleId="Estilo1-Tit3Car">
    <w:name w:val="Estilo1 - Tit3 Car"/>
    <w:basedOn w:val="Fuentedeprrafopredeter"/>
    <w:link w:val="Estilo1-Tit3"/>
    <w:rsid w:val="00963077"/>
    <w:rPr>
      <w:b/>
      <w:bCs/>
      <w:color w:val="C00000"/>
      <w:sz w:val="22"/>
      <w:szCs w:val="22"/>
      <w:lang w:val="es-ES" w:eastAsia="es-ES"/>
    </w:rPr>
  </w:style>
  <w:style w:type="table" w:customStyle="1" w:styleId="Tabladelista2-nfasis331">
    <w:name w:val="Tabla de lista 2 - Énfasis 33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1">
    <w:name w:val="Tabla de lista 2 - Énfasis 34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Standard">
    <w:name w:val="Standard"/>
    <w:rsid w:val="00624025"/>
    <w:pPr>
      <w:widowControl w:val="0"/>
      <w:suppressAutoHyphens/>
      <w:autoSpaceDN w:val="0"/>
      <w:textAlignment w:val="baseline"/>
    </w:pPr>
    <w:rPr>
      <w:rFonts w:ascii="NewsGotT" w:eastAsia="Arial Unicode MS" w:hAnsi="NewsGotT" w:cs="Tahoma"/>
      <w:kern w:val="3"/>
      <w:szCs w:val="24"/>
      <w:lang w:val="es-ES" w:eastAsia="es-PE"/>
    </w:rPr>
  </w:style>
  <w:style w:type="paragraph" w:customStyle="1" w:styleId="Textbody">
    <w:name w:val="Text body"/>
    <w:basedOn w:val="Standard"/>
    <w:rsid w:val="00624025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624025"/>
    <w:pPr>
      <w:suppressLineNumbers/>
      <w:jc w:val="both"/>
    </w:pPr>
  </w:style>
  <w:style w:type="paragraph" w:customStyle="1" w:styleId="HojadeControl">
    <w:name w:val="Hoja de Control"/>
    <w:basedOn w:val="Textbody"/>
    <w:rsid w:val="00624025"/>
    <w:rPr>
      <w:rFonts w:ascii="Eras Md BT" w:hAnsi="Eras Md BT"/>
      <w:b/>
      <w:sz w:val="28"/>
    </w:rPr>
  </w:style>
  <w:style w:type="paragraph" w:customStyle="1" w:styleId="Contents1">
    <w:name w:val="Contents 1"/>
    <w:basedOn w:val="Normal"/>
    <w:rsid w:val="00624025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2">
    <w:name w:val="Contents 2"/>
    <w:basedOn w:val="Normal"/>
    <w:rsid w:val="00624025"/>
    <w:pPr>
      <w:widowControl w:val="0"/>
      <w:suppressLineNumbers/>
      <w:tabs>
        <w:tab w:val="right" w:leader="dot" w:pos="9071"/>
      </w:tabs>
      <w:suppressAutoHyphens/>
      <w:autoSpaceDN w:val="0"/>
      <w:spacing w:before="57" w:after="57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Heading">
    <w:name w:val="Contents Heading"/>
    <w:basedOn w:val="Normal"/>
    <w:rsid w:val="00624025"/>
    <w:pPr>
      <w:keepNext/>
      <w:widowControl w:val="0"/>
      <w:suppressLineNumbers/>
      <w:suppressAutoHyphens/>
      <w:autoSpaceDN w:val="0"/>
      <w:spacing w:before="240" w:after="120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eastAsia="es-PE"/>
    </w:rPr>
  </w:style>
  <w:style w:type="paragraph" w:customStyle="1" w:styleId="TableText">
    <w:name w:val="Table Text"/>
    <w:basedOn w:val="Normal"/>
    <w:rsid w:val="00624025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ableHeading">
    <w:name w:val="Table Heading"/>
    <w:basedOn w:val="Normal"/>
    <w:rsid w:val="00624025"/>
    <w:pPr>
      <w:keepNext/>
      <w:spacing w:before="60" w:after="60"/>
    </w:pPr>
    <w:rPr>
      <w:rFonts w:ascii="Arial" w:eastAsia="Times New Roman" w:hAnsi="Arial"/>
      <w:b/>
      <w:sz w:val="1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051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27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387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4334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947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54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01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3046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1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5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8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472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789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80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416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66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711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561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89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package" Target="embeddings/Microsoft_Word_Document.docx"/><Relationship Id="rId25" Type="http://schemas.openxmlformats.org/officeDocument/2006/relationships/hyperlink" Target="https://github.com/fromeroc9/DOCUMENTACION-SOLICITAD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package" Target="embeddings/Microsoft_Excel_Worksheet.xlsx"/><Relationship Id="rId5" Type="http://schemas.openxmlformats.org/officeDocument/2006/relationships/numbering" Target="numbering.xml"/><Relationship Id="rId15" Type="http://schemas.openxmlformats.org/officeDocument/2006/relationships/hyperlink" Target="mailto:correotest1@example.com" TargetMode="External"/><Relationship Id="rId23" Type="http://schemas.openxmlformats.org/officeDocument/2006/relationships/image" Target="media/image9.emf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orreotest1@example.com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anin.TSOFT\Documents\NSS\Metodolog&#237;as\Metodolog&#237;a%20Estandar\MET02.F05-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TaxCatchAll xmlns="46b5747b-bd40-4eeb-b637-9e714a1f29d8" xsi:nil="true"/>
    <lcf76f155ced4ddcb4097134ff3c332f xmlns="4a4ba401-6d59-41ef-a286-23cd604856a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15D1B0B17208749AD4DEB0B2B5C4970" ma:contentTypeVersion="9" ma:contentTypeDescription="Crear nuevo documento." ma:contentTypeScope="" ma:versionID="935a2f99262ff03290b545d6eab4392f">
  <xsd:schema xmlns:xsd="http://www.w3.org/2001/XMLSchema" xmlns:xs="http://www.w3.org/2001/XMLSchema" xmlns:p="http://schemas.microsoft.com/office/2006/metadata/properties" xmlns:ns2="4a4ba401-6d59-41ef-a286-23cd604856ac" xmlns:ns3="46b5747b-bd40-4eeb-b637-9e714a1f29d8" targetNamespace="http://schemas.microsoft.com/office/2006/metadata/properties" ma:root="true" ma:fieldsID="1c3043f0d0af69cb47b8def0df48284c" ns2:_="" ns3:_="">
    <xsd:import namespace="4a4ba401-6d59-41ef-a286-23cd604856ac"/>
    <xsd:import namespace="46b5747b-bd40-4eeb-b637-9e714a1f2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4ba401-6d59-41ef-a286-23cd60485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001bcdb1-7dbb-4094-8d2e-a502cb85975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5747b-bd40-4eeb-b637-9e714a1f29d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2826cea-eac0-47fb-9077-6a7e56ad4fdd}" ma:internalName="TaxCatchAll" ma:showField="CatchAllData" ma:web="46b5747b-bd40-4eeb-b637-9e714a1f29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585F06-D4F6-4CF0-A432-A00EE77DC1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00D43B-A47A-4F05-9FDB-019C26B40280}">
  <ds:schemaRefs>
    <ds:schemaRef ds:uri="http://schemas.microsoft.com/office/2006/metadata/properties"/>
    <ds:schemaRef ds:uri="46b5747b-bd40-4eeb-b637-9e714a1f29d8"/>
    <ds:schemaRef ds:uri="4a4ba401-6d59-41ef-a286-23cd604856ac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3011983-0F8D-48CB-94B6-26C881EC07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4ba401-6d59-41ef-a286-23cd604856ac"/>
    <ds:schemaRef ds:uri="46b5747b-bd40-4eeb-b637-9e714a1f2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4B799C-6D74-4287-8619-2477A13A4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MET02.F05-Plan de Proyecto.dot</Template>
  <TotalTime>295</TotalTime>
  <Pages>1</Pages>
  <Words>4995</Words>
  <Characters>27474</Characters>
  <Application>Microsoft Office Word</Application>
  <DocSecurity>0</DocSecurity>
  <Lines>228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32405</CharactersWithSpaces>
  <SharedDoc>false</SharedDoc>
  <HLinks>
    <vt:vector size="132" baseType="variant">
      <vt:variant>
        <vt:i4>1900595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_Toc246325586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_Toc246325585</vt:lpwstr>
      </vt:variant>
      <vt:variant>
        <vt:i4>1900595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_Toc246325584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_Toc246325583</vt:lpwstr>
      </vt:variant>
      <vt:variant>
        <vt:i4>1900595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_Toc246325582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_Toc246325581</vt:lpwstr>
      </vt:variant>
      <vt:variant>
        <vt:i4>1900595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_Toc246325580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_Toc246325579</vt:lpwstr>
      </vt:variant>
      <vt:variant>
        <vt:i4>1179699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_Toc246325578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_Toc246325577</vt:lpwstr>
      </vt:variant>
      <vt:variant>
        <vt:i4>1179699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_Toc246325576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_Toc246325575</vt:lpwstr>
      </vt:variant>
      <vt:variant>
        <vt:i4>1179699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_Toc246325574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_Toc246325573</vt:lpwstr>
      </vt:variant>
      <vt:variant>
        <vt:i4>1179699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_Toc246325572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_Toc246325571</vt:lpwstr>
      </vt:variant>
      <vt:variant>
        <vt:i4>1179699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_Toc246325570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_Toc246325569</vt:lpwstr>
      </vt:variant>
      <vt:variant>
        <vt:i4>1245235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_Toc246325568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_Toc246325567</vt:lpwstr>
      </vt:variant>
      <vt:variant>
        <vt:i4>1245235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_Toc246325566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_Toc246325565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Andrea.Amaro@tsoftlatam.com</dc:creator>
  <cp:lastModifiedBy>Flavio Andrés Romero Cashú</cp:lastModifiedBy>
  <cp:revision>77</cp:revision>
  <cp:lastPrinted>2022-09-08T23:51:00Z</cp:lastPrinted>
  <dcterms:created xsi:type="dcterms:W3CDTF">2022-09-02T19:25:00Z</dcterms:created>
  <dcterms:modified xsi:type="dcterms:W3CDTF">2022-09-08T23:52:00Z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0x010100015D1B0B17208749AD4DEB0B2B5C4970</vt:lpwstr>
  </property>
</Properties>
</file>