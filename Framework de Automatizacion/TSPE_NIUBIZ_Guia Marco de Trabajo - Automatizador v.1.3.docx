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FD049" w14:textId="77777777" w:rsidR="00810559" w:rsidRPr="000971EC" w:rsidRDefault="00810559" w:rsidP="004F2FEF">
      <w:pPr>
        <w:pStyle w:val="Ttulo"/>
      </w:pPr>
      <w:bookmarkStart w:id="0" w:name="_top"/>
      <w:bookmarkEnd w:id="0"/>
    </w:p>
    <w:p w14:paraId="4C066C44" w14:textId="77777777" w:rsidR="00810559" w:rsidRPr="000971EC" w:rsidRDefault="00810559" w:rsidP="004F2FEF">
      <w:pPr>
        <w:rPr>
          <w:lang w:eastAsia="en-US"/>
        </w:rPr>
      </w:pPr>
    </w:p>
    <w:p w14:paraId="2D744E30" w14:textId="77777777" w:rsidR="00810559" w:rsidRPr="000971EC" w:rsidRDefault="00810559" w:rsidP="004F2FEF">
      <w:pPr>
        <w:rPr>
          <w:lang w:eastAsia="en-US"/>
        </w:rPr>
      </w:pPr>
    </w:p>
    <w:p w14:paraId="61E846FA" w14:textId="77777777" w:rsidR="00810559" w:rsidRPr="000971EC" w:rsidRDefault="00810559" w:rsidP="004F2FEF">
      <w:pPr>
        <w:rPr>
          <w:lang w:eastAsia="en-US"/>
        </w:rPr>
      </w:pPr>
    </w:p>
    <w:p w14:paraId="26F7BFDC" w14:textId="77777777" w:rsidR="00810559" w:rsidRPr="000971EC" w:rsidRDefault="00810559" w:rsidP="004F2FEF">
      <w:pPr>
        <w:rPr>
          <w:lang w:eastAsia="en-US"/>
        </w:rPr>
      </w:pPr>
    </w:p>
    <w:p w14:paraId="09882900" w14:textId="77777777" w:rsidR="00810559" w:rsidRPr="000971EC" w:rsidRDefault="00810559" w:rsidP="004F2FEF">
      <w:pPr>
        <w:rPr>
          <w:lang w:eastAsia="en-US"/>
        </w:rPr>
      </w:pPr>
    </w:p>
    <w:p w14:paraId="4799A2D1" w14:textId="77777777" w:rsidR="00810559" w:rsidRPr="000971EC" w:rsidRDefault="00810559" w:rsidP="004F2FEF">
      <w:pPr>
        <w:rPr>
          <w:lang w:eastAsia="en-US"/>
        </w:rPr>
      </w:pPr>
    </w:p>
    <w:p w14:paraId="6C080025" w14:textId="77777777" w:rsidR="00810559" w:rsidRPr="000971EC" w:rsidRDefault="00810559" w:rsidP="004F2FEF">
      <w:pPr>
        <w:rPr>
          <w:lang w:eastAsia="en-US"/>
        </w:rPr>
      </w:pPr>
    </w:p>
    <w:p w14:paraId="09FA6B94" w14:textId="77777777" w:rsidR="00810559" w:rsidRPr="000971EC" w:rsidRDefault="00810559" w:rsidP="004F2FEF">
      <w:pPr>
        <w:rPr>
          <w:lang w:eastAsia="en-US"/>
        </w:rPr>
      </w:pPr>
    </w:p>
    <w:p w14:paraId="3009D918" w14:textId="77777777" w:rsidR="00810559" w:rsidRPr="000971EC" w:rsidRDefault="00810559" w:rsidP="004F2FEF">
      <w:pPr>
        <w:rPr>
          <w:lang w:eastAsia="en-US"/>
        </w:rPr>
      </w:pPr>
    </w:p>
    <w:p w14:paraId="04DA30EF" w14:textId="77777777" w:rsidR="00810559" w:rsidRPr="000971EC" w:rsidRDefault="00810559" w:rsidP="004F2FEF">
      <w:pPr>
        <w:pStyle w:val="Ttulo"/>
      </w:pPr>
    </w:p>
    <w:p w14:paraId="4193F1AD" w14:textId="77777777" w:rsidR="00810559" w:rsidRPr="000971EC" w:rsidRDefault="00810559" w:rsidP="004F2FEF">
      <w:pPr>
        <w:pStyle w:val="Ttulo"/>
      </w:pPr>
    </w:p>
    <w:p w14:paraId="63AB642B" w14:textId="77777777" w:rsidR="00810559" w:rsidRPr="000971EC" w:rsidRDefault="00810559" w:rsidP="004F2FEF">
      <w:pPr>
        <w:pStyle w:val="Ttulo"/>
      </w:pPr>
    </w:p>
    <w:p w14:paraId="412EBC28" w14:textId="77777777" w:rsidR="00CD08FB" w:rsidRPr="000971EC" w:rsidRDefault="00CD08FB" w:rsidP="004F2FEF">
      <w:pPr>
        <w:pStyle w:val="Ttulo"/>
      </w:pPr>
    </w:p>
    <w:p w14:paraId="38F53202" w14:textId="77777777" w:rsidR="00CD08FB" w:rsidRPr="000971EC" w:rsidRDefault="00CD08FB" w:rsidP="004F2FEF">
      <w:pPr>
        <w:rPr>
          <w:lang w:eastAsia="en-US"/>
        </w:rPr>
      </w:pPr>
    </w:p>
    <w:p w14:paraId="318C4AA6" w14:textId="77777777" w:rsidR="00CD08FB" w:rsidRPr="000971EC" w:rsidRDefault="00CD08FB" w:rsidP="004F2FEF">
      <w:pPr>
        <w:rPr>
          <w:lang w:eastAsia="en-US"/>
        </w:rPr>
      </w:pPr>
    </w:p>
    <w:p w14:paraId="6E188690" w14:textId="77777777" w:rsidR="00CD08FB" w:rsidRPr="000971EC" w:rsidRDefault="00CD08FB" w:rsidP="004F2FEF">
      <w:pPr>
        <w:rPr>
          <w:lang w:eastAsia="en-US"/>
        </w:rPr>
      </w:pPr>
    </w:p>
    <w:p w14:paraId="3DEF2E5C" w14:textId="77777777" w:rsidR="00CD08FB" w:rsidRPr="000971EC" w:rsidRDefault="00CD08FB" w:rsidP="004F2FEF">
      <w:pPr>
        <w:rPr>
          <w:lang w:eastAsia="en-US"/>
        </w:rPr>
      </w:pPr>
    </w:p>
    <w:p w14:paraId="1BD25691" w14:textId="77777777" w:rsidR="00CD08FB" w:rsidRPr="000971EC" w:rsidRDefault="00CD08FB" w:rsidP="004F2FEF">
      <w:pPr>
        <w:rPr>
          <w:lang w:eastAsia="en-US"/>
        </w:rPr>
      </w:pPr>
    </w:p>
    <w:p w14:paraId="6F4FB5AA" w14:textId="77777777" w:rsidR="00CD08FB" w:rsidRPr="000971EC" w:rsidRDefault="00CD08FB" w:rsidP="004F2FEF">
      <w:pPr>
        <w:rPr>
          <w:lang w:eastAsia="en-US"/>
        </w:rPr>
      </w:pPr>
    </w:p>
    <w:p w14:paraId="5FF9356A" w14:textId="77777777" w:rsidR="00CD08FB" w:rsidRPr="000971EC" w:rsidRDefault="00CD08FB" w:rsidP="004F2FEF">
      <w:pPr>
        <w:rPr>
          <w:lang w:eastAsia="en-US"/>
        </w:rPr>
      </w:pPr>
    </w:p>
    <w:p w14:paraId="76830AAE" w14:textId="77777777" w:rsidR="00CD08FB" w:rsidRPr="000971EC" w:rsidRDefault="00CD08FB" w:rsidP="004F2FEF">
      <w:pPr>
        <w:rPr>
          <w:lang w:eastAsia="en-US"/>
        </w:rPr>
      </w:pPr>
    </w:p>
    <w:p w14:paraId="1C3DB9FD" w14:textId="77777777" w:rsidR="00CD08FB" w:rsidRPr="000971EC" w:rsidRDefault="00CD08FB" w:rsidP="004F2FEF">
      <w:pPr>
        <w:rPr>
          <w:lang w:eastAsia="en-US"/>
        </w:rPr>
      </w:pPr>
    </w:p>
    <w:p w14:paraId="0714CD4B" w14:textId="77777777" w:rsidR="00995B5E" w:rsidRPr="000971EC" w:rsidRDefault="00995B5E" w:rsidP="004F2FEF">
      <w:pPr>
        <w:pStyle w:val="Ttulo"/>
      </w:pPr>
    </w:p>
    <w:p w14:paraId="44147A6E" w14:textId="77777777" w:rsidR="004F2FEF" w:rsidRPr="004F2FEF" w:rsidRDefault="00CC3605" w:rsidP="004F2FEF">
      <w:pPr>
        <w:spacing w:after="0"/>
        <w:ind w:left="708" w:hanging="708"/>
        <w:jc w:val="center"/>
        <w:rPr>
          <w:b/>
          <w:sz w:val="28"/>
        </w:rPr>
      </w:pPr>
      <w:r w:rsidRPr="004F2FEF">
        <w:rPr>
          <w:b/>
          <w:sz w:val="28"/>
        </w:rPr>
        <w:t>VERSIONES</w:t>
      </w:r>
    </w:p>
    <w:tbl>
      <w:tblPr>
        <w:tblW w:w="9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5"/>
        <w:gridCol w:w="1321"/>
        <w:gridCol w:w="2473"/>
        <w:gridCol w:w="3585"/>
      </w:tblGrid>
      <w:tr w:rsidR="0028223D" w:rsidRPr="000971EC" w14:paraId="47B7F969" w14:textId="77777777" w:rsidTr="004F2FEF">
        <w:trPr>
          <w:trHeight w:val="462"/>
        </w:trPr>
        <w:tc>
          <w:tcPr>
            <w:tcW w:w="2255" w:type="dxa"/>
            <w:shd w:val="clear" w:color="auto" w:fill="auto"/>
          </w:tcPr>
          <w:p w14:paraId="60A9B30A" w14:textId="77777777" w:rsidR="0028223D" w:rsidRPr="004F2FEF" w:rsidRDefault="0028223D" w:rsidP="004F2FEF">
            <w:pPr>
              <w:spacing w:before="120"/>
              <w:ind w:hanging="425"/>
              <w:jc w:val="center"/>
              <w:rPr>
                <w:b/>
              </w:rPr>
            </w:pPr>
            <w:r w:rsidRPr="004F2FEF">
              <w:rPr>
                <w:b/>
              </w:rPr>
              <w:t>Fecha</w:t>
            </w:r>
          </w:p>
        </w:tc>
        <w:tc>
          <w:tcPr>
            <w:tcW w:w="1321" w:type="dxa"/>
            <w:shd w:val="clear" w:color="auto" w:fill="auto"/>
          </w:tcPr>
          <w:p w14:paraId="694661BE" w14:textId="77777777" w:rsidR="0028223D" w:rsidRPr="004F2FEF" w:rsidRDefault="0028223D" w:rsidP="004F2FEF">
            <w:pPr>
              <w:spacing w:before="120"/>
              <w:ind w:hanging="425"/>
              <w:jc w:val="center"/>
              <w:rPr>
                <w:b/>
              </w:rPr>
            </w:pPr>
            <w:r w:rsidRPr="004F2FEF">
              <w:rPr>
                <w:b/>
              </w:rPr>
              <w:t>Versión</w:t>
            </w:r>
          </w:p>
        </w:tc>
        <w:tc>
          <w:tcPr>
            <w:tcW w:w="2473" w:type="dxa"/>
            <w:shd w:val="clear" w:color="auto" w:fill="auto"/>
          </w:tcPr>
          <w:p w14:paraId="4C20B16E" w14:textId="77777777" w:rsidR="0028223D" w:rsidRPr="004F2FEF" w:rsidRDefault="0028223D" w:rsidP="004F2FEF">
            <w:pPr>
              <w:spacing w:before="120"/>
              <w:ind w:hanging="425"/>
              <w:jc w:val="center"/>
              <w:rPr>
                <w:b/>
              </w:rPr>
            </w:pPr>
            <w:r w:rsidRPr="004F2FEF">
              <w:rPr>
                <w:b/>
              </w:rPr>
              <w:t>Comentarios</w:t>
            </w:r>
          </w:p>
        </w:tc>
        <w:tc>
          <w:tcPr>
            <w:tcW w:w="3585" w:type="dxa"/>
            <w:shd w:val="clear" w:color="auto" w:fill="auto"/>
          </w:tcPr>
          <w:p w14:paraId="1D43A905" w14:textId="77777777" w:rsidR="0028223D" w:rsidRPr="004F2FEF" w:rsidRDefault="0028223D" w:rsidP="004F2FEF">
            <w:pPr>
              <w:spacing w:before="120"/>
              <w:ind w:hanging="425"/>
              <w:jc w:val="center"/>
              <w:rPr>
                <w:b/>
              </w:rPr>
            </w:pPr>
            <w:r w:rsidRPr="004F2FEF">
              <w:rPr>
                <w:b/>
              </w:rPr>
              <w:t>Autor</w:t>
            </w:r>
          </w:p>
        </w:tc>
      </w:tr>
      <w:tr w:rsidR="00CC3605" w:rsidRPr="000971EC" w14:paraId="423634FA" w14:textId="77777777" w:rsidTr="004F2FEF">
        <w:tc>
          <w:tcPr>
            <w:tcW w:w="2255" w:type="dxa"/>
            <w:shd w:val="clear" w:color="auto" w:fill="auto"/>
          </w:tcPr>
          <w:p w14:paraId="77E80DC1" w14:textId="7FBF3833" w:rsidR="00CC3605" w:rsidRPr="000971EC" w:rsidRDefault="001E3226" w:rsidP="004F2FEF">
            <w:pPr>
              <w:spacing w:before="120"/>
              <w:ind w:hanging="392"/>
              <w:jc w:val="center"/>
              <w:rPr>
                <w:b/>
              </w:rPr>
            </w:pPr>
            <w:r>
              <w:t>15</w:t>
            </w:r>
            <w:r w:rsidR="00471EB4">
              <w:t>/0</w:t>
            </w:r>
            <w:r>
              <w:t>6</w:t>
            </w:r>
            <w:r w:rsidR="00E90C2A" w:rsidRPr="000971EC">
              <w:t>/202</w:t>
            </w:r>
            <w:r>
              <w:t>2</w:t>
            </w:r>
          </w:p>
        </w:tc>
        <w:tc>
          <w:tcPr>
            <w:tcW w:w="1321" w:type="dxa"/>
            <w:shd w:val="clear" w:color="auto" w:fill="auto"/>
          </w:tcPr>
          <w:p w14:paraId="1C649270" w14:textId="77777777" w:rsidR="00CC3605" w:rsidRPr="000971EC" w:rsidRDefault="00E90C2A" w:rsidP="004F2FEF">
            <w:pPr>
              <w:spacing w:before="120"/>
              <w:ind w:hanging="392"/>
              <w:jc w:val="center"/>
              <w:rPr>
                <w:b/>
              </w:rPr>
            </w:pPr>
            <w:r w:rsidRPr="000971EC">
              <w:t>1.0</w:t>
            </w:r>
          </w:p>
        </w:tc>
        <w:tc>
          <w:tcPr>
            <w:tcW w:w="2473" w:type="dxa"/>
            <w:shd w:val="clear" w:color="auto" w:fill="auto"/>
          </w:tcPr>
          <w:p w14:paraId="595286C3" w14:textId="77777777" w:rsidR="00CC3605" w:rsidRPr="000971EC" w:rsidRDefault="00E90C2A" w:rsidP="004F2FEF">
            <w:pPr>
              <w:spacing w:before="120"/>
              <w:ind w:hanging="392"/>
              <w:jc w:val="center"/>
              <w:rPr>
                <w:b/>
              </w:rPr>
            </w:pPr>
            <w:r w:rsidRPr="000971EC">
              <w:t xml:space="preserve">Versión </w:t>
            </w:r>
            <w:r w:rsidR="00511009" w:rsidRPr="000971EC">
              <w:t>Inicial</w:t>
            </w:r>
          </w:p>
        </w:tc>
        <w:tc>
          <w:tcPr>
            <w:tcW w:w="3585" w:type="dxa"/>
            <w:shd w:val="clear" w:color="auto" w:fill="auto"/>
          </w:tcPr>
          <w:p w14:paraId="4E08C9E5" w14:textId="11B66B39" w:rsidR="00CC3605" w:rsidRPr="000971EC" w:rsidRDefault="001E3226" w:rsidP="004F2FEF">
            <w:pPr>
              <w:spacing w:before="120"/>
              <w:ind w:hanging="392"/>
              <w:jc w:val="center"/>
              <w:rPr>
                <w:b/>
              </w:rPr>
            </w:pPr>
            <w:r>
              <w:t>Abraham Rivera R.</w:t>
            </w:r>
          </w:p>
        </w:tc>
      </w:tr>
      <w:tr w:rsidR="00777DCA" w:rsidRPr="000971EC" w14:paraId="4C998C3C" w14:textId="77777777" w:rsidTr="004F2FEF">
        <w:tc>
          <w:tcPr>
            <w:tcW w:w="2255" w:type="dxa"/>
            <w:shd w:val="clear" w:color="auto" w:fill="auto"/>
          </w:tcPr>
          <w:p w14:paraId="349B2C0B" w14:textId="4E1DD758" w:rsidR="00777DCA" w:rsidRPr="007E7C5B" w:rsidRDefault="007E7C5B" w:rsidP="00777DCA">
            <w:pPr>
              <w:spacing w:before="120"/>
              <w:ind w:hanging="392"/>
              <w:jc w:val="center"/>
            </w:pPr>
            <w:r>
              <w:t>16/06/2022</w:t>
            </w:r>
          </w:p>
        </w:tc>
        <w:tc>
          <w:tcPr>
            <w:tcW w:w="1321" w:type="dxa"/>
            <w:shd w:val="clear" w:color="auto" w:fill="auto"/>
          </w:tcPr>
          <w:p w14:paraId="3FF577F0" w14:textId="1A5B01ED" w:rsidR="00777DCA" w:rsidRPr="007E7C5B" w:rsidRDefault="007E7C5B" w:rsidP="00777DCA">
            <w:pPr>
              <w:spacing w:before="120"/>
              <w:ind w:hanging="392"/>
              <w:jc w:val="center"/>
            </w:pPr>
            <w:r>
              <w:t>1.1</w:t>
            </w:r>
          </w:p>
        </w:tc>
        <w:tc>
          <w:tcPr>
            <w:tcW w:w="2473" w:type="dxa"/>
            <w:shd w:val="clear" w:color="auto" w:fill="auto"/>
          </w:tcPr>
          <w:p w14:paraId="47071924" w14:textId="6CA67CB9" w:rsidR="00777DCA" w:rsidRPr="007E7C5B" w:rsidRDefault="007E7C5B" w:rsidP="00777DCA">
            <w:pPr>
              <w:spacing w:before="120"/>
              <w:ind w:hanging="392"/>
              <w:jc w:val="center"/>
            </w:pPr>
            <w:r>
              <w:t>Ejecución Cli</w:t>
            </w:r>
          </w:p>
        </w:tc>
        <w:tc>
          <w:tcPr>
            <w:tcW w:w="3585" w:type="dxa"/>
            <w:shd w:val="clear" w:color="auto" w:fill="auto"/>
          </w:tcPr>
          <w:p w14:paraId="765C4394" w14:textId="4A582B9F" w:rsidR="00777DCA" w:rsidRPr="007E7C5B" w:rsidRDefault="007E7C5B" w:rsidP="00777DCA">
            <w:pPr>
              <w:spacing w:before="120"/>
              <w:ind w:hanging="392"/>
              <w:jc w:val="center"/>
            </w:pPr>
            <w:r>
              <w:t>Flavio Romero</w:t>
            </w:r>
          </w:p>
        </w:tc>
      </w:tr>
      <w:tr w:rsidR="00CA11C7" w:rsidRPr="000971EC" w14:paraId="69C01C92" w14:textId="77777777" w:rsidTr="004F2FEF">
        <w:tc>
          <w:tcPr>
            <w:tcW w:w="2255" w:type="dxa"/>
            <w:shd w:val="clear" w:color="auto" w:fill="auto"/>
          </w:tcPr>
          <w:p w14:paraId="2F82A4C1" w14:textId="713762CB" w:rsidR="00CA11C7" w:rsidRDefault="00CA11C7" w:rsidP="00777DCA">
            <w:pPr>
              <w:spacing w:before="120"/>
              <w:ind w:hanging="392"/>
              <w:jc w:val="center"/>
            </w:pPr>
            <w:r>
              <w:t>06/07/2022</w:t>
            </w:r>
          </w:p>
        </w:tc>
        <w:tc>
          <w:tcPr>
            <w:tcW w:w="1321" w:type="dxa"/>
            <w:shd w:val="clear" w:color="auto" w:fill="auto"/>
          </w:tcPr>
          <w:p w14:paraId="41F75F92" w14:textId="00BA6C3A" w:rsidR="00CA11C7" w:rsidRDefault="00CA11C7" w:rsidP="00777DCA">
            <w:pPr>
              <w:spacing w:before="120"/>
              <w:ind w:hanging="392"/>
              <w:jc w:val="center"/>
            </w:pPr>
            <w:r>
              <w:t>1.2</w:t>
            </w:r>
          </w:p>
        </w:tc>
        <w:tc>
          <w:tcPr>
            <w:tcW w:w="2473" w:type="dxa"/>
            <w:shd w:val="clear" w:color="auto" w:fill="auto"/>
          </w:tcPr>
          <w:p w14:paraId="4A1A4D9D" w14:textId="0B19D0E7" w:rsidR="00CA11C7" w:rsidRDefault="00CA11C7" w:rsidP="00777DCA">
            <w:pPr>
              <w:spacing w:before="120"/>
              <w:ind w:hanging="392"/>
              <w:jc w:val="center"/>
            </w:pPr>
            <w:r>
              <w:t>Estrategia de Mantenimientos</w:t>
            </w:r>
          </w:p>
        </w:tc>
        <w:tc>
          <w:tcPr>
            <w:tcW w:w="3585" w:type="dxa"/>
            <w:shd w:val="clear" w:color="auto" w:fill="auto"/>
          </w:tcPr>
          <w:p w14:paraId="6E205740" w14:textId="40237E29" w:rsidR="00CA11C7" w:rsidRDefault="00CA11C7" w:rsidP="00777DCA">
            <w:pPr>
              <w:spacing w:before="120"/>
              <w:ind w:hanging="392"/>
              <w:jc w:val="center"/>
            </w:pPr>
            <w:r>
              <w:t>Abraham Rivera R.</w:t>
            </w:r>
          </w:p>
        </w:tc>
      </w:tr>
      <w:tr w:rsidR="009E0FED" w:rsidRPr="000971EC" w14:paraId="350746F4" w14:textId="77777777" w:rsidTr="004F2FEF">
        <w:tc>
          <w:tcPr>
            <w:tcW w:w="2255" w:type="dxa"/>
            <w:shd w:val="clear" w:color="auto" w:fill="auto"/>
          </w:tcPr>
          <w:p w14:paraId="4D32013F" w14:textId="16D6C92A" w:rsidR="009E0FED" w:rsidRDefault="009E0FED" w:rsidP="00777DCA">
            <w:pPr>
              <w:spacing w:before="120"/>
              <w:ind w:hanging="392"/>
              <w:jc w:val="center"/>
            </w:pPr>
            <w:r>
              <w:t>26/09/2022</w:t>
            </w:r>
          </w:p>
        </w:tc>
        <w:tc>
          <w:tcPr>
            <w:tcW w:w="1321" w:type="dxa"/>
            <w:shd w:val="clear" w:color="auto" w:fill="auto"/>
          </w:tcPr>
          <w:p w14:paraId="1266BB36" w14:textId="628F7991" w:rsidR="009E0FED" w:rsidRDefault="009E0FED" w:rsidP="00777DCA">
            <w:pPr>
              <w:spacing w:before="120"/>
              <w:ind w:hanging="392"/>
              <w:jc w:val="center"/>
            </w:pPr>
            <w:r>
              <w:t>1.3</w:t>
            </w:r>
          </w:p>
        </w:tc>
        <w:tc>
          <w:tcPr>
            <w:tcW w:w="2473" w:type="dxa"/>
            <w:shd w:val="clear" w:color="auto" w:fill="auto"/>
          </w:tcPr>
          <w:p w14:paraId="0A28BA9F" w14:textId="72704C8D" w:rsidR="009E0FED" w:rsidRDefault="009E0FED" w:rsidP="00777DCA">
            <w:pPr>
              <w:spacing w:before="120"/>
              <w:ind w:hanging="392"/>
              <w:jc w:val="center"/>
            </w:pPr>
            <w:r>
              <w:t>Actualización de documento</w:t>
            </w:r>
          </w:p>
        </w:tc>
        <w:tc>
          <w:tcPr>
            <w:tcW w:w="3585" w:type="dxa"/>
            <w:shd w:val="clear" w:color="auto" w:fill="auto"/>
          </w:tcPr>
          <w:p w14:paraId="578C1B7C" w14:textId="1A525AE0" w:rsidR="009E0FED" w:rsidRDefault="009E0FED" w:rsidP="00777DCA">
            <w:pPr>
              <w:spacing w:before="120"/>
              <w:ind w:hanging="392"/>
              <w:jc w:val="center"/>
            </w:pPr>
            <w:r>
              <w:t>Eduardo Arreátegui Li</w:t>
            </w:r>
          </w:p>
        </w:tc>
      </w:tr>
    </w:tbl>
    <w:p w14:paraId="39A5C339" w14:textId="77777777" w:rsidR="002329C0" w:rsidRDefault="00B702B2" w:rsidP="004F2FEF">
      <w:pPr>
        <w:pStyle w:val="Ttulo"/>
      </w:pPr>
      <w:r w:rsidRPr="000971EC">
        <w:br w:type="page"/>
      </w:r>
    </w:p>
    <w:p w14:paraId="3D60F81D" w14:textId="77777777" w:rsidR="0071661A" w:rsidRPr="000971EC" w:rsidRDefault="00166FB7" w:rsidP="004F2FEF">
      <w:pPr>
        <w:pStyle w:val="Ttulo"/>
      </w:pPr>
      <w:proofErr w:type="spellStart"/>
      <w:r w:rsidRPr="000971EC">
        <w:lastRenderedPageBreak/>
        <w:t>Índice</w:t>
      </w:r>
      <w:proofErr w:type="spellEnd"/>
    </w:p>
    <w:p w14:paraId="4C1B3FF5" w14:textId="6DB318C8" w:rsidR="00E619BC" w:rsidRDefault="00774DB1">
      <w:pPr>
        <w:pStyle w:val="TDC1"/>
        <w:tabs>
          <w:tab w:val="left" w:pos="708"/>
          <w:tab w:val="right" w:leader="dot" w:pos="9346"/>
        </w:tabs>
        <w:rPr>
          <w:rFonts w:asciiTheme="minorHAnsi" w:eastAsiaTheme="minorEastAsia" w:hAnsiTheme="minorHAnsi" w:cstheme="minorBidi"/>
          <w:b w:val="0"/>
          <w:bCs w:val="0"/>
          <w:noProof/>
          <w:szCs w:val="22"/>
          <w:lang w:val="en-US" w:eastAsia="en-US"/>
        </w:rPr>
      </w:pPr>
      <w:r>
        <w:fldChar w:fldCharType="begin"/>
      </w:r>
      <w:r>
        <w:instrText xml:space="preserve"> TOC \o "1-3" \h \z \u </w:instrText>
      </w:r>
      <w:r>
        <w:fldChar w:fldCharType="separate"/>
      </w:r>
      <w:hyperlink w:anchor="_Toc31795946" w:history="1">
        <w:r w:rsidR="00E619BC" w:rsidRPr="006B4224">
          <w:rPr>
            <w:rStyle w:val="Hipervnculo"/>
            <w:noProof/>
          </w:rPr>
          <w:t>1.</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Objetivo</w:t>
        </w:r>
        <w:r w:rsidR="00E619BC">
          <w:rPr>
            <w:noProof/>
            <w:webHidden/>
          </w:rPr>
          <w:tab/>
        </w:r>
        <w:r w:rsidR="00E619BC">
          <w:rPr>
            <w:noProof/>
            <w:webHidden/>
          </w:rPr>
          <w:fldChar w:fldCharType="begin"/>
        </w:r>
        <w:r w:rsidR="00E619BC">
          <w:rPr>
            <w:noProof/>
            <w:webHidden/>
          </w:rPr>
          <w:instrText xml:space="preserve"> PAGEREF _Toc31795946 \h </w:instrText>
        </w:r>
        <w:r w:rsidR="00E619BC">
          <w:rPr>
            <w:noProof/>
            <w:webHidden/>
          </w:rPr>
        </w:r>
        <w:r w:rsidR="00E619BC">
          <w:rPr>
            <w:noProof/>
            <w:webHidden/>
          </w:rPr>
          <w:fldChar w:fldCharType="separate"/>
        </w:r>
        <w:r w:rsidR="003578B2">
          <w:rPr>
            <w:noProof/>
            <w:webHidden/>
          </w:rPr>
          <w:t>4</w:t>
        </w:r>
        <w:r w:rsidR="00E619BC">
          <w:rPr>
            <w:noProof/>
            <w:webHidden/>
          </w:rPr>
          <w:fldChar w:fldCharType="end"/>
        </w:r>
      </w:hyperlink>
    </w:p>
    <w:p w14:paraId="4C718886" w14:textId="51713581"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47" w:history="1">
        <w:r w:rsidR="00E619BC" w:rsidRPr="006B4224">
          <w:rPr>
            <w:rStyle w:val="Hipervnculo"/>
            <w:noProof/>
          </w:rPr>
          <w:t>2.</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Términos y Definiciones</w:t>
        </w:r>
        <w:r w:rsidR="00E619BC">
          <w:rPr>
            <w:noProof/>
            <w:webHidden/>
          </w:rPr>
          <w:tab/>
        </w:r>
        <w:r w:rsidR="00E619BC">
          <w:rPr>
            <w:noProof/>
            <w:webHidden/>
          </w:rPr>
          <w:fldChar w:fldCharType="begin"/>
        </w:r>
        <w:r w:rsidR="00E619BC">
          <w:rPr>
            <w:noProof/>
            <w:webHidden/>
          </w:rPr>
          <w:instrText xml:space="preserve"> PAGEREF _Toc31795947 \h </w:instrText>
        </w:r>
        <w:r w:rsidR="00E619BC">
          <w:rPr>
            <w:noProof/>
            <w:webHidden/>
          </w:rPr>
        </w:r>
        <w:r w:rsidR="00E619BC">
          <w:rPr>
            <w:noProof/>
            <w:webHidden/>
          </w:rPr>
          <w:fldChar w:fldCharType="separate"/>
        </w:r>
        <w:r w:rsidR="003578B2">
          <w:rPr>
            <w:noProof/>
            <w:webHidden/>
          </w:rPr>
          <w:t>4</w:t>
        </w:r>
        <w:r w:rsidR="00E619BC">
          <w:rPr>
            <w:noProof/>
            <w:webHidden/>
          </w:rPr>
          <w:fldChar w:fldCharType="end"/>
        </w:r>
      </w:hyperlink>
    </w:p>
    <w:p w14:paraId="3A8F5373" w14:textId="311B587D"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48" w:history="1">
        <w:r w:rsidR="00E619BC" w:rsidRPr="006B4224">
          <w:rPr>
            <w:rStyle w:val="Hipervnculo"/>
            <w:noProof/>
          </w:rPr>
          <w:t>3.</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Framework de Automatización</w:t>
        </w:r>
        <w:r w:rsidR="00E619BC">
          <w:rPr>
            <w:noProof/>
            <w:webHidden/>
          </w:rPr>
          <w:tab/>
        </w:r>
        <w:r w:rsidR="00E619BC">
          <w:rPr>
            <w:noProof/>
            <w:webHidden/>
          </w:rPr>
          <w:fldChar w:fldCharType="begin"/>
        </w:r>
        <w:r w:rsidR="00E619BC">
          <w:rPr>
            <w:noProof/>
            <w:webHidden/>
          </w:rPr>
          <w:instrText xml:space="preserve"> PAGEREF _Toc31795948 \h </w:instrText>
        </w:r>
        <w:r w:rsidR="00E619BC">
          <w:rPr>
            <w:noProof/>
            <w:webHidden/>
          </w:rPr>
        </w:r>
        <w:r w:rsidR="00E619BC">
          <w:rPr>
            <w:noProof/>
            <w:webHidden/>
          </w:rPr>
          <w:fldChar w:fldCharType="separate"/>
        </w:r>
        <w:r w:rsidR="003578B2">
          <w:rPr>
            <w:noProof/>
            <w:webHidden/>
          </w:rPr>
          <w:t>4</w:t>
        </w:r>
        <w:r w:rsidR="00E619BC">
          <w:rPr>
            <w:noProof/>
            <w:webHidden/>
          </w:rPr>
          <w:fldChar w:fldCharType="end"/>
        </w:r>
      </w:hyperlink>
    </w:p>
    <w:p w14:paraId="2781234B" w14:textId="36F72E5A"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49" w:history="1">
        <w:r w:rsidR="00E619BC" w:rsidRPr="006B4224">
          <w:rPr>
            <w:rStyle w:val="Hipervnculo"/>
            <w:noProof/>
          </w:rPr>
          <w:t>3.1.</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Gobierno de TI</w:t>
        </w:r>
        <w:r w:rsidR="00E619BC">
          <w:rPr>
            <w:noProof/>
            <w:webHidden/>
          </w:rPr>
          <w:tab/>
        </w:r>
        <w:r w:rsidR="00E619BC">
          <w:rPr>
            <w:noProof/>
            <w:webHidden/>
          </w:rPr>
          <w:fldChar w:fldCharType="begin"/>
        </w:r>
        <w:r w:rsidR="00E619BC">
          <w:rPr>
            <w:noProof/>
            <w:webHidden/>
          </w:rPr>
          <w:instrText xml:space="preserve"> PAGEREF _Toc31795949 \h </w:instrText>
        </w:r>
        <w:r w:rsidR="00E619BC">
          <w:rPr>
            <w:noProof/>
            <w:webHidden/>
          </w:rPr>
        </w:r>
        <w:r w:rsidR="00E619BC">
          <w:rPr>
            <w:noProof/>
            <w:webHidden/>
          </w:rPr>
          <w:fldChar w:fldCharType="separate"/>
        </w:r>
        <w:r w:rsidR="003578B2">
          <w:rPr>
            <w:noProof/>
            <w:webHidden/>
          </w:rPr>
          <w:t>5</w:t>
        </w:r>
        <w:r w:rsidR="00E619BC">
          <w:rPr>
            <w:noProof/>
            <w:webHidden/>
          </w:rPr>
          <w:fldChar w:fldCharType="end"/>
        </w:r>
      </w:hyperlink>
    </w:p>
    <w:p w14:paraId="2033B6C9" w14:textId="65334DB7"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0" w:history="1">
        <w:r w:rsidR="00E619BC" w:rsidRPr="006B4224">
          <w:rPr>
            <w:rStyle w:val="Hipervnculo"/>
            <w:noProof/>
          </w:rPr>
          <w:t>3.2.</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Roles de Automatización</w:t>
        </w:r>
        <w:r w:rsidR="00E619BC">
          <w:rPr>
            <w:noProof/>
            <w:webHidden/>
          </w:rPr>
          <w:tab/>
        </w:r>
        <w:r w:rsidR="00E619BC">
          <w:rPr>
            <w:noProof/>
            <w:webHidden/>
          </w:rPr>
          <w:fldChar w:fldCharType="begin"/>
        </w:r>
        <w:r w:rsidR="00E619BC">
          <w:rPr>
            <w:noProof/>
            <w:webHidden/>
          </w:rPr>
          <w:instrText xml:space="preserve"> PAGEREF _Toc31795950 \h </w:instrText>
        </w:r>
        <w:r w:rsidR="00E619BC">
          <w:rPr>
            <w:noProof/>
            <w:webHidden/>
          </w:rPr>
        </w:r>
        <w:r w:rsidR="00E619BC">
          <w:rPr>
            <w:noProof/>
            <w:webHidden/>
          </w:rPr>
          <w:fldChar w:fldCharType="separate"/>
        </w:r>
        <w:r w:rsidR="003578B2">
          <w:rPr>
            <w:noProof/>
            <w:webHidden/>
          </w:rPr>
          <w:t>5</w:t>
        </w:r>
        <w:r w:rsidR="00E619BC">
          <w:rPr>
            <w:noProof/>
            <w:webHidden/>
          </w:rPr>
          <w:fldChar w:fldCharType="end"/>
        </w:r>
      </w:hyperlink>
    </w:p>
    <w:p w14:paraId="7AF7FBE2" w14:textId="162F12FA"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1" w:history="1">
        <w:r w:rsidR="00E619BC" w:rsidRPr="006B4224">
          <w:rPr>
            <w:rStyle w:val="Hipervnculo"/>
            <w:noProof/>
          </w:rPr>
          <w:t>3.3.</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Cobertura de Automatización</w:t>
        </w:r>
        <w:r w:rsidR="00E619BC">
          <w:rPr>
            <w:noProof/>
            <w:webHidden/>
          </w:rPr>
          <w:tab/>
        </w:r>
        <w:r w:rsidR="00E619BC">
          <w:rPr>
            <w:noProof/>
            <w:webHidden/>
          </w:rPr>
          <w:fldChar w:fldCharType="begin"/>
        </w:r>
        <w:r w:rsidR="00E619BC">
          <w:rPr>
            <w:noProof/>
            <w:webHidden/>
          </w:rPr>
          <w:instrText xml:space="preserve"> PAGEREF _Toc31795951 \h </w:instrText>
        </w:r>
        <w:r w:rsidR="00E619BC">
          <w:rPr>
            <w:noProof/>
            <w:webHidden/>
          </w:rPr>
        </w:r>
        <w:r w:rsidR="00E619BC">
          <w:rPr>
            <w:noProof/>
            <w:webHidden/>
          </w:rPr>
          <w:fldChar w:fldCharType="separate"/>
        </w:r>
        <w:r w:rsidR="003578B2">
          <w:rPr>
            <w:noProof/>
            <w:webHidden/>
          </w:rPr>
          <w:t>5</w:t>
        </w:r>
        <w:r w:rsidR="00E619BC">
          <w:rPr>
            <w:noProof/>
            <w:webHidden/>
          </w:rPr>
          <w:fldChar w:fldCharType="end"/>
        </w:r>
      </w:hyperlink>
    </w:p>
    <w:p w14:paraId="1686F627" w14:textId="2376EA8A"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2" w:history="1">
        <w:r w:rsidR="00E619BC" w:rsidRPr="006B4224">
          <w:rPr>
            <w:rStyle w:val="Hipervnculo"/>
            <w:noProof/>
          </w:rPr>
          <w:t>3.4.</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Framework Técnico</w:t>
        </w:r>
        <w:r w:rsidR="00E619BC">
          <w:rPr>
            <w:noProof/>
            <w:webHidden/>
          </w:rPr>
          <w:tab/>
        </w:r>
        <w:r w:rsidR="00E619BC">
          <w:rPr>
            <w:noProof/>
            <w:webHidden/>
          </w:rPr>
          <w:fldChar w:fldCharType="begin"/>
        </w:r>
        <w:r w:rsidR="00E619BC">
          <w:rPr>
            <w:noProof/>
            <w:webHidden/>
          </w:rPr>
          <w:instrText xml:space="preserve"> PAGEREF _Toc31795952 \h </w:instrText>
        </w:r>
        <w:r w:rsidR="00E619BC">
          <w:rPr>
            <w:noProof/>
            <w:webHidden/>
          </w:rPr>
        </w:r>
        <w:r w:rsidR="00E619BC">
          <w:rPr>
            <w:noProof/>
            <w:webHidden/>
          </w:rPr>
          <w:fldChar w:fldCharType="separate"/>
        </w:r>
        <w:r w:rsidR="003578B2">
          <w:rPr>
            <w:noProof/>
            <w:webHidden/>
          </w:rPr>
          <w:t>6</w:t>
        </w:r>
        <w:r w:rsidR="00E619BC">
          <w:rPr>
            <w:noProof/>
            <w:webHidden/>
          </w:rPr>
          <w:fldChar w:fldCharType="end"/>
        </w:r>
      </w:hyperlink>
    </w:p>
    <w:p w14:paraId="529E031E" w14:textId="71D7833D"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3" w:history="1">
        <w:r w:rsidR="00E619BC" w:rsidRPr="006B4224">
          <w:rPr>
            <w:rStyle w:val="Hipervnculo"/>
            <w:noProof/>
          </w:rPr>
          <w:t>3.5.</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Capa de Soporte de TI</w:t>
        </w:r>
        <w:r w:rsidR="00E619BC">
          <w:rPr>
            <w:noProof/>
            <w:webHidden/>
          </w:rPr>
          <w:tab/>
        </w:r>
        <w:r w:rsidR="00E619BC">
          <w:rPr>
            <w:noProof/>
            <w:webHidden/>
          </w:rPr>
          <w:fldChar w:fldCharType="begin"/>
        </w:r>
        <w:r w:rsidR="00E619BC">
          <w:rPr>
            <w:noProof/>
            <w:webHidden/>
          </w:rPr>
          <w:instrText xml:space="preserve"> PAGEREF _Toc31795953 \h </w:instrText>
        </w:r>
        <w:r w:rsidR="00E619BC">
          <w:rPr>
            <w:noProof/>
            <w:webHidden/>
          </w:rPr>
        </w:r>
        <w:r w:rsidR="00E619BC">
          <w:rPr>
            <w:noProof/>
            <w:webHidden/>
          </w:rPr>
          <w:fldChar w:fldCharType="separate"/>
        </w:r>
        <w:r w:rsidR="003578B2">
          <w:rPr>
            <w:noProof/>
            <w:webHidden/>
          </w:rPr>
          <w:t>6</w:t>
        </w:r>
        <w:r w:rsidR="00E619BC">
          <w:rPr>
            <w:noProof/>
            <w:webHidden/>
          </w:rPr>
          <w:fldChar w:fldCharType="end"/>
        </w:r>
      </w:hyperlink>
    </w:p>
    <w:p w14:paraId="12EA84A5" w14:textId="3CC78D4D"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4" w:history="1">
        <w:r w:rsidR="00E619BC" w:rsidRPr="006B4224">
          <w:rPr>
            <w:rStyle w:val="Hipervnculo"/>
            <w:noProof/>
          </w:rPr>
          <w:t>3.6.</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Administración de Scripts</w:t>
        </w:r>
        <w:bookmarkStart w:id="1" w:name="_GoBack"/>
        <w:bookmarkEnd w:id="1"/>
        <w:r w:rsidR="00E619BC">
          <w:rPr>
            <w:noProof/>
            <w:webHidden/>
          </w:rPr>
          <w:tab/>
        </w:r>
        <w:r w:rsidR="00E619BC">
          <w:rPr>
            <w:noProof/>
            <w:webHidden/>
          </w:rPr>
          <w:fldChar w:fldCharType="begin"/>
        </w:r>
        <w:r w:rsidR="00E619BC">
          <w:rPr>
            <w:noProof/>
            <w:webHidden/>
          </w:rPr>
          <w:instrText xml:space="preserve"> PAGEREF _Toc31795954 \h </w:instrText>
        </w:r>
        <w:r w:rsidR="00E619BC">
          <w:rPr>
            <w:noProof/>
            <w:webHidden/>
          </w:rPr>
        </w:r>
        <w:r w:rsidR="00E619BC">
          <w:rPr>
            <w:noProof/>
            <w:webHidden/>
          </w:rPr>
          <w:fldChar w:fldCharType="separate"/>
        </w:r>
        <w:r w:rsidR="003578B2">
          <w:rPr>
            <w:noProof/>
            <w:webHidden/>
          </w:rPr>
          <w:t>6</w:t>
        </w:r>
        <w:r w:rsidR="00E619BC">
          <w:rPr>
            <w:noProof/>
            <w:webHidden/>
          </w:rPr>
          <w:fldChar w:fldCharType="end"/>
        </w:r>
      </w:hyperlink>
    </w:p>
    <w:p w14:paraId="49EF7340" w14:textId="0132617E"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5" w:history="1">
        <w:r w:rsidR="00E619BC" w:rsidRPr="006B4224">
          <w:rPr>
            <w:rStyle w:val="Hipervnculo"/>
            <w:noProof/>
          </w:rPr>
          <w:t>3.7.</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Entrega Continua</w:t>
        </w:r>
        <w:r w:rsidR="00E619BC">
          <w:rPr>
            <w:noProof/>
            <w:webHidden/>
          </w:rPr>
          <w:tab/>
        </w:r>
        <w:r w:rsidR="00E619BC">
          <w:rPr>
            <w:noProof/>
            <w:webHidden/>
          </w:rPr>
          <w:fldChar w:fldCharType="begin"/>
        </w:r>
        <w:r w:rsidR="00E619BC">
          <w:rPr>
            <w:noProof/>
            <w:webHidden/>
          </w:rPr>
          <w:instrText xml:space="preserve"> PAGEREF _Toc31795955 \h </w:instrText>
        </w:r>
        <w:r w:rsidR="00E619BC">
          <w:rPr>
            <w:noProof/>
            <w:webHidden/>
          </w:rPr>
        </w:r>
        <w:r w:rsidR="00E619BC">
          <w:rPr>
            <w:noProof/>
            <w:webHidden/>
          </w:rPr>
          <w:fldChar w:fldCharType="separate"/>
        </w:r>
        <w:r w:rsidR="003578B2">
          <w:rPr>
            <w:noProof/>
            <w:webHidden/>
          </w:rPr>
          <w:t>8</w:t>
        </w:r>
        <w:r w:rsidR="00E619BC">
          <w:rPr>
            <w:noProof/>
            <w:webHidden/>
          </w:rPr>
          <w:fldChar w:fldCharType="end"/>
        </w:r>
      </w:hyperlink>
    </w:p>
    <w:p w14:paraId="022538C4" w14:textId="0B9BE224"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56" w:history="1">
        <w:r w:rsidR="00E619BC" w:rsidRPr="006B4224">
          <w:rPr>
            <w:rStyle w:val="Hipervnculo"/>
            <w:noProof/>
          </w:rPr>
          <w:t>4.</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Gobierno de TI</w:t>
        </w:r>
        <w:r w:rsidR="00E619BC">
          <w:rPr>
            <w:noProof/>
            <w:webHidden/>
          </w:rPr>
          <w:tab/>
        </w:r>
        <w:r w:rsidR="00E619BC">
          <w:rPr>
            <w:noProof/>
            <w:webHidden/>
          </w:rPr>
          <w:fldChar w:fldCharType="begin"/>
        </w:r>
        <w:r w:rsidR="00E619BC">
          <w:rPr>
            <w:noProof/>
            <w:webHidden/>
          </w:rPr>
          <w:instrText xml:space="preserve"> PAGEREF _Toc31795956 \h </w:instrText>
        </w:r>
        <w:r w:rsidR="00E619BC">
          <w:rPr>
            <w:noProof/>
            <w:webHidden/>
          </w:rPr>
        </w:r>
        <w:r w:rsidR="00E619BC">
          <w:rPr>
            <w:noProof/>
            <w:webHidden/>
          </w:rPr>
          <w:fldChar w:fldCharType="separate"/>
        </w:r>
        <w:r w:rsidR="003578B2">
          <w:rPr>
            <w:noProof/>
            <w:webHidden/>
          </w:rPr>
          <w:t>8</w:t>
        </w:r>
        <w:r w:rsidR="00E619BC">
          <w:rPr>
            <w:noProof/>
            <w:webHidden/>
          </w:rPr>
          <w:fldChar w:fldCharType="end"/>
        </w:r>
      </w:hyperlink>
    </w:p>
    <w:p w14:paraId="68FF7ADC" w14:textId="24306FB7"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57" w:history="1">
        <w:r w:rsidR="00E619BC" w:rsidRPr="006B4224">
          <w:rPr>
            <w:rStyle w:val="Hipervnculo"/>
            <w:noProof/>
          </w:rPr>
          <w:t>5.</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Framework Técnico</w:t>
        </w:r>
        <w:r w:rsidR="00E619BC">
          <w:rPr>
            <w:noProof/>
            <w:webHidden/>
          </w:rPr>
          <w:tab/>
        </w:r>
        <w:r w:rsidR="00E619BC">
          <w:rPr>
            <w:noProof/>
            <w:webHidden/>
          </w:rPr>
          <w:fldChar w:fldCharType="begin"/>
        </w:r>
        <w:r w:rsidR="00E619BC">
          <w:rPr>
            <w:noProof/>
            <w:webHidden/>
          </w:rPr>
          <w:instrText xml:space="preserve"> PAGEREF _Toc31795957 \h </w:instrText>
        </w:r>
        <w:r w:rsidR="00E619BC">
          <w:rPr>
            <w:noProof/>
            <w:webHidden/>
          </w:rPr>
        </w:r>
        <w:r w:rsidR="00E619BC">
          <w:rPr>
            <w:noProof/>
            <w:webHidden/>
          </w:rPr>
          <w:fldChar w:fldCharType="separate"/>
        </w:r>
        <w:r w:rsidR="003578B2">
          <w:rPr>
            <w:noProof/>
            <w:webHidden/>
          </w:rPr>
          <w:t>10</w:t>
        </w:r>
        <w:r w:rsidR="00E619BC">
          <w:rPr>
            <w:noProof/>
            <w:webHidden/>
          </w:rPr>
          <w:fldChar w:fldCharType="end"/>
        </w:r>
      </w:hyperlink>
    </w:p>
    <w:p w14:paraId="2C194AF4" w14:textId="6EC11D88"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8" w:history="1">
        <w:r w:rsidR="00E619BC" w:rsidRPr="006B4224">
          <w:rPr>
            <w:rStyle w:val="Hipervnculo"/>
            <w:noProof/>
          </w:rPr>
          <w:t>5.1.</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Diseño del Framework</w:t>
        </w:r>
        <w:r w:rsidR="00E619BC">
          <w:rPr>
            <w:noProof/>
            <w:webHidden/>
          </w:rPr>
          <w:tab/>
        </w:r>
        <w:r w:rsidR="00E619BC">
          <w:rPr>
            <w:noProof/>
            <w:webHidden/>
          </w:rPr>
          <w:fldChar w:fldCharType="begin"/>
        </w:r>
        <w:r w:rsidR="00E619BC">
          <w:rPr>
            <w:noProof/>
            <w:webHidden/>
          </w:rPr>
          <w:instrText xml:space="preserve"> PAGEREF _Toc31795958 \h </w:instrText>
        </w:r>
        <w:r w:rsidR="00E619BC">
          <w:rPr>
            <w:noProof/>
            <w:webHidden/>
          </w:rPr>
        </w:r>
        <w:r w:rsidR="00E619BC">
          <w:rPr>
            <w:noProof/>
            <w:webHidden/>
          </w:rPr>
          <w:fldChar w:fldCharType="separate"/>
        </w:r>
        <w:r w:rsidR="003578B2">
          <w:rPr>
            <w:noProof/>
            <w:webHidden/>
          </w:rPr>
          <w:t>10</w:t>
        </w:r>
        <w:r w:rsidR="00E619BC">
          <w:rPr>
            <w:noProof/>
            <w:webHidden/>
          </w:rPr>
          <w:fldChar w:fldCharType="end"/>
        </w:r>
      </w:hyperlink>
    </w:p>
    <w:p w14:paraId="615D34E0" w14:textId="001C1C78"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59" w:history="1">
        <w:r w:rsidR="00E619BC" w:rsidRPr="006B4224">
          <w:rPr>
            <w:rStyle w:val="Hipervnculo"/>
            <w:noProof/>
          </w:rPr>
          <w:t>5.2.</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Diseño de los componentes</w:t>
        </w:r>
        <w:r w:rsidR="00E619BC">
          <w:rPr>
            <w:noProof/>
            <w:webHidden/>
          </w:rPr>
          <w:tab/>
        </w:r>
        <w:r w:rsidR="00E619BC">
          <w:rPr>
            <w:noProof/>
            <w:webHidden/>
          </w:rPr>
          <w:fldChar w:fldCharType="begin"/>
        </w:r>
        <w:r w:rsidR="00E619BC">
          <w:rPr>
            <w:noProof/>
            <w:webHidden/>
          </w:rPr>
          <w:instrText xml:space="preserve"> PAGEREF _Toc31795959 \h </w:instrText>
        </w:r>
        <w:r w:rsidR="00E619BC">
          <w:rPr>
            <w:noProof/>
            <w:webHidden/>
          </w:rPr>
        </w:r>
        <w:r w:rsidR="00E619BC">
          <w:rPr>
            <w:noProof/>
            <w:webHidden/>
          </w:rPr>
          <w:fldChar w:fldCharType="separate"/>
        </w:r>
        <w:r w:rsidR="003578B2">
          <w:rPr>
            <w:noProof/>
            <w:webHidden/>
          </w:rPr>
          <w:t>11</w:t>
        </w:r>
        <w:r w:rsidR="00E619BC">
          <w:rPr>
            <w:noProof/>
            <w:webHidden/>
          </w:rPr>
          <w:fldChar w:fldCharType="end"/>
        </w:r>
      </w:hyperlink>
    </w:p>
    <w:p w14:paraId="4FC26518" w14:textId="35AE33C8"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60" w:history="1">
        <w:r w:rsidR="00E619BC" w:rsidRPr="006B4224">
          <w:rPr>
            <w:rStyle w:val="Hipervnculo"/>
            <w:noProof/>
          </w:rPr>
          <w:t>5.3.</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Estructura de los directorios</w:t>
        </w:r>
        <w:r w:rsidR="00E619BC">
          <w:rPr>
            <w:noProof/>
            <w:webHidden/>
          </w:rPr>
          <w:tab/>
        </w:r>
        <w:r w:rsidR="00E619BC">
          <w:rPr>
            <w:noProof/>
            <w:webHidden/>
          </w:rPr>
          <w:fldChar w:fldCharType="begin"/>
        </w:r>
        <w:r w:rsidR="00E619BC">
          <w:rPr>
            <w:noProof/>
            <w:webHidden/>
          </w:rPr>
          <w:instrText xml:space="preserve"> PAGEREF _Toc31795960 \h </w:instrText>
        </w:r>
        <w:r w:rsidR="00E619BC">
          <w:rPr>
            <w:noProof/>
            <w:webHidden/>
          </w:rPr>
        </w:r>
        <w:r w:rsidR="00E619BC">
          <w:rPr>
            <w:noProof/>
            <w:webHidden/>
          </w:rPr>
          <w:fldChar w:fldCharType="separate"/>
        </w:r>
        <w:r w:rsidR="003578B2">
          <w:rPr>
            <w:noProof/>
            <w:webHidden/>
          </w:rPr>
          <w:t>11</w:t>
        </w:r>
        <w:r w:rsidR="00E619BC">
          <w:rPr>
            <w:noProof/>
            <w:webHidden/>
          </w:rPr>
          <w:fldChar w:fldCharType="end"/>
        </w:r>
      </w:hyperlink>
    </w:p>
    <w:p w14:paraId="6FAD1CE3" w14:textId="0756F1EB"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1" w:history="1">
        <w:r w:rsidR="00E619BC" w:rsidRPr="006B4224">
          <w:rPr>
            <w:rStyle w:val="Hipervnculo"/>
            <w:noProof/>
          </w:rPr>
          <w:t>5.3.1.</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Directorio raíz</w:t>
        </w:r>
        <w:r w:rsidR="00E619BC">
          <w:rPr>
            <w:noProof/>
            <w:webHidden/>
          </w:rPr>
          <w:tab/>
        </w:r>
        <w:r w:rsidR="00E619BC">
          <w:rPr>
            <w:noProof/>
            <w:webHidden/>
          </w:rPr>
          <w:fldChar w:fldCharType="begin"/>
        </w:r>
        <w:r w:rsidR="00E619BC">
          <w:rPr>
            <w:noProof/>
            <w:webHidden/>
          </w:rPr>
          <w:instrText xml:space="preserve"> PAGEREF _Toc31795961 \h </w:instrText>
        </w:r>
        <w:r w:rsidR="00E619BC">
          <w:rPr>
            <w:noProof/>
            <w:webHidden/>
          </w:rPr>
        </w:r>
        <w:r w:rsidR="00E619BC">
          <w:rPr>
            <w:noProof/>
            <w:webHidden/>
          </w:rPr>
          <w:fldChar w:fldCharType="separate"/>
        </w:r>
        <w:r w:rsidR="003578B2">
          <w:rPr>
            <w:noProof/>
            <w:webHidden/>
          </w:rPr>
          <w:t>12</w:t>
        </w:r>
        <w:r w:rsidR="00E619BC">
          <w:rPr>
            <w:noProof/>
            <w:webHidden/>
          </w:rPr>
          <w:fldChar w:fldCharType="end"/>
        </w:r>
      </w:hyperlink>
    </w:p>
    <w:p w14:paraId="5F3A2221" w14:textId="6D22D7CB"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2" w:history="1">
        <w:r w:rsidR="00E619BC" w:rsidRPr="006B4224">
          <w:rPr>
            <w:rStyle w:val="Hipervnculo"/>
            <w:noProof/>
          </w:rPr>
          <w:t>5.3.2.</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Directorio main</w:t>
        </w:r>
        <w:r w:rsidR="00E619BC">
          <w:rPr>
            <w:noProof/>
            <w:webHidden/>
          </w:rPr>
          <w:tab/>
        </w:r>
        <w:r w:rsidR="00E619BC">
          <w:rPr>
            <w:noProof/>
            <w:webHidden/>
          </w:rPr>
          <w:fldChar w:fldCharType="begin"/>
        </w:r>
        <w:r w:rsidR="00E619BC">
          <w:rPr>
            <w:noProof/>
            <w:webHidden/>
          </w:rPr>
          <w:instrText xml:space="preserve"> PAGEREF _Toc31795962 \h </w:instrText>
        </w:r>
        <w:r w:rsidR="00E619BC">
          <w:rPr>
            <w:noProof/>
            <w:webHidden/>
          </w:rPr>
        </w:r>
        <w:r w:rsidR="00E619BC">
          <w:rPr>
            <w:noProof/>
            <w:webHidden/>
          </w:rPr>
          <w:fldChar w:fldCharType="separate"/>
        </w:r>
        <w:r w:rsidR="003578B2">
          <w:rPr>
            <w:noProof/>
            <w:webHidden/>
          </w:rPr>
          <w:t>12</w:t>
        </w:r>
        <w:r w:rsidR="00E619BC">
          <w:rPr>
            <w:noProof/>
            <w:webHidden/>
          </w:rPr>
          <w:fldChar w:fldCharType="end"/>
        </w:r>
      </w:hyperlink>
    </w:p>
    <w:p w14:paraId="543C3AF5" w14:textId="64DD6249"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3" w:history="1">
        <w:r w:rsidR="00E619BC" w:rsidRPr="006B4224">
          <w:rPr>
            <w:rStyle w:val="Hipervnculo"/>
            <w:noProof/>
          </w:rPr>
          <w:t>5.3.3.</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Directorio Java</w:t>
        </w:r>
        <w:r w:rsidR="00E619BC">
          <w:rPr>
            <w:noProof/>
            <w:webHidden/>
          </w:rPr>
          <w:tab/>
        </w:r>
        <w:r w:rsidR="00E619BC">
          <w:rPr>
            <w:noProof/>
            <w:webHidden/>
          </w:rPr>
          <w:fldChar w:fldCharType="begin"/>
        </w:r>
        <w:r w:rsidR="00E619BC">
          <w:rPr>
            <w:noProof/>
            <w:webHidden/>
          </w:rPr>
          <w:instrText xml:space="preserve"> PAGEREF _Toc31795963 \h </w:instrText>
        </w:r>
        <w:r w:rsidR="00E619BC">
          <w:rPr>
            <w:noProof/>
            <w:webHidden/>
          </w:rPr>
        </w:r>
        <w:r w:rsidR="00E619BC">
          <w:rPr>
            <w:noProof/>
            <w:webHidden/>
          </w:rPr>
          <w:fldChar w:fldCharType="separate"/>
        </w:r>
        <w:r w:rsidR="003578B2">
          <w:rPr>
            <w:noProof/>
            <w:webHidden/>
          </w:rPr>
          <w:t>12</w:t>
        </w:r>
        <w:r w:rsidR="00E619BC">
          <w:rPr>
            <w:noProof/>
            <w:webHidden/>
          </w:rPr>
          <w:fldChar w:fldCharType="end"/>
        </w:r>
      </w:hyperlink>
    </w:p>
    <w:p w14:paraId="25AEA338" w14:textId="12FB005C"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4" w:history="1">
        <w:r w:rsidR="00E619BC" w:rsidRPr="006B4224">
          <w:rPr>
            <w:rStyle w:val="Hipervnculo"/>
            <w:noProof/>
          </w:rPr>
          <w:t>5.3.4.</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Directorio resources</w:t>
        </w:r>
        <w:r w:rsidR="00E619BC">
          <w:rPr>
            <w:noProof/>
            <w:webHidden/>
          </w:rPr>
          <w:tab/>
        </w:r>
        <w:r w:rsidR="00E619BC">
          <w:rPr>
            <w:noProof/>
            <w:webHidden/>
          </w:rPr>
          <w:fldChar w:fldCharType="begin"/>
        </w:r>
        <w:r w:rsidR="00E619BC">
          <w:rPr>
            <w:noProof/>
            <w:webHidden/>
          </w:rPr>
          <w:instrText xml:space="preserve"> PAGEREF _Toc31795964 \h </w:instrText>
        </w:r>
        <w:r w:rsidR="00E619BC">
          <w:rPr>
            <w:noProof/>
            <w:webHidden/>
          </w:rPr>
        </w:r>
        <w:r w:rsidR="00E619BC">
          <w:rPr>
            <w:noProof/>
            <w:webHidden/>
          </w:rPr>
          <w:fldChar w:fldCharType="separate"/>
        </w:r>
        <w:r w:rsidR="003578B2">
          <w:rPr>
            <w:noProof/>
            <w:webHidden/>
          </w:rPr>
          <w:t>13</w:t>
        </w:r>
        <w:r w:rsidR="00E619BC">
          <w:rPr>
            <w:noProof/>
            <w:webHidden/>
          </w:rPr>
          <w:fldChar w:fldCharType="end"/>
        </w:r>
      </w:hyperlink>
    </w:p>
    <w:p w14:paraId="37B8697F" w14:textId="08F49E99"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65" w:history="1">
        <w:r w:rsidR="00E619BC" w:rsidRPr="006B4224">
          <w:rPr>
            <w:rStyle w:val="Hipervnculo"/>
            <w:noProof/>
          </w:rPr>
          <w:t>5.4.</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Librerías</w:t>
        </w:r>
        <w:r w:rsidR="00E619BC">
          <w:rPr>
            <w:noProof/>
            <w:webHidden/>
          </w:rPr>
          <w:tab/>
        </w:r>
        <w:r w:rsidR="00E619BC">
          <w:rPr>
            <w:noProof/>
            <w:webHidden/>
          </w:rPr>
          <w:fldChar w:fldCharType="begin"/>
        </w:r>
        <w:r w:rsidR="00E619BC">
          <w:rPr>
            <w:noProof/>
            <w:webHidden/>
          </w:rPr>
          <w:instrText xml:space="preserve"> PAGEREF _Toc31795965 \h </w:instrText>
        </w:r>
        <w:r w:rsidR="00E619BC">
          <w:rPr>
            <w:noProof/>
            <w:webHidden/>
          </w:rPr>
        </w:r>
        <w:r w:rsidR="00E619BC">
          <w:rPr>
            <w:noProof/>
            <w:webHidden/>
          </w:rPr>
          <w:fldChar w:fldCharType="separate"/>
        </w:r>
        <w:r w:rsidR="003578B2">
          <w:rPr>
            <w:noProof/>
            <w:webHidden/>
          </w:rPr>
          <w:t>14</w:t>
        </w:r>
        <w:r w:rsidR="00E619BC">
          <w:rPr>
            <w:noProof/>
            <w:webHidden/>
          </w:rPr>
          <w:fldChar w:fldCharType="end"/>
        </w:r>
      </w:hyperlink>
    </w:p>
    <w:p w14:paraId="38B3F1EC" w14:textId="26E67D3D"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66" w:history="1">
        <w:r w:rsidR="00E619BC" w:rsidRPr="006B4224">
          <w:rPr>
            <w:rStyle w:val="Hipervnculo"/>
            <w:noProof/>
          </w:rPr>
          <w:t>6.</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Administración de Scripts</w:t>
        </w:r>
        <w:r w:rsidR="00E619BC">
          <w:rPr>
            <w:noProof/>
            <w:webHidden/>
          </w:rPr>
          <w:tab/>
        </w:r>
        <w:r w:rsidR="00E619BC">
          <w:rPr>
            <w:noProof/>
            <w:webHidden/>
          </w:rPr>
          <w:fldChar w:fldCharType="begin"/>
        </w:r>
        <w:r w:rsidR="00E619BC">
          <w:rPr>
            <w:noProof/>
            <w:webHidden/>
          </w:rPr>
          <w:instrText xml:space="preserve"> PAGEREF _Toc31795966 \h </w:instrText>
        </w:r>
        <w:r w:rsidR="00E619BC">
          <w:rPr>
            <w:noProof/>
            <w:webHidden/>
          </w:rPr>
        </w:r>
        <w:r w:rsidR="00E619BC">
          <w:rPr>
            <w:noProof/>
            <w:webHidden/>
          </w:rPr>
          <w:fldChar w:fldCharType="separate"/>
        </w:r>
        <w:r w:rsidR="003578B2">
          <w:rPr>
            <w:noProof/>
            <w:webHidden/>
          </w:rPr>
          <w:t>15</w:t>
        </w:r>
        <w:r w:rsidR="00E619BC">
          <w:rPr>
            <w:noProof/>
            <w:webHidden/>
          </w:rPr>
          <w:fldChar w:fldCharType="end"/>
        </w:r>
      </w:hyperlink>
    </w:p>
    <w:p w14:paraId="6A54BAD5" w14:textId="05675BB4"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67" w:history="1">
        <w:r w:rsidR="00E619BC" w:rsidRPr="006B4224">
          <w:rPr>
            <w:rStyle w:val="Hipervnculo"/>
            <w:noProof/>
          </w:rPr>
          <w:t>6.1.</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Acerca del repositorio</w:t>
        </w:r>
        <w:r w:rsidR="00E619BC">
          <w:rPr>
            <w:noProof/>
            <w:webHidden/>
          </w:rPr>
          <w:tab/>
        </w:r>
        <w:r w:rsidR="00E619BC">
          <w:rPr>
            <w:noProof/>
            <w:webHidden/>
          </w:rPr>
          <w:fldChar w:fldCharType="begin"/>
        </w:r>
        <w:r w:rsidR="00E619BC">
          <w:rPr>
            <w:noProof/>
            <w:webHidden/>
          </w:rPr>
          <w:instrText xml:space="preserve"> PAGEREF _Toc31795967 \h </w:instrText>
        </w:r>
        <w:r w:rsidR="00E619BC">
          <w:rPr>
            <w:noProof/>
            <w:webHidden/>
          </w:rPr>
        </w:r>
        <w:r w:rsidR="00E619BC">
          <w:rPr>
            <w:noProof/>
            <w:webHidden/>
          </w:rPr>
          <w:fldChar w:fldCharType="separate"/>
        </w:r>
        <w:r w:rsidR="003578B2">
          <w:rPr>
            <w:noProof/>
            <w:webHidden/>
          </w:rPr>
          <w:t>15</w:t>
        </w:r>
        <w:r w:rsidR="00E619BC">
          <w:rPr>
            <w:noProof/>
            <w:webHidden/>
          </w:rPr>
          <w:fldChar w:fldCharType="end"/>
        </w:r>
      </w:hyperlink>
    </w:p>
    <w:p w14:paraId="4F905DE3" w14:textId="30FA6E5A"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8" w:history="1">
        <w:r w:rsidR="00E619BC" w:rsidRPr="006B4224">
          <w:rPr>
            <w:rStyle w:val="Hipervnculo"/>
            <w:noProof/>
          </w:rPr>
          <w:t>6.1.1.</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Datos del repositorio</w:t>
        </w:r>
        <w:r w:rsidR="00E619BC">
          <w:rPr>
            <w:noProof/>
            <w:webHidden/>
          </w:rPr>
          <w:tab/>
        </w:r>
        <w:r w:rsidR="00E619BC">
          <w:rPr>
            <w:noProof/>
            <w:webHidden/>
          </w:rPr>
          <w:fldChar w:fldCharType="begin"/>
        </w:r>
        <w:r w:rsidR="00E619BC">
          <w:rPr>
            <w:noProof/>
            <w:webHidden/>
          </w:rPr>
          <w:instrText xml:space="preserve"> PAGEREF _Toc31795968 \h </w:instrText>
        </w:r>
        <w:r w:rsidR="00E619BC">
          <w:rPr>
            <w:noProof/>
            <w:webHidden/>
          </w:rPr>
        </w:r>
        <w:r w:rsidR="00E619BC">
          <w:rPr>
            <w:noProof/>
            <w:webHidden/>
          </w:rPr>
          <w:fldChar w:fldCharType="separate"/>
        </w:r>
        <w:r w:rsidR="003578B2">
          <w:rPr>
            <w:noProof/>
            <w:webHidden/>
          </w:rPr>
          <w:t>15</w:t>
        </w:r>
        <w:r w:rsidR="00E619BC">
          <w:rPr>
            <w:noProof/>
            <w:webHidden/>
          </w:rPr>
          <w:fldChar w:fldCharType="end"/>
        </w:r>
      </w:hyperlink>
    </w:p>
    <w:p w14:paraId="706EA581" w14:textId="2EF10F41"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69" w:history="1">
        <w:r w:rsidR="00E619BC" w:rsidRPr="006B4224">
          <w:rPr>
            <w:rStyle w:val="Hipervnculo"/>
            <w:noProof/>
          </w:rPr>
          <w:t>6.1.2.</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Características del repositorio</w:t>
        </w:r>
        <w:r w:rsidR="00E619BC">
          <w:rPr>
            <w:noProof/>
            <w:webHidden/>
          </w:rPr>
          <w:tab/>
        </w:r>
        <w:r w:rsidR="00E619BC">
          <w:rPr>
            <w:noProof/>
            <w:webHidden/>
          </w:rPr>
          <w:fldChar w:fldCharType="begin"/>
        </w:r>
        <w:r w:rsidR="00E619BC">
          <w:rPr>
            <w:noProof/>
            <w:webHidden/>
          </w:rPr>
          <w:instrText xml:space="preserve"> PAGEREF _Toc31795969 \h </w:instrText>
        </w:r>
        <w:r w:rsidR="00E619BC">
          <w:rPr>
            <w:noProof/>
            <w:webHidden/>
          </w:rPr>
        </w:r>
        <w:r w:rsidR="00E619BC">
          <w:rPr>
            <w:noProof/>
            <w:webHidden/>
          </w:rPr>
          <w:fldChar w:fldCharType="separate"/>
        </w:r>
        <w:r w:rsidR="003578B2">
          <w:rPr>
            <w:noProof/>
            <w:webHidden/>
          </w:rPr>
          <w:t>15</w:t>
        </w:r>
        <w:r w:rsidR="00E619BC">
          <w:rPr>
            <w:noProof/>
            <w:webHidden/>
          </w:rPr>
          <w:fldChar w:fldCharType="end"/>
        </w:r>
      </w:hyperlink>
    </w:p>
    <w:p w14:paraId="5FD0301C" w14:textId="763AA60A"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70" w:history="1">
        <w:r w:rsidR="00E619BC" w:rsidRPr="006B4224">
          <w:rPr>
            <w:rStyle w:val="Hipervnculo"/>
            <w:noProof/>
          </w:rPr>
          <w:t>6.2.</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Dinámica de trabajo</w:t>
        </w:r>
        <w:r w:rsidR="00E619BC">
          <w:rPr>
            <w:noProof/>
            <w:webHidden/>
          </w:rPr>
          <w:tab/>
        </w:r>
        <w:r w:rsidR="00E619BC">
          <w:rPr>
            <w:noProof/>
            <w:webHidden/>
          </w:rPr>
          <w:fldChar w:fldCharType="begin"/>
        </w:r>
        <w:r w:rsidR="00E619BC">
          <w:rPr>
            <w:noProof/>
            <w:webHidden/>
          </w:rPr>
          <w:instrText xml:space="preserve"> PAGEREF _Toc31795970 \h </w:instrText>
        </w:r>
        <w:r w:rsidR="00E619BC">
          <w:rPr>
            <w:noProof/>
            <w:webHidden/>
          </w:rPr>
        </w:r>
        <w:r w:rsidR="00E619BC">
          <w:rPr>
            <w:noProof/>
            <w:webHidden/>
          </w:rPr>
          <w:fldChar w:fldCharType="separate"/>
        </w:r>
        <w:r w:rsidR="003578B2">
          <w:rPr>
            <w:noProof/>
            <w:webHidden/>
          </w:rPr>
          <w:t>16</w:t>
        </w:r>
        <w:r w:rsidR="00E619BC">
          <w:rPr>
            <w:noProof/>
            <w:webHidden/>
          </w:rPr>
          <w:fldChar w:fldCharType="end"/>
        </w:r>
      </w:hyperlink>
    </w:p>
    <w:p w14:paraId="3933AB00" w14:textId="1F6B827D" w:rsidR="00E619BC" w:rsidRPr="00E042C9" w:rsidRDefault="005F1D6B" w:rsidP="00E042C9">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71" w:history="1">
        <w:r w:rsidR="00E619BC" w:rsidRPr="006B4224">
          <w:rPr>
            <w:rStyle w:val="Hipervnculo"/>
            <w:noProof/>
          </w:rPr>
          <w:t>7.</w:t>
        </w:r>
        <w:r w:rsidR="00E619BC">
          <w:rPr>
            <w:rFonts w:asciiTheme="minorHAnsi" w:eastAsiaTheme="minorEastAsia" w:hAnsiTheme="minorHAnsi" w:cstheme="minorBidi"/>
            <w:b w:val="0"/>
            <w:bCs w:val="0"/>
            <w:noProof/>
            <w:szCs w:val="22"/>
            <w:lang w:val="en-US" w:eastAsia="en-US"/>
          </w:rPr>
          <w:tab/>
        </w:r>
        <w:r w:rsidR="00E042C9">
          <w:rPr>
            <w:noProof/>
          </w:rPr>
          <w:t>Ejecución de CLI (Command Line Interface)</w:t>
        </w:r>
        <w:r w:rsidR="00E619BC">
          <w:rPr>
            <w:noProof/>
            <w:webHidden/>
          </w:rPr>
          <w:tab/>
        </w:r>
        <w:r w:rsidR="00E619BC">
          <w:rPr>
            <w:noProof/>
            <w:webHidden/>
          </w:rPr>
          <w:fldChar w:fldCharType="begin"/>
        </w:r>
        <w:r w:rsidR="00E619BC">
          <w:rPr>
            <w:noProof/>
            <w:webHidden/>
          </w:rPr>
          <w:instrText xml:space="preserve"> PAGEREF _Toc31795971 \h </w:instrText>
        </w:r>
        <w:r w:rsidR="00E619BC">
          <w:rPr>
            <w:noProof/>
            <w:webHidden/>
          </w:rPr>
        </w:r>
        <w:r w:rsidR="00E619BC">
          <w:rPr>
            <w:noProof/>
            <w:webHidden/>
          </w:rPr>
          <w:fldChar w:fldCharType="separate"/>
        </w:r>
        <w:r w:rsidR="003578B2">
          <w:rPr>
            <w:noProof/>
            <w:webHidden/>
          </w:rPr>
          <w:t>17</w:t>
        </w:r>
        <w:r w:rsidR="00E619BC">
          <w:rPr>
            <w:noProof/>
            <w:webHidden/>
          </w:rPr>
          <w:fldChar w:fldCharType="end"/>
        </w:r>
      </w:hyperlink>
    </w:p>
    <w:p w14:paraId="0E33EA4E" w14:textId="785B4763" w:rsidR="00E619BC" w:rsidRDefault="005F1D6B">
      <w:pPr>
        <w:pStyle w:val="TDC1"/>
        <w:tabs>
          <w:tab w:val="left" w:pos="708"/>
          <w:tab w:val="right" w:leader="dot" w:pos="9346"/>
        </w:tabs>
        <w:rPr>
          <w:rFonts w:asciiTheme="minorHAnsi" w:eastAsiaTheme="minorEastAsia" w:hAnsiTheme="minorHAnsi" w:cstheme="minorBidi"/>
          <w:b w:val="0"/>
          <w:bCs w:val="0"/>
          <w:noProof/>
          <w:szCs w:val="22"/>
          <w:lang w:val="en-US" w:eastAsia="en-US"/>
        </w:rPr>
      </w:pPr>
      <w:hyperlink w:anchor="_Toc31795973" w:history="1">
        <w:r w:rsidR="00E619BC" w:rsidRPr="006B4224">
          <w:rPr>
            <w:rStyle w:val="Hipervnculo"/>
            <w:noProof/>
          </w:rPr>
          <w:t>8.</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Desarrollo de nuevos scripts de automatización</w:t>
        </w:r>
        <w:r w:rsidR="00E619BC">
          <w:rPr>
            <w:noProof/>
            <w:webHidden/>
          </w:rPr>
          <w:tab/>
        </w:r>
        <w:r w:rsidR="00E619BC">
          <w:rPr>
            <w:noProof/>
            <w:webHidden/>
          </w:rPr>
          <w:fldChar w:fldCharType="begin"/>
        </w:r>
        <w:r w:rsidR="00E619BC">
          <w:rPr>
            <w:noProof/>
            <w:webHidden/>
          </w:rPr>
          <w:instrText xml:space="preserve"> PAGEREF _Toc31795973 \h </w:instrText>
        </w:r>
        <w:r w:rsidR="00E619BC">
          <w:rPr>
            <w:noProof/>
            <w:webHidden/>
          </w:rPr>
        </w:r>
        <w:r w:rsidR="00E619BC">
          <w:rPr>
            <w:noProof/>
            <w:webHidden/>
          </w:rPr>
          <w:fldChar w:fldCharType="separate"/>
        </w:r>
        <w:r w:rsidR="003578B2">
          <w:rPr>
            <w:noProof/>
            <w:webHidden/>
          </w:rPr>
          <w:t>19</w:t>
        </w:r>
        <w:r w:rsidR="00E619BC">
          <w:rPr>
            <w:noProof/>
            <w:webHidden/>
          </w:rPr>
          <w:fldChar w:fldCharType="end"/>
        </w:r>
      </w:hyperlink>
    </w:p>
    <w:p w14:paraId="78B07ADD" w14:textId="3C795FBB"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74" w:history="1">
        <w:r w:rsidR="00E619BC" w:rsidRPr="006B4224">
          <w:rPr>
            <w:rStyle w:val="Hipervnculo"/>
            <w:noProof/>
          </w:rPr>
          <w:t>8.1.</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Proceso</w:t>
        </w:r>
        <w:r w:rsidR="00E619BC">
          <w:rPr>
            <w:noProof/>
            <w:webHidden/>
          </w:rPr>
          <w:tab/>
        </w:r>
        <w:r w:rsidR="00E619BC">
          <w:rPr>
            <w:noProof/>
            <w:webHidden/>
          </w:rPr>
          <w:fldChar w:fldCharType="begin"/>
        </w:r>
        <w:r w:rsidR="00E619BC">
          <w:rPr>
            <w:noProof/>
            <w:webHidden/>
          </w:rPr>
          <w:instrText xml:space="preserve"> PAGEREF _Toc31795974 \h </w:instrText>
        </w:r>
        <w:r w:rsidR="00E619BC">
          <w:rPr>
            <w:noProof/>
            <w:webHidden/>
          </w:rPr>
        </w:r>
        <w:r w:rsidR="00E619BC">
          <w:rPr>
            <w:noProof/>
            <w:webHidden/>
          </w:rPr>
          <w:fldChar w:fldCharType="separate"/>
        </w:r>
        <w:r w:rsidR="003578B2">
          <w:rPr>
            <w:noProof/>
            <w:webHidden/>
          </w:rPr>
          <w:t>21</w:t>
        </w:r>
        <w:r w:rsidR="00E619BC">
          <w:rPr>
            <w:noProof/>
            <w:webHidden/>
          </w:rPr>
          <w:fldChar w:fldCharType="end"/>
        </w:r>
      </w:hyperlink>
    </w:p>
    <w:p w14:paraId="256669E5" w14:textId="0C56FDE5"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75" w:history="1">
        <w:r w:rsidR="00E619BC" w:rsidRPr="006B4224">
          <w:rPr>
            <w:rStyle w:val="Hipervnculo"/>
            <w:noProof/>
          </w:rPr>
          <w:t>8.2.</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Requerimientos de configuración y Herramientas</w:t>
        </w:r>
        <w:r w:rsidR="00E619BC">
          <w:rPr>
            <w:noProof/>
            <w:webHidden/>
          </w:rPr>
          <w:tab/>
        </w:r>
        <w:r w:rsidR="00E619BC">
          <w:rPr>
            <w:noProof/>
            <w:webHidden/>
          </w:rPr>
          <w:fldChar w:fldCharType="begin"/>
        </w:r>
        <w:r w:rsidR="00E619BC">
          <w:rPr>
            <w:noProof/>
            <w:webHidden/>
          </w:rPr>
          <w:instrText xml:space="preserve"> PAGEREF _Toc31795975 \h </w:instrText>
        </w:r>
        <w:r w:rsidR="00E619BC">
          <w:rPr>
            <w:noProof/>
            <w:webHidden/>
          </w:rPr>
        </w:r>
        <w:r w:rsidR="00E619BC">
          <w:rPr>
            <w:noProof/>
            <w:webHidden/>
          </w:rPr>
          <w:fldChar w:fldCharType="separate"/>
        </w:r>
        <w:r w:rsidR="003578B2">
          <w:rPr>
            <w:noProof/>
            <w:webHidden/>
          </w:rPr>
          <w:t>21</w:t>
        </w:r>
        <w:r w:rsidR="00E619BC">
          <w:rPr>
            <w:noProof/>
            <w:webHidden/>
          </w:rPr>
          <w:fldChar w:fldCharType="end"/>
        </w:r>
      </w:hyperlink>
    </w:p>
    <w:p w14:paraId="64F94889" w14:textId="35C5F119" w:rsidR="00E619BC" w:rsidRDefault="005F1D6B">
      <w:pPr>
        <w:pStyle w:val="TDC2"/>
        <w:tabs>
          <w:tab w:val="left" w:pos="1416"/>
          <w:tab w:val="right" w:leader="dot" w:pos="9346"/>
        </w:tabs>
        <w:rPr>
          <w:rFonts w:asciiTheme="minorHAnsi" w:eastAsiaTheme="minorEastAsia" w:hAnsiTheme="minorHAnsi" w:cstheme="minorBidi"/>
          <w:iCs w:val="0"/>
          <w:noProof/>
          <w:sz w:val="22"/>
          <w:szCs w:val="22"/>
          <w:lang w:val="en-US" w:eastAsia="en-US"/>
        </w:rPr>
      </w:pPr>
      <w:hyperlink w:anchor="_Toc31795976" w:history="1">
        <w:r w:rsidR="00E619BC" w:rsidRPr="006B4224">
          <w:rPr>
            <w:rStyle w:val="Hipervnculo"/>
            <w:noProof/>
          </w:rPr>
          <w:t>8.3.</w:t>
        </w:r>
        <w:r w:rsidR="00E619BC">
          <w:rPr>
            <w:rFonts w:asciiTheme="minorHAnsi" w:eastAsiaTheme="minorEastAsia" w:hAnsiTheme="minorHAnsi" w:cstheme="minorBidi"/>
            <w:iCs w:val="0"/>
            <w:noProof/>
            <w:sz w:val="22"/>
            <w:szCs w:val="22"/>
            <w:lang w:val="en-US" w:eastAsia="en-US"/>
          </w:rPr>
          <w:tab/>
        </w:r>
        <w:r w:rsidR="00E619BC" w:rsidRPr="006B4224">
          <w:rPr>
            <w:rStyle w:val="Hipervnculo"/>
            <w:noProof/>
          </w:rPr>
          <w:t>Desarrollo de nuevos scripts</w:t>
        </w:r>
        <w:r w:rsidR="00E619BC">
          <w:rPr>
            <w:noProof/>
            <w:webHidden/>
          </w:rPr>
          <w:tab/>
        </w:r>
        <w:r w:rsidR="00E619BC">
          <w:rPr>
            <w:noProof/>
            <w:webHidden/>
          </w:rPr>
          <w:fldChar w:fldCharType="begin"/>
        </w:r>
        <w:r w:rsidR="00E619BC">
          <w:rPr>
            <w:noProof/>
            <w:webHidden/>
          </w:rPr>
          <w:instrText xml:space="preserve"> PAGEREF _Toc31795976 \h </w:instrText>
        </w:r>
        <w:r w:rsidR="00E619BC">
          <w:rPr>
            <w:noProof/>
            <w:webHidden/>
          </w:rPr>
        </w:r>
        <w:r w:rsidR="00E619BC">
          <w:rPr>
            <w:noProof/>
            <w:webHidden/>
          </w:rPr>
          <w:fldChar w:fldCharType="separate"/>
        </w:r>
        <w:r w:rsidR="003578B2">
          <w:rPr>
            <w:noProof/>
            <w:webHidden/>
          </w:rPr>
          <w:t>22</w:t>
        </w:r>
        <w:r w:rsidR="00E619BC">
          <w:rPr>
            <w:noProof/>
            <w:webHidden/>
          </w:rPr>
          <w:fldChar w:fldCharType="end"/>
        </w:r>
      </w:hyperlink>
    </w:p>
    <w:p w14:paraId="4A60A183" w14:textId="0851A34F" w:rsidR="00E619BC" w:rsidRDefault="005F1D6B">
      <w:pPr>
        <w:pStyle w:val="TDC3"/>
        <w:tabs>
          <w:tab w:val="left" w:pos="2092"/>
          <w:tab w:val="right" w:leader="dot" w:pos="9346"/>
        </w:tabs>
        <w:rPr>
          <w:rFonts w:asciiTheme="minorHAnsi" w:eastAsiaTheme="minorEastAsia" w:hAnsiTheme="minorHAnsi" w:cstheme="minorBidi"/>
          <w:noProof/>
          <w:sz w:val="22"/>
          <w:szCs w:val="22"/>
          <w:lang w:val="en-US" w:eastAsia="en-US"/>
        </w:rPr>
      </w:pPr>
      <w:hyperlink w:anchor="_Toc31795977" w:history="1">
        <w:r w:rsidR="00E619BC" w:rsidRPr="006B4224">
          <w:rPr>
            <w:rStyle w:val="Hipervnculo"/>
            <w:noProof/>
          </w:rPr>
          <w:t>8.3.1.</w:t>
        </w:r>
        <w:r w:rsidR="00E619BC">
          <w:rPr>
            <w:rFonts w:asciiTheme="minorHAnsi" w:eastAsiaTheme="minorEastAsia" w:hAnsiTheme="minorHAnsi" w:cstheme="minorBidi"/>
            <w:noProof/>
            <w:sz w:val="22"/>
            <w:szCs w:val="22"/>
            <w:lang w:val="en-US" w:eastAsia="en-US"/>
          </w:rPr>
          <w:tab/>
        </w:r>
        <w:r w:rsidR="00E619BC" w:rsidRPr="006B4224">
          <w:rPr>
            <w:rStyle w:val="Hipervnculo"/>
            <w:noProof/>
          </w:rPr>
          <w:t>Acceso al repositorio.</w:t>
        </w:r>
        <w:r w:rsidR="00E619BC">
          <w:rPr>
            <w:noProof/>
            <w:webHidden/>
          </w:rPr>
          <w:tab/>
        </w:r>
        <w:r w:rsidR="00E619BC">
          <w:rPr>
            <w:noProof/>
            <w:webHidden/>
          </w:rPr>
          <w:fldChar w:fldCharType="begin"/>
        </w:r>
        <w:r w:rsidR="00E619BC">
          <w:rPr>
            <w:noProof/>
            <w:webHidden/>
          </w:rPr>
          <w:instrText xml:space="preserve"> PAGEREF _Toc31795977 \h </w:instrText>
        </w:r>
        <w:r w:rsidR="00E619BC">
          <w:rPr>
            <w:noProof/>
            <w:webHidden/>
          </w:rPr>
        </w:r>
        <w:r w:rsidR="00E619BC">
          <w:rPr>
            <w:noProof/>
            <w:webHidden/>
          </w:rPr>
          <w:fldChar w:fldCharType="separate"/>
        </w:r>
        <w:r w:rsidR="003578B2">
          <w:rPr>
            <w:noProof/>
            <w:webHidden/>
          </w:rPr>
          <w:t>23</w:t>
        </w:r>
        <w:r w:rsidR="00E619BC">
          <w:rPr>
            <w:noProof/>
            <w:webHidden/>
          </w:rPr>
          <w:fldChar w:fldCharType="end"/>
        </w:r>
      </w:hyperlink>
    </w:p>
    <w:p w14:paraId="44708D13" w14:textId="25A82D83" w:rsidR="00472917" w:rsidRPr="00E042C9" w:rsidRDefault="005F1D6B" w:rsidP="00E042C9">
      <w:pPr>
        <w:pStyle w:val="TDC1"/>
        <w:tabs>
          <w:tab w:val="left" w:pos="708"/>
          <w:tab w:val="right" w:leader="dot" w:pos="9346"/>
        </w:tabs>
      </w:pPr>
      <w:hyperlink w:anchor="_Toc31795984" w:history="1">
        <w:r w:rsidR="00E619BC" w:rsidRPr="006B4224">
          <w:rPr>
            <w:rStyle w:val="Hipervnculo"/>
            <w:noProof/>
          </w:rPr>
          <w:t>9.</w:t>
        </w:r>
        <w:r w:rsidR="00E619BC">
          <w:rPr>
            <w:rFonts w:asciiTheme="minorHAnsi" w:eastAsiaTheme="minorEastAsia" w:hAnsiTheme="minorHAnsi" w:cstheme="minorBidi"/>
            <w:b w:val="0"/>
            <w:bCs w:val="0"/>
            <w:noProof/>
            <w:szCs w:val="22"/>
            <w:lang w:val="en-US" w:eastAsia="en-US"/>
          </w:rPr>
          <w:tab/>
        </w:r>
        <w:r w:rsidR="00E619BC" w:rsidRPr="006B4224">
          <w:rPr>
            <w:rStyle w:val="Hipervnculo"/>
            <w:noProof/>
          </w:rPr>
          <w:t>Glosario</w:t>
        </w:r>
        <w:r w:rsidR="00E619BC">
          <w:rPr>
            <w:noProof/>
            <w:webHidden/>
          </w:rPr>
          <w:tab/>
        </w:r>
        <w:r w:rsidR="00E619BC">
          <w:rPr>
            <w:noProof/>
            <w:webHidden/>
          </w:rPr>
          <w:fldChar w:fldCharType="begin"/>
        </w:r>
        <w:r w:rsidR="00E619BC">
          <w:rPr>
            <w:noProof/>
            <w:webHidden/>
          </w:rPr>
          <w:instrText xml:space="preserve"> PAGEREF _Toc31795984 \h </w:instrText>
        </w:r>
        <w:r w:rsidR="00E619BC">
          <w:rPr>
            <w:noProof/>
            <w:webHidden/>
          </w:rPr>
        </w:r>
        <w:r w:rsidR="00E619BC">
          <w:rPr>
            <w:noProof/>
            <w:webHidden/>
          </w:rPr>
          <w:fldChar w:fldCharType="separate"/>
        </w:r>
        <w:r w:rsidR="003578B2">
          <w:rPr>
            <w:noProof/>
            <w:webHidden/>
          </w:rPr>
          <w:t>23</w:t>
        </w:r>
        <w:r w:rsidR="00E619BC">
          <w:rPr>
            <w:noProof/>
            <w:webHidden/>
          </w:rPr>
          <w:fldChar w:fldCharType="end"/>
        </w:r>
      </w:hyperlink>
      <w:r w:rsidR="00774DB1">
        <w:fldChar w:fldCharType="end"/>
      </w:r>
    </w:p>
    <w:p w14:paraId="046EFB50" w14:textId="77777777" w:rsidR="002D09B8" w:rsidRPr="004F2FEF" w:rsidRDefault="002D09B8" w:rsidP="00690AFE">
      <w:pPr>
        <w:pStyle w:val="Ttulo1"/>
      </w:pPr>
      <w:bookmarkStart w:id="2" w:name="_Toc490226328"/>
      <w:bookmarkStart w:id="3" w:name="_Toc490226380"/>
      <w:bookmarkStart w:id="4" w:name="_Toc490227120"/>
      <w:bookmarkStart w:id="5" w:name="_Toc31103563"/>
      <w:bookmarkStart w:id="6" w:name="_Toc31103976"/>
      <w:bookmarkStart w:id="7" w:name="_Toc31103995"/>
      <w:bookmarkStart w:id="8" w:name="_Ref31385897"/>
      <w:bookmarkStart w:id="9" w:name="_Ref31385966"/>
      <w:bookmarkStart w:id="10" w:name="_Toc31795946"/>
      <w:r w:rsidRPr="004F2FEF">
        <w:lastRenderedPageBreak/>
        <w:t>Objetivo</w:t>
      </w:r>
      <w:bookmarkEnd w:id="2"/>
      <w:bookmarkEnd w:id="3"/>
      <w:bookmarkEnd w:id="4"/>
      <w:bookmarkEnd w:id="5"/>
      <w:bookmarkEnd w:id="6"/>
      <w:bookmarkEnd w:id="7"/>
      <w:bookmarkEnd w:id="8"/>
      <w:bookmarkEnd w:id="9"/>
      <w:bookmarkEnd w:id="10"/>
    </w:p>
    <w:p w14:paraId="30ABE456" w14:textId="00640F56" w:rsidR="00782598" w:rsidRDefault="0023263E" w:rsidP="004F2FEF">
      <w:r w:rsidRPr="000971EC">
        <w:t xml:space="preserve">El objetivo del </w:t>
      </w:r>
      <w:r w:rsidR="00FE4E54" w:rsidRPr="000971EC">
        <w:t>documento</w:t>
      </w:r>
      <w:r w:rsidRPr="000971EC">
        <w:t xml:space="preserve"> es </w:t>
      </w:r>
      <w:r w:rsidR="00B64D1E">
        <w:t xml:space="preserve">describir el framework de automatización propuesto para </w:t>
      </w:r>
      <w:r w:rsidR="001E3226">
        <w:t>NIUBIZ</w:t>
      </w:r>
      <w:r w:rsidR="00B64D1E">
        <w:t xml:space="preserve">, asimismo </w:t>
      </w:r>
      <w:r w:rsidR="00FE4E54" w:rsidRPr="000971EC">
        <w:t xml:space="preserve">familiarizar al </w:t>
      </w:r>
      <w:proofErr w:type="spellStart"/>
      <w:r w:rsidR="00B64D1E" w:rsidRPr="000971EC">
        <w:t>Automatizador</w:t>
      </w:r>
      <w:proofErr w:type="spellEnd"/>
      <w:r w:rsidR="00FE4E54" w:rsidRPr="000971EC">
        <w:t xml:space="preserve"> </w:t>
      </w:r>
      <w:r w:rsidR="00B73D54" w:rsidRPr="000971EC">
        <w:t>con</w:t>
      </w:r>
      <w:r w:rsidR="00FE4E54" w:rsidRPr="000971EC">
        <w:t xml:space="preserve"> el marco de trabajo</w:t>
      </w:r>
      <w:r w:rsidR="00377E50" w:rsidRPr="000971EC">
        <w:t xml:space="preserve"> para la </w:t>
      </w:r>
      <w:r w:rsidR="00377E50" w:rsidRPr="004F2FEF">
        <w:t>automatización de pruebas</w:t>
      </w:r>
      <w:r w:rsidR="001E3226">
        <w:t xml:space="preserve"> para las siguientes aplicaciones:</w:t>
      </w:r>
    </w:p>
    <w:p w14:paraId="19AD0E71" w14:textId="3CA2FFF2" w:rsidR="001E3226" w:rsidRPr="001E3226" w:rsidRDefault="001E3226" w:rsidP="004F2FEF">
      <w:pPr>
        <w:rPr>
          <w:highlight w:val="yellow"/>
        </w:rPr>
      </w:pPr>
      <w:r>
        <w:tab/>
      </w:r>
      <w:r w:rsidRPr="003926A5">
        <w:t>a</w:t>
      </w:r>
      <w:r w:rsidR="003926A5">
        <w:t>. Pago Web</w:t>
      </w:r>
    </w:p>
    <w:p w14:paraId="0ED739C4" w14:textId="2E53D2B6" w:rsidR="001E3226" w:rsidRDefault="001E3226" w:rsidP="004F2FEF">
      <w:r w:rsidRPr="003926A5">
        <w:tab/>
        <w:t>b</w:t>
      </w:r>
      <w:r w:rsidR="003926A5">
        <w:t>. Pago App</w:t>
      </w:r>
    </w:p>
    <w:p w14:paraId="60C75281" w14:textId="68E0F585" w:rsidR="003926A5" w:rsidRDefault="003926A5" w:rsidP="004F2FEF">
      <w:r>
        <w:tab/>
        <w:t xml:space="preserve">c. </w:t>
      </w:r>
      <w:proofErr w:type="spellStart"/>
      <w:r>
        <w:t>Tokenización</w:t>
      </w:r>
      <w:proofErr w:type="spellEnd"/>
    </w:p>
    <w:p w14:paraId="4D637A87" w14:textId="77777777" w:rsidR="004C7AB3" w:rsidRPr="000971EC" w:rsidRDefault="004C7AB3" w:rsidP="004F2FEF"/>
    <w:p w14:paraId="7C606B39" w14:textId="77777777" w:rsidR="005034D6" w:rsidRPr="000971EC" w:rsidRDefault="005034D6" w:rsidP="00690AFE">
      <w:pPr>
        <w:pStyle w:val="Ttulo1"/>
      </w:pPr>
      <w:bookmarkStart w:id="11" w:name="_Toc31795947"/>
      <w:r w:rsidRPr="000971EC">
        <w:t>Términos y Definiciones</w:t>
      </w:r>
      <w:bookmarkEnd w:id="11"/>
    </w:p>
    <w:p w14:paraId="6543207A" w14:textId="77777777" w:rsidR="003926A5" w:rsidRDefault="003926A5" w:rsidP="003926A5">
      <w:proofErr w:type="spellStart"/>
      <w:r>
        <w:rPr>
          <w:b/>
        </w:rPr>
        <w:t>AAPg</w:t>
      </w:r>
      <w:proofErr w:type="spellEnd"/>
      <w:r>
        <w:rPr>
          <w:b/>
        </w:rPr>
        <w:t>:</w:t>
      </w:r>
      <w:r>
        <w:t xml:space="preserve"> Arquitectura de Automatización de Prueba Genérica</w:t>
      </w:r>
    </w:p>
    <w:p w14:paraId="09EF94F3" w14:textId="77777777" w:rsidR="003926A5" w:rsidRDefault="003926A5" w:rsidP="003926A5">
      <w:r>
        <w:rPr>
          <w:b/>
        </w:rPr>
        <w:t>SAP:</w:t>
      </w:r>
      <w:r>
        <w:t xml:space="preserve"> Sistema de Automatización de Pruebas</w:t>
      </w:r>
    </w:p>
    <w:p w14:paraId="625D7BE0" w14:textId="77777777" w:rsidR="003926A5" w:rsidRDefault="003926A5" w:rsidP="003926A5">
      <w:r w:rsidRPr="003926A5">
        <w:rPr>
          <w:b/>
        </w:rPr>
        <w:t>SSP:</w:t>
      </w:r>
      <w:r w:rsidRPr="003926A5">
        <w:t xml:space="preserve"> </w:t>
      </w:r>
      <w:r>
        <w:t>Sistema Sujeto a Prueba (PAGO WEB)</w:t>
      </w:r>
      <w:r w:rsidRPr="003926A5">
        <w:t>.</w:t>
      </w:r>
    </w:p>
    <w:p w14:paraId="64D74CD4" w14:textId="77777777" w:rsidR="003926A5" w:rsidRPr="000971EC" w:rsidRDefault="003926A5" w:rsidP="003926A5">
      <w:r>
        <w:rPr>
          <w:b/>
        </w:rPr>
        <w:t>GUI:</w:t>
      </w:r>
      <w:r>
        <w:t xml:space="preserve"> Interfaz Gráfica de Usuario</w:t>
      </w:r>
    </w:p>
    <w:p w14:paraId="71FA2751" w14:textId="77777777" w:rsidR="003926A5" w:rsidRPr="000971EC" w:rsidRDefault="003926A5" w:rsidP="003926A5">
      <w:r w:rsidRPr="000971EC">
        <w:rPr>
          <w:b/>
        </w:rPr>
        <w:t xml:space="preserve">Archivo </w:t>
      </w:r>
      <w:proofErr w:type="gramStart"/>
      <w:r w:rsidRPr="000971EC">
        <w:rPr>
          <w:b/>
        </w:rPr>
        <w:t>“.</w:t>
      </w:r>
      <w:proofErr w:type="spellStart"/>
      <w:r w:rsidRPr="000971EC">
        <w:rPr>
          <w:b/>
        </w:rPr>
        <w:t>feature</w:t>
      </w:r>
      <w:proofErr w:type="spellEnd"/>
      <w:proofErr w:type="gramEnd"/>
      <w:r w:rsidRPr="000971EC">
        <w:rPr>
          <w:b/>
        </w:rPr>
        <w:t xml:space="preserve">”: </w:t>
      </w:r>
      <w:r w:rsidRPr="000971EC">
        <w:t xml:space="preserve"> Archivo que contiene el paso a paso del escenario de prueba. La descripción del paso a paso se desarrolla haciendo el uso de la herramienta </w:t>
      </w:r>
      <w:proofErr w:type="spellStart"/>
      <w:r w:rsidRPr="000971EC">
        <w:t>Cucumber</w:t>
      </w:r>
      <w:proofErr w:type="spellEnd"/>
      <w:r w:rsidRPr="000971EC">
        <w:t>.</w:t>
      </w:r>
    </w:p>
    <w:p w14:paraId="19FE7646" w14:textId="7B5C2F5C" w:rsidR="005034D6" w:rsidRPr="000971EC" w:rsidRDefault="005034D6" w:rsidP="004F2FEF">
      <w:r w:rsidRPr="000971EC">
        <w:rPr>
          <w:b/>
        </w:rPr>
        <w:t xml:space="preserve">Escenario de Prueba: </w:t>
      </w:r>
      <w:r w:rsidRPr="000971EC">
        <w:t xml:space="preserve">Para los casos de prueba del aplicativo </w:t>
      </w:r>
      <w:r w:rsidR="003926A5">
        <w:t xml:space="preserve">Pago Web / Pago App / </w:t>
      </w:r>
      <w:proofErr w:type="spellStart"/>
      <w:r w:rsidR="003926A5">
        <w:t>Tokenización</w:t>
      </w:r>
      <w:proofErr w:type="spellEnd"/>
      <w:r w:rsidRPr="000971EC">
        <w:t xml:space="preserve">, cada escenario de prueba dentro del </w:t>
      </w:r>
      <w:proofErr w:type="spellStart"/>
      <w:r w:rsidRPr="000971EC">
        <w:t>feature</w:t>
      </w:r>
      <w:proofErr w:type="spellEnd"/>
      <w:r w:rsidRPr="000971EC">
        <w:t xml:space="preserve"> representa a un caso de prueba.</w:t>
      </w:r>
    </w:p>
    <w:p w14:paraId="721E069B" w14:textId="66172E93" w:rsidR="00227E55" w:rsidRPr="000971EC" w:rsidRDefault="00227E55" w:rsidP="004F2FEF">
      <w:r w:rsidRPr="000971EC">
        <w:rPr>
          <w:b/>
        </w:rPr>
        <w:t xml:space="preserve">Aplicativo </w:t>
      </w:r>
      <w:r w:rsidR="003926A5">
        <w:rPr>
          <w:b/>
        </w:rPr>
        <w:t>C</w:t>
      </w:r>
      <w:r w:rsidRPr="000971EC">
        <w:rPr>
          <w:b/>
        </w:rPr>
        <w:t>onocido:</w:t>
      </w:r>
      <w:r w:rsidRPr="000971EC">
        <w:t xml:space="preserve"> Aplicativo el cual tiene algunos casos de prueba ya automatizados.</w:t>
      </w:r>
    </w:p>
    <w:p w14:paraId="04F054CF" w14:textId="77777777" w:rsidR="00227E55" w:rsidRDefault="00227E55" w:rsidP="004F2FEF">
      <w:r w:rsidRPr="000971EC">
        <w:rPr>
          <w:b/>
        </w:rPr>
        <w:t>Aplicativo Nuevo:</w:t>
      </w:r>
      <w:r w:rsidRPr="000971EC">
        <w:t xml:space="preserve"> Aplicativo el cual no tiene casos de prueba automatizados.</w:t>
      </w:r>
    </w:p>
    <w:p w14:paraId="12F23D47" w14:textId="77777777" w:rsidR="0058345A" w:rsidRPr="000971EC" w:rsidRDefault="0058345A" w:rsidP="004F2FEF"/>
    <w:p w14:paraId="7225897B" w14:textId="77777777" w:rsidR="00690AFE" w:rsidRDefault="00690AFE" w:rsidP="00690AFE">
      <w:pPr>
        <w:pStyle w:val="Ttulo1"/>
      </w:pPr>
      <w:bookmarkStart w:id="12" w:name="_Toc31795948"/>
      <w:r>
        <w:t>Framework de Automatización</w:t>
      </w:r>
      <w:bookmarkEnd w:id="12"/>
      <w:r>
        <w:t xml:space="preserve"> </w:t>
      </w:r>
    </w:p>
    <w:p w14:paraId="251838D5" w14:textId="2F705C68" w:rsidR="00690AFE" w:rsidRDefault="00B66467" w:rsidP="00690AFE">
      <w:r>
        <w:t xml:space="preserve">El </w:t>
      </w:r>
      <w:proofErr w:type="spellStart"/>
      <w:r>
        <w:t>framework</w:t>
      </w:r>
      <w:proofErr w:type="spellEnd"/>
      <w:r>
        <w:t xml:space="preserve"> propuesto para </w:t>
      </w:r>
      <w:r w:rsidR="001E3226">
        <w:t>Niubiz</w:t>
      </w:r>
      <w:r>
        <w:t xml:space="preserve"> se desarrolla </w:t>
      </w:r>
      <w:r w:rsidRPr="00B66467">
        <w:t>para todo el ciclo de automatización de pruebas funcionales</w:t>
      </w:r>
      <w:r>
        <w:t xml:space="preserve">. Este framework </w:t>
      </w:r>
      <w:r w:rsidRPr="00B66467">
        <w:t xml:space="preserve">contempla </w:t>
      </w:r>
      <w:r w:rsidR="003926A5">
        <w:t xml:space="preserve">actualmente (5) cinco de los </w:t>
      </w:r>
      <w:r w:rsidRPr="00B66467">
        <w:t>(7)</w:t>
      </w:r>
      <w:r w:rsidR="003926A5">
        <w:t xml:space="preserve"> siete componentes, dejando (2) dos para mejora continua</w:t>
      </w:r>
      <w:r w:rsidRPr="00B66467">
        <w:t>:</w:t>
      </w:r>
    </w:p>
    <w:p w14:paraId="2D4914AD" w14:textId="724ED6EF" w:rsidR="00B66467" w:rsidRDefault="001E3226" w:rsidP="00B66467">
      <w:pPr>
        <w:pStyle w:val="Imagen"/>
      </w:pPr>
      <w:r w:rsidRPr="001E3226">
        <w:drawing>
          <wp:anchor distT="0" distB="0" distL="114300" distR="114300" simplePos="0" relativeHeight="251658240" behindDoc="0" locked="0" layoutInCell="1" allowOverlap="1" wp14:anchorId="678F9768" wp14:editId="6D6E4BC1">
            <wp:simplePos x="0" y="0"/>
            <wp:positionH relativeFrom="column">
              <wp:posOffset>4471035</wp:posOffset>
            </wp:positionH>
            <wp:positionV relativeFrom="paragraph">
              <wp:posOffset>2325370</wp:posOffset>
            </wp:positionV>
            <wp:extent cx="1371600" cy="647700"/>
            <wp:effectExtent l="0" t="0" r="0" b="190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647700"/>
                    </a:xfrm>
                    <a:prstGeom prst="rect">
                      <a:avLst/>
                    </a:prstGeom>
                  </pic:spPr>
                </pic:pic>
              </a:graphicData>
            </a:graphic>
            <wp14:sizeRelH relativeFrom="page">
              <wp14:pctWidth>0</wp14:pctWidth>
            </wp14:sizeRelH>
            <wp14:sizeRelV relativeFrom="page">
              <wp14:pctHeight>0</wp14:pctHeight>
            </wp14:sizeRelV>
          </wp:anchor>
        </w:drawing>
      </w:r>
      <w:r w:rsidR="00BA1A1A">
        <w:rPr>
          <w:lang w:val="es-PE" w:eastAsia="es-PE"/>
        </w:rPr>
        <w:drawing>
          <wp:inline distT="0" distB="0" distL="0" distR="0" wp14:anchorId="3073C420" wp14:editId="6437C2FC">
            <wp:extent cx="5040000" cy="2683762"/>
            <wp:effectExtent l="0" t="0" r="8255"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2683762"/>
                    </a:xfrm>
                    <a:prstGeom prst="rect">
                      <a:avLst/>
                    </a:prstGeom>
                  </pic:spPr>
                </pic:pic>
              </a:graphicData>
            </a:graphic>
          </wp:inline>
        </w:drawing>
      </w:r>
    </w:p>
    <w:p w14:paraId="67AB0DC2" w14:textId="70634A32" w:rsidR="00B64D1E" w:rsidRDefault="00B64D1E" w:rsidP="00B64D1E">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w:t>
      </w:r>
      <w:r>
        <w:fldChar w:fldCharType="end"/>
      </w:r>
      <w:r>
        <w:t xml:space="preserve"> Framework de Automatización de </w:t>
      </w:r>
      <w:r w:rsidR="001E3226">
        <w:t>NIUBIZ</w:t>
      </w:r>
    </w:p>
    <w:p w14:paraId="283BAE4F" w14:textId="77777777" w:rsidR="00B66467" w:rsidRDefault="00B66467" w:rsidP="00B66467">
      <w:pPr>
        <w:pStyle w:val="Ttulo2"/>
      </w:pPr>
      <w:bookmarkStart w:id="13" w:name="_Toc31795949"/>
      <w:r>
        <w:lastRenderedPageBreak/>
        <w:t>Gobierno de TI</w:t>
      </w:r>
      <w:bookmarkEnd w:id="13"/>
    </w:p>
    <w:p w14:paraId="149AD695" w14:textId="74BA3CAE" w:rsidR="00E02B7E" w:rsidRDefault="00E02B7E" w:rsidP="00E02B7E">
      <w:r>
        <w:t>E</w:t>
      </w:r>
      <w:r w:rsidRPr="00E02B7E">
        <w:t xml:space="preserve">l framework define la participación de la automatización de pruebas en cada una de las tres capas de gobierno de TI en las organizaciones: (a) </w:t>
      </w:r>
      <w:r w:rsidR="00334518">
        <w:t>A N</w:t>
      </w:r>
      <w:r w:rsidRPr="00E02B7E">
        <w:t xml:space="preserve">ivel </w:t>
      </w:r>
      <w:r w:rsidR="00334518">
        <w:t>E</w:t>
      </w:r>
      <w:r w:rsidRPr="00E02B7E">
        <w:t xml:space="preserve">stratégico, (b) </w:t>
      </w:r>
      <w:r w:rsidR="00334518">
        <w:t>D</w:t>
      </w:r>
      <w:r w:rsidRPr="00E02B7E">
        <w:t xml:space="preserve">e </w:t>
      </w:r>
      <w:r w:rsidR="00334518">
        <w:t>G</w:t>
      </w:r>
      <w:r w:rsidRPr="00E02B7E">
        <w:t xml:space="preserve">obierno, y (c) </w:t>
      </w:r>
      <w:r w:rsidR="00334518">
        <w:t>O</w:t>
      </w:r>
      <w:r w:rsidRPr="00E02B7E">
        <w:t>perativo.</w:t>
      </w:r>
    </w:p>
    <w:p w14:paraId="1326C95B" w14:textId="77777777" w:rsidR="00472917" w:rsidRDefault="00472917" w:rsidP="00472917">
      <w:pPr>
        <w:pStyle w:val="Prrafodelista"/>
        <w:numPr>
          <w:ilvl w:val="0"/>
          <w:numId w:val="33"/>
        </w:numPr>
        <w:rPr>
          <w:lang w:val="es-AR"/>
        </w:rPr>
      </w:pPr>
      <w:r w:rsidRPr="00472917">
        <w:rPr>
          <w:b/>
          <w:lang w:val="es-AR"/>
        </w:rPr>
        <w:t xml:space="preserve">Nivel Estratégico. </w:t>
      </w:r>
      <w:r w:rsidRPr="00472917">
        <w:rPr>
          <w:lang w:val="es-AR"/>
        </w:rPr>
        <w:t xml:space="preserve">La automatización de pruebas de software </w:t>
      </w:r>
      <w:r>
        <w:rPr>
          <w:lang w:val="es-AR"/>
        </w:rPr>
        <w:t xml:space="preserve">es una </w:t>
      </w:r>
      <w:r w:rsidRPr="00472917">
        <w:rPr>
          <w:lang w:val="es-AR"/>
        </w:rPr>
        <w:t>estrategia operativa alineada a objetivos est</w:t>
      </w:r>
      <w:r>
        <w:rPr>
          <w:lang w:val="es-AR"/>
        </w:rPr>
        <w:t>ratégicos de la gerencia de TI</w:t>
      </w:r>
      <w:r w:rsidRPr="00472917">
        <w:rPr>
          <w:lang w:val="es-AR"/>
        </w:rPr>
        <w:t>. El fin de este objetivo estraté</w:t>
      </w:r>
      <w:r>
        <w:rPr>
          <w:lang w:val="es-AR"/>
        </w:rPr>
        <w:t xml:space="preserve">gico es la reducción de costos, asimismo, </w:t>
      </w:r>
      <w:r w:rsidRPr="00472917">
        <w:rPr>
          <w:lang w:val="es-AR"/>
        </w:rPr>
        <w:t>optimizar el modelo de calidad de software y validación de los sistemas.</w:t>
      </w:r>
    </w:p>
    <w:p w14:paraId="52075683" w14:textId="77777777" w:rsidR="00472917" w:rsidRPr="00472917" w:rsidRDefault="00472917" w:rsidP="00472917">
      <w:pPr>
        <w:rPr>
          <w:sz w:val="4"/>
          <w:lang w:val="es-AR"/>
        </w:rPr>
      </w:pPr>
    </w:p>
    <w:p w14:paraId="7E8ED11A" w14:textId="2B39335F" w:rsidR="00472917" w:rsidRPr="00472917" w:rsidRDefault="00472917" w:rsidP="00472917">
      <w:pPr>
        <w:pStyle w:val="Prrafodelista"/>
        <w:numPr>
          <w:ilvl w:val="0"/>
          <w:numId w:val="33"/>
        </w:numPr>
        <w:rPr>
          <w:lang w:val="es-AR"/>
        </w:rPr>
      </w:pPr>
      <w:r w:rsidRPr="00472917">
        <w:rPr>
          <w:b/>
          <w:lang w:val="es-AR"/>
        </w:rPr>
        <w:t>Nivel de Gobierno.</w:t>
      </w:r>
      <w:r w:rsidRPr="00472917">
        <w:rPr>
          <w:lang w:val="es-AR"/>
        </w:rPr>
        <w:t xml:space="preserve">  </w:t>
      </w:r>
      <w:r>
        <w:rPr>
          <w:lang w:val="es-AR"/>
        </w:rPr>
        <w:t>L</w:t>
      </w:r>
      <w:r w:rsidRPr="00472917">
        <w:rPr>
          <w:lang w:val="es-AR"/>
        </w:rPr>
        <w:t xml:space="preserve">a automatización de prueba </w:t>
      </w:r>
      <w:r>
        <w:rPr>
          <w:lang w:val="es-AR"/>
        </w:rPr>
        <w:t>se encuentra b</w:t>
      </w:r>
      <w:r w:rsidRPr="00472917">
        <w:rPr>
          <w:lang w:val="es-AR"/>
        </w:rPr>
        <w:t xml:space="preserve">ajo el gobierno de una estructura de gestión propuesta </w:t>
      </w:r>
      <w:r>
        <w:rPr>
          <w:lang w:val="es-AR"/>
        </w:rPr>
        <w:t xml:space="preserve">por </w:t>
      </w:r>
      <w:r w:rsidR="00AE416F">
        <w:rPr>
          <w:lang w:val="es-AR"/>
        </w:rPr>
        <w:t>NIUBIZ</w:t>
      </w:r>
      <w:r w:rsidRPr="00472917">
        <w:rPr>
          <w:lang w:val="es-AR"/>
        </w:rPr>
        <w:t xml:space="preserve">. </w:t>
      </w:r>
    </w:p>
    <w:p w14:paraId="47F8D9C4" w14:textId="29F0C7A4" w:rsidR="00472917" w:rsidRPr="00472917" w:rsidRDefault="00472917" w:rsidP="00472917">
      <w:pPr>
        <w:pStyle w:val="Prrafodelista"/>
        <w:numPr>
          <w:ilvl w:val="0"/>
          <w:numId w:val="33"/>
        </w:numPr>
        <w:rPr>
          <w:lang w:val="es-AR"/>
        </w:rPr>
      </w:pPr>
      <w:r w:rsidRPr="00472917">
        <w:rPr>
          <w:b/>
          <w:lang w:val="es-AR"/>
        </w:rPr>
        <w:t xml:space="preserve">Nivel Operativo. </w:t>
      </w:r>
      <w:r>
        <w:rPr>
          <w:lang w:val="es-AR"/>
        </w:rPr>
        <w:t>Se cuenta con una</w:t>
      </w:r>
      <w:r w:rsidRPr="00472917">
        <w:rPr>
          <w:lang w:val="es-AR"/>
        </w:rPr>
        <w:t xml:space="preserve"> </w:t>
      </w:r>
      <w:r w:rsidR="00334518">
        <w:rPr>
          <w:lang w:val="es-AR"/>
        </w:rPr>
        <w:t>(AAP) A</w:t>
      </w:r>
      <w:r>
        <w:rPr>
          <w:lang w:val="es-AR"/>
        </w:rPr>
        <w:t xml:space="preserve">rquitectura de </w:t>
      </w:r>
      <w:r w:rsidR="00334518">
        <w:rPr>
          <w:lang w:val="es-AR"/>
        </w:rPr>
        <w:t>A</w:t>
      </w:r>
      <w:r>
        <w:rPr>
          <w:lang w:val="es-AR"/>
        </w:rPr>
        <w:t>utomatización</w:t>
      </w:r>
      <w:r w:rsidRPr="00472917">
        <w:rPr>
          <w:lang w:val="es-AR"/>
        </w:rPr>
        <w:t xml:space="preserve"> </w:t>
      </w:r>
      <w:r w:rsidR="00334518">
        <w:rPr>
          <w:lang w:val="es-AR"/>
        </w:rPr>
        <w:t xml:space="preserve">de Pruebas </w:t>
      </w:r>
      <w:r w:rsidRPr="00472917">
        <w:rPr>
          <w:lang w:val="es-AR"/>
        </w:rPr>
        <w:t>estándar definida.</w:t>
      </w:r>
    </w:p>
    <w:p w14:paraId="30C70FD7" w14:textId="77777777" w:rsidR="00472917" w:rsidRPr="00472917" w:rsidRDefault="00472917" w:rsidP="00472917">
      <w:pPr>
        <w:rPr>
          <w:lang w:val="es-AR"/>
        </w:rPr>
      </w:pPr>
    </w:p>
    <w:p w14:paraId="5FB78A90" w14:textId="77777777" w:rsidR="00B66467" w:rsidRPr="006275D0" w:rsidRDefault="00B66467" w:rsidP="00B66467">
      <w:pPr>
        <w:pStyle w:val="Ttulo2"/>
      </w:pPr>
      <w:bookmarkStart w:id="14" w:name="_Toc31795950"/>
      <w:r w:rsidRPr="006275D0">
        <w:t>Roles de Automatización</w:t>
      </w:r>
      <w:bookmarkEnd w:id="14"/>
    </w:p>
    <w:p w14:paraId="1F4B9FE4" w14:textId="77777777" w:rsidR="00E02B7E" w:rsidRDefault="00E02B7E" w:rsidP="00E02B7E">
      <w:r>
        <w:t>El framework de automatización plantea 3 roles</w:t>
      </w:r>
      <w:r w:rsidR="00472917">
        <w:t xml:space="preserve"> que</w:t>
      </w:r>
      <w:r>
        <w:t xml:space="preserve"> se manejan de forma colaborativa:</w:t>
      </w:r>
    </w:p>
    <w:p w14:paraId="33419EAF" w14:textId="77777777" w:rsidR="00E02B7E" w:rsidRPr="0058345A" w:rsidRDefault="00E02B7E" w:rsidP="0058345A">
      <w:r w:rsidRPr="00E02B7E">
        <w:rPr>
          <w:b/>
        </w:rPr>
        <w:t>-</w:t>
      </w:r>
      <w:r w:rsidRPr="00E02B7E">
        <w:rPr>
          <w:b/>
        </w:rPr>
        <w:tab/>
      </w:r>
      <w:proofErr w:type="gramStart"/>
      <w:r w:rsidRPr="00E02B7E">
        <w:rPr>
          <w:b/>
        </w:rPr>
        <w:t>Jefe</w:t>
      </w:r>
      <w:proofErr w:type="gramEnd"/>
      <w:r w:rsidRPr="00E02B7E">
        <w:rPr>
          <w:b/>
        </w:rPr>
        <w:t xml:space="preserve"> de servicio.</w:t>
      </w:r>
      <w:r>
        <w:t xml:space="preserve"> Es el encargado de realizar el rol de facilitador así mismo de monitorear el desarrollo eficiente de los proyectos, pilotos o servicios de automatización.</w:t>
      </w:r>
    </w:p>
    <w:p w14:paraId="77716388" w14:textId="77777777" w:rsidR="00E02B7E" w:rsidRDefault="00E02B7E" w:rsidP="00E02B7E">
      <w:r w:rsidRPr="00E02B7E">
        <w:rPr>
          <w:b/>
        </w:rPr>
        <w:t>-</w:t>
      </w:r>
      <w:r w:rsidRPr="00E02B7E">
        <w:rPr>
          <w:b/>
        </w:rPr>
        <w:tab/>
      </w:r>
      <w:r w:rsidR="00AE1715">
        <w:rPr>
          <w:b/>
        </w:rPr>
        <w:t>Líder de automatización</w:t>
      </w:r>
      <w:r w:rsidRPr="00E02B7E">
        <w:rPr>
          <w:b/>
        </w:rPr>
        <w:t>.</w:t>
      </w:r>
      <w:r>
        <w:t xml:space="preserve"> Es el facilitador técnico y de estrategia, quien tendrá a cargo la centralización de las prácticas de automatización de soporte y de proyectos </w:t>
      </w:r>
      <w:proofErr w:type="spellStart"/>
      <w:r>
        <w:t>waterfall</w:t>
      </w:r>
      <w:proofErr w:type="spellEnd"/>
      <w:r>
        <w:t xml:space="preserve"> y/o ágiles, para así llevar una adecuada administración de los mismos; lo que permitirá identificar puntos de mejora continua, tanto en los procesos, así como también de impartir entrenamiento y guía a los miembros del </w:t>
      </w:r>
      <w:r w:rsidR="00AE1715">
        <w:t>equipo</w:t>
      </w:r>
      <w:r>
        <w:t>.</w:t>
      </w:r>
    </w:p>
    <w:p w14:paraId="54044EF1" w14:textId="77777777" w:rsidR="00E02B7E" w:rsidRDefault="00E02B7E" w:rsidP="00E02B7E">
      <w:r w:rsidRPr="00E02B7E">
        <w:rPr>
          <w:b/>
        </w:rPr>
        <w:t>-</w:t>
      </w:r>
      <w:r w:rsidRPr="00E02B7E">
        <w:rPr>
          <w:b/>
        </w:rPr>
        <w:tab/>
      </w:r>
      <w:proofErr w:type="spellStart"/>
      <w:r w:rsidRPr="00E02B7E">
        <w:rPr>
          <w:b/>
        </w:rPr>
        <w:t>Automatizador</w:t>
      </w:r>
      <w:proofErr w:type="spellEnd"/>
      <w:r w:rsidRPr="00E02B7E">
        <w:rPr>
          <w:b/>
        </w:rPr>
        <w:t xml:space="preserve">. </w:t>
      </w:r>
      <w:r w:rsidRPr="00E02B7E">
        <w:t>E</w:t>
      </w:r>
      <w:r>
        <w:t>ncargado de realizar las actividades operativas tales como administración y soporte de la infraestructura, desarrollo, mantenimiento y ejecución de los scripts de automatización, entre otros.</w:t>
      </w:r>
    </w:p>
    <w:p w14:paraId="44555B2D" w14:textId="568F4DB8" w:rsidR="002177BC" w:rsidRDefault="002177BC" w:rsidP="00E02B7E">
      <w:r>
        <w:rPr>
          <w:b/>
        </w:rPr>
        <w:t>-</w:t>
      </w:r>
      <w:r>
        <w:t xml:space="preserve">    </w:t>
      </w:r>
      <w:r w:rsidRPr="002177BC">
        <w:rPr>
          <w:b/>
        </w:rPr>
        <w:t>Analista QA.</w:t>
      </w:r>
      <w:r>
        <w:t xml:space="preserve"> Encargado de realizar </w:t>
      </w:r>
      <w:r w:rsidR="00334518">
        <w:t>las transferencias funcionales para futuros desarrollos en automatización, además de ejecutar los scripts automatizados</w:t>
      </w:r>
      <w:r>
        <w:t>.</w:t>
      </w:r>
    </w:p>
    <w:p w14:paraId="1997AF35" w14:textId="77777777" w:rsidR="00774DB1" w:rsidRPr="00E02B7E" w:rsidRDefault="00774DB1" w:rsidP="00E02B7E"/>
    <w:p w14:paraId="6B294045" w14:textId="77777777" w:rsidR="00B66467" w:rsidRDefault="00B66467" w:rsidP="00B66467">
      <w:pPr>
        <w:pStyle w:val="Ttulo2"/>
      </w:pPr>
      <w:bookmarkStart w:id="15" w:name="_Toc31795951"/>
      <w:r>
        <w:t>Cobertura de Automatización</w:t>
      </w:r>
      <w:bookmarkEnd w:id="15"/>
    </w:p>
    <w:p w14:paraId="289383DD" w14:textId="05D48EC3" w:rsidR="00B66467" w:rsidRDefault="00FC0BFD" w:rsidP="00B66467">
      <w:r>
        <w:t xml:space="preserve">El framework técnico en combinación con diferentes herramientas de </w:t>
      </w:r>
      <w:r w:rsidR="00E02B7E">
        <w:t>automatización de pruebas</w:t>
      </w:r>
      <w:r>
        <w:t>, permite</w:t>
      </w:r>
      <w:r w:rsidR="00E02B7E">
        <w:t xml:space="preserve"> la cobertura de pruebas en </w:t>
      </w:r>
      <w:r>
        <w:t>aplicativos</w:t>
      </w:r>
      <w:r w:rsidR="00725AAA">
        <w:t xml:space="preserve"> SERVICIOS / WEB:</w:t>
      </w:r>
    </w:p>
    <w:p w14:paraId="3236AE8B" w14:textId="77777777" w:rsidR="00725AAA" w:rsidRDefault="00725AAA" w:rsidP="00B66467"/>
    <w:p w14:paraId="3E36853C" w14:textId="77777777" w:rsidR="00E02B7E" w:rsidRPr="00694327" w:rsidRDefault="00E02B7E" w:rsidP="00694327">
      <w:pPr>
        <w:ind w:left="2549"/>
        <w:rPr>
          <w:u w:val="single"/>
        </w:rPr>
      </w:pPr>
      <w:r w:rsidRPr="00694327">
        <w:rPr>
          <w:u w:val="single"/>
        </w:rPr>
        <w:t>Herramientas definidas</w:t>
      </w:r>
    </w:p>
    <w:tbl>
      <w:tblPr>
        <w:tblStyle w:val="Tablaconcuadrcula6concolores-nfasis6"/>
        <w:tblW w:w="0" w:type="auto"/>
        <w:jc w:val="center"/>
        <w:tblLook w:val="04A0" w:firstRow="1" w:lastRow="0" w:firstColumn="1" w:lastColumn="0" w:noHBand="0" w:noVBand="1"/>
      </w:tblPr>
      <w:tblGrid>
        <w:gridCol w:w="1980"/>
        <w:gridCol w:w="3685"/>
      </w:tblGrid>
      <w:tr w:rsidR="002177BC" w:rsidRPr="002177BC" w14:paraId="7BD06647" w14:textId="77777777" w:rsidTr="00AE41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785FB1E" w14:textId="77777777" w:rsidR="00694327" w:rsidRPr="002177BC" w:rsidRDefault="00694327" w:rsidP="00694327">
            <w:pPr>
              <w:spacing w:before="120" w:after="0" w:line="276" w:lineRule="auto"/>
              <w:ind w:left="175"/>
              <w:contextualSpacing/>
              <w:rPr>
                <w:b w:val="0"/>
                <w:noProof/>
                <w:color w:val="auto"/>
              </w:rPr>
            </w:pPr>
            <w:r w:rsidRPr="002177BC">
              <w:rPr>
                <w:b w:val="0"/>
                <w:noProof/>
                <w:color w:val="auto"/>
              </w:rPr>
              <w:t>Aplicaciones web</w:t>
            </w:r>
          </w:p>
        </w:tc>
        <w:tc>
          <w:tcPr>
            <w:tcW w:w="3685" w:type="dxa"/>
          </w:tcPr>
          <w:p w14:paraId="19FF8CFC" w14:textId="03BECC50" w:rsidR="00694327" w:rsidRPr="00AE416F" w:rsidRDefault="00694327" w:rsidP="00694327">
            <w:pPr>
              <w:spacing w:before="120" w:after="0" w:line="276" w:lineRule="auto"/>
              <w:ind w:left="218"/>
              <w:contextualSpacing/>
              <w:cnfStyle w:val="100000000000" w:firstRow="1" w:lastRow="0" w:firstColumn="0" w:lastColumn="0" w:oddVBand="0" w:evenVBand="0" w:oddHBand="0" w:evenHBand="0" w:firstRowFirstColumn="0" w:firstRowLastColumn="0" w:lastRowFirstColumn="0" w:lastRowLastColumn="0"/>
              <w:rPr>
                <w:b w:val="0"/>
                <w:bCs w:val="0"/>
                <w:noProof/>
                <w:color w:val="auto"/>
              </w:rPr>
            </w:pPr>
            <w:r w:rsidRPr="00AE416F">
              <w:rPr>
                <w:b w:val="0"/>
                <w:bCs w:val="0"/>
                <w:noProof/>
                <w:color w:val="auto"/>
              </w:rPr>
              <w:t>Selenium</w:t>
            </w:r>
            <w:r w:rsidR="00AE416F">
              <w:rPr>
                <w:b w:val="0"/>
                <w:bCs w:val="0"/>
                <w:noProof/>
                <w:color w:val="auto"/>
              </w:rPr>
              <w:t xml:space="preserve"> / WebDriver / JAVA</w:t>
            </w:r>
          </w:p>
        </w:tc>
      </w:tr>
      <w:tr w:rsidR="002177BC" w:rsidRPr="002177BC" w14:paraId="0733C2E6" w14:textId="77777777" w:rsidTr="00AE41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4E2052" w14:textId="77777777" w:rsidR="00694327" w:rsidRPr="002177BC" w:rsidRDefault="00694327" w:rsidP="00694327">
            <w:pPr>
              <w:spacing w:before="120" w:after="0" w:line="276" w:lineRule="auto"/>
              <w:ind w:left="175"/>
              <w:contextualSpacing/>
              <w:rPr>
                <w:b w:val="0"/>
                <w:noProof/>
                <w:color w:val="auto"/>
              </w:rPr>
            </w:pPr>
            <w:r w:rsidRPr="002177BC">
              <w:rPr>
                <w:b w:val="0"/>
                <w:noProof/>
                <w:color w:val="auto"/>
              </w:rPr>
              <w:t>Servicios</w:t>
            </w:r>
          </w:p>
        </w:tc>
        <w:tc>
          <w:tcPr>
            <w:tcW w:w="3685" w:type="dxa"/>
          </w:tcPr>
          <w:p w14:paraId="203AB4B8" w14:textId="40660896" w:rsidR="00694327" w:rsidRPr="002177BC" w:rsidRDefault="00AE416F" w:rsidP="00694327">
            <w:pPr>
              <w:spacing w:before="120" w:after="0" w:line="276" w:lineRule="auto"/>
              <w:ind w:left="218"/>
              <w:contextualSpacing/>
              <w:cnfStyle w:val="000000100000" w:firstRow="0" w:lastRow="0" w:firstColumn="0" w:lastColumn="0" w:oddVBand="0" w:evenVBand="0" w:oddHBand="1" w:evenHBand="0" w:firstRowFirstColumn="0" w:firstRowLastColumn="0" w:lastRowFirstColumn="0" w:lastRowLastColumn="0"/>
              <w:rPr>
                <w:noProof/>
                <w:color w:val="auto"/>
              </w:rPr>
            </w:pPr>
            <w:r>
              <w:rPr>
                <w:noProof/>
                <w:color w:val="auto"/>
              </w:rPr>
              <w:t>Selenium / HttpClient / JAVA</w:t>
            </w:r>
          </w:p>
        </w:tc>
      </w:tr>
    </w:tbl>
    <w:p w14:paraId="67C8B30A" w14:textId="7C7B1F93" w:rsidR="00B66467" w:rsidRDefault="00B66467" w:rsidP="00B66467"/>
    <w:p w14:paraId="1A774CA1" w14:textId="6DC38AA3" w:rsidR="00725AAA" w:rsidRDefault="00725AAA" w:rsidP="00B66467"/>
    <w:p w14:paraId="01AA7A5E" w14:textId="453F9DE5" w:rsidR="00725AAA" w:rsidRDefault="00725AAA" w:rsidP="00B66467"/>
    <w:p w14:paraId="34992439" w14:textId="77777777" w:rsidR="00060D6D" w:rsidRDefault="00060D6D" w:rsidP="00B66467"/>
    <w:p w14:paraId="0AA5C819" w14:textId="6C1C5C7C" w:rsidR="00725AAA" w:rsidRDefault="00725AAA" w:rsidP="00B66467"/>
    <w:p w14:paraId="19897D66" w14:textId="77777777" w:rsidR="00B66467" w:rsidRDefault="00B66467" w:rsidP="00B66467">
      <w:pPr>
        <w:pStyle w:val="Ttulo2"/>
      </w:pPr>
      <w:bookmarkStart w:id="16" w:name="_Toc31795952"/>
      <w:r>
        <w:lastRenderedPageBreak/>
        <w:t>Framework Técnico</w:t>
      </w:r>
      <w:bookmarkEnd w:id="16"/>
    </w:p>
    <w:p w14:paraId="4A9C61B5" w14:textId="77777777" w:rsidR="00AE1715" w:rsidRDefault="00AE1715" w:rsidP="00AE1715">
      <w:pPr>
        <w:pStyle w:val="Prrafodelista"/>
        <w:spacing w:after="0" w:line="276" w:lineRule="auto"/>
        <w:ind w:left="426"/>
        <w:rPr>
          <w:noProof/>
        </w:rPr>
      </w:pPr>
      <w:r>
        <w:rPr>
          <w:noProof/>
        </w:rPr>
        <w:t>El proceso de pruebas de automatización se basa en el marco técnico de trabajo híbrido para los proyectos en cascada, combinando hasta cuatro patrones de automatización, según aplique en cada caso: (1) Modular, (2) Liberías comunes, (3) Datos de Pruebas, y (4) Palabras claves. El beneficio de e</w:t>
      </w:r>
      <w:r w:rsidRPr="00F967A8">
        <w:rPr>
          <w:noProof/>
        </w:rPr>
        <w:t>sta con</w:t>
      </w:r>
      <w:r>
        <w:rPr>
          <w:noProof/>
        </w:rPr>
        <w:t xml:space="preserve">figuración es que aprovecha las funcionalidades </w:t>
      </w:r>
      <w:r w:rsidRPr="00F967A8">
        <w:rPr>
          <w:noProof/>
        </w:rPr>
        <w:t>de todos los tipos de marcos asociados.</w:t>
      </w:r>
      <w:r>
        <w:rPr>
          <w:noProof/>
        </w:rPr>
        <w:t xml:space="preserve"> Así mismo, para proyectos ágiles se integra un patrón adicional, BDD, en el cual se contemplan los (0) features (escenarios de prueba) como punto de partida.</w:t>
      </w:r>
    </w:p>
    <w:p w14:paraId="6C5D4AAC" w14:textId="77777777" w:rsidR="00BA1A1A" w:rsidRDefault="00BA1A1A" w:rsidP="00AE1715">
      <w:pPr>
        <w:pStyle w:val="Prrafodelista"/>
        <w:spacing w:after="0" w:line="276" w:lineRule="auto"/>
        <w:ind w:left="426"/>
        <w:rPr>
          <w:noProof/>
        </w:rPr>
      </w:pPr>
    </w:p>
    <w:p w14:paraId="5206943B" w14:textId="77777777" w:rsidR="00AE1715" w:rsidRDefault="00AE1715" w:rsidP="00AE1715">
      <w:pPr>
        <w:pStyle w:val="Prrafodelista"/>
        <w:spacing w:after="0" w:line="276" w:lineRule="auto"/>
        <w:ind w:left="426"/>
        <w:rPr>
          <w:noProof/>
        </w:rPr>
      </w:pPr>
      <w:r>
        <w:rPr>
          <w:noProof/>
        </w:rPr>
        <w:t>Este framework permite los siguientes beneficios:</w:t>
      </w:r>
    </w:p>
    <w:p w14:paraId="61717D10" w14:textId="77777777" w:rsidR="00AE1715" w:rsidRDefault="00AE1715" w:rsidP="00AE1715">
      <w:pPr>
        <w:pStyle w:val="Prrafodelista"/>
        <w:numPr>
          <w:ilvl w:val="0"/>
          <w:numId w:val="30"/>
        </w:numPr>
        <w:spacing w:after="0" w:line="276" w:lineRule="auto"/>
        <w:rPr>
          <w:noProof/>
        </w:rPr>
      </w:pPr>
      <w:r>
        <w:rPr>
          <w:noProof/>
        </w:rPr>
        <w:t>Mantenimiento eficiente debido al diseño modular y librerías de funciones comunes.</w:t>
      </w:r>
    </w:p>
    <w:p w14:paraId="59D7C2A6" w14:textId="77777777" w:rsidR="0058345A" w:rsidRDefault="00AE1715" w:rsidP="002177BC">
      <w:pPr>
        <w:pStyle w:val="Prrafodelista"/>
        <w:numPr>
          <w:ilvl w:val="0"/>
          <w:numId w:val="30"/>
        </w:numPr>
        <w:spacing w:before="120" w:after="0" w:line="276" w:lineRule="auto"/>
        <w:contextualSpacing/>
        <w:rPr>
          <w:noProof/>
        </w:rPr>
      </w:pPr>
      <w:r>
        <w:rPr>
          <w:noProof/>
        </w:rPr>
        <w:t>Escalabilidad, presenta desacoplamiento, es fácil el adicionar componentes para mayor cobertura de los casos de pruebas automatizados.</w:t>
      </w:r>
    </w:p>
    <w:p w14:paraId="45535377" w14:textId="77777777" w:rsidR="00AE1715" w:rsidRDefault="00AE1715" w:rsidP="00AE1715">
      <w:pPr>
        <w:pStyle w:val="Prrafodelista"/>
        <w:numPr>
          <w:ilvl w:val="0"/>
          <w:numId w:val="30"/>
        </w:numPr>
        <w:spacing w:before="120" w:after="0" w:line="276" w:lineRule="auto"/>
        <w:contextualSpacing/>
        <w:rPr>
          <w:noProof/>
        </w:rPr>
      </w:pPr>
      <w:r>
        <w:rPr>
          <w:noProof/>
        </w:rPr>
        <w:t>Flexibilidad, permite ejecutar diferentes casos de pruebas a partir de diferentes datos de entrada.</w:t>
      </w:r>
    </w:p>
    <w:p w14:paraId="28B5CB0F" w14:textId="77777777" w:rsidR="00AE1715" w:rsidRDefault="00AE1715" w:rsidP="00AE1715">
      <w:pPr>
        <w:pStyle w:val="Prrafodelista"/>
        <w:numPr>
          <w:ilvl w:val="0"/>
          <w:numId w:val="30"/>
        </w:numPr>
        <w:spacing w:before="120" w:after="0" w:line="276" w:lineRule="auto"/>
        <w:contextualSpacing/>
        <w:rPr>
          <w:noProof/>
        </w:rPr>
      </w:pPr>
      <w:r>
        <w:rPr>
          <w:noProof/>
        </w:rPr>
        <w:t>Usabilidad, a través de palabras podemos lograr comportamientos distintos sin tener que ingresar al código.</w:t>
      </w:r>
    </w:p>
    <w:p w14:paraId="613BB538" w14:textId="77777777" w:rsidR="00AE1715" w:rsidRDefault="00AE1715" w:rsidP="00AE1715">
      <w:pPr>
        <w:spacing w:after="0" w:line="276" w:lineRule="auto"/>
        <w:ind w:left="426"/>
        <w:rPr>
          <w:noProof/>
        </w:rPr>
      </w:pPr>
    </w:p>
    <w:p w14:paraId="4AA41D14" w14:textId="77777777" w:rsidR="00AE1715" w:rsidRDefault="00AE1715" w:rsidP="00472917">
      <w:pPr>
        <w:rPr>
          <w:noProof/>
        </w:rPr>
      </w:pPr>
      <w:r>
        <w:rPr>
          <w:noProof/>
        </w:rPr>
        <w:t>Adicionalmente, para el caso de proyectos ágiles se añadirá BDD, lo caul permite sumar a los beneficios lo siguiente:</w:t>
      </w:r>
    </w:p>
    <w:p w14:paraId="14FC6C26" w14:textId="76D2CDDB" w:rsidR="00636015" w:rsidRDefault="00AE1715" w:rsidP="00BA1A1A">
      <w:pPr>
        <w:pStyle w:val="Prrafodelista"/>
        <w:numPr>
          <w:ilvl w:val="0"/>
          <w:numId w:val="30"/>
        </w:numPr>
        <w:rPr>
          <w:noProof/>
        </w:rPr>
      </w:pPr>
      <w:r>
        <w:rPr>
          <w:noProof/>
        </w:rPr>
        <w:t>Fácil entendimiento, permite incluir en la automatización el escenario de manera escrita (lenguaje Gherkin) lo que permite que cualquier rol entienda el comportamiento que tendrá el escenario automatizado al ejecutarse.</w:t>
      </w:r>
    </w:p>
    <w:p w14:paraId="10302FB7" w14:textId="77777777" w:rsidR="00725AAA" w:rsidRPr="00BA1A1A" w:rsidRDefault="00725AAA" w:rsidP="00725AAA">
      <w:pPr>
        <w:pStyle w:val="Prrafodelista"/>
        <w:ind w:left="786"/>
        <w:rPr>
          <w:noProof/>
        </w:rPr>
      </w:pPr>
    </w:p>
    <w:p w14:paraId="32CDA627" w14:textId="77777777" w:rsidR="00B66467" w:rsidRDefault="00B66467" w:rsidP="00B66467">
      <w:pPr>
        <w:pStyle w:val="Ttulo2"/>
      </w:pPr>
      <w:bookmarkStart w:id="17" w:name="_Toc31795953"/>
      <w:r>
        <w:t>Capa de Soporte de TI</w:t>
      </w:r>
      <w:bookmarkEnd w:id="17"/>
    </w:p>
    <w:p w14:paraId="166BF06D" w14:textId="77777777" w:rsidR="00AF6B93" w:rsidRPr="00AF6B93" w:rsidRDefault="00AF6B93" w:rsidP="00AF6B93">
      <w:r>
        <w:t xml:space="preserve">El framework </w:t>
      </w:r>
      <w:r w:rsidR="00AE1715">
        <w:t>plantea los siguientes servicios como soporte de TI base</w:t>
      </w:r>
      <w:r>
        <w:t>:</w:t>
      </w:r>
    </w:p>
    <w:p w14:paraId="45F3394C" w14:textId="77777777" w:rsidR="00694327" w:rsidRDefault="00AF6B93" w:rsidP="00AE1715">
      <w:pPr>
        <w:pStyle w:val="Prrafodelista"/>
        <w:numPr>
          <w:ilvl w:val="0"/>
          <w:numId w:val="27"/>
        </w:numPr>
        <w:ind w:left="851"/>
      </w:pPr>
      <w:r>
        <w:t>L</w:t>
      </w:r>
      <w:r w:rsidR="00694327">
        <w:t xml:space="preserve">as herramientas correspondientes a la arquitectura </w:t>
      </w:r>
      <w:r>
        <w:t>de la</w:t>
      </w:r>
      <w:r w:rsidR="00694327">
        <w:t xml:space="preserve"> automatización</w:t>
      </w:r>
      <w:r>
        <w:t xml:space="preserve"> </w:t>
      </w:r>
      <w:r w:rsidR="00694327">
        <w:t>recib</w:t>
      </w:r>
      <w:r>
        <w:t>en</w:t>
      </w:r>
      <w:r w:rsidR="00694327">
        <w:t xml:space="preserve"> soporte técnico </w:t>
      </w:r>
      <w:r>
        <w:t xml:space="preserve">y mantenimiento </w:t>
      </w:r>
      <w:r w:rsidR="00694327">
        <w:t>oportuno.</w:t>
      </w:r>
    </w:p>
    <w:p w14:paraId="1EE9FF30" w14:textId="77777777" w:rsidR="00694327" w:rsidRDefault="00694327" w:rsidP="00AE1715">
      <w:pPr>
        <w:pStyle w:val="Prrafodelista"/>
        <w:numPr>
          <w:ilvl w:val="0"/>
          <w:numId w:val="27"/>
        </w:numPr>
        <w:ind w:left="851"/>
      </w:pPr>
      <w:r>
        <w:t>G</w:t>
      </w:r>
      <w:r w:rsidR="00AF6B93">
        <w:t>estión de pruebas automatizadas lleva</w:t>
      </w:r>
      <w:r>
        <w:t xml:space="preserve"> un control del inventario de los</w:t>
      </w:r>
      <w:r w:rsidR="00AF6B93">
        <w:t xml:space="preserve"> casos de pruebas automatizados y el inventario de las evidencias generadas.</w:t>
      </w:r>
    </w:p>
    <w:p w14:paraId="11EFA178" w14:textId="7D783E57" w:rsidR="00694327" w:rsidRDefault="00AE1715" w:rsidP="00AE1715">
      <w:pPr>
        <w:pStyle w:val="Prrafodelista"/>
        <w:numPr>
          <w:ilvl w:val="0"/>
          <w:numId w:val="27"/>
        </w:numPr>
        <w:ind w:left="851"/>
      </w:pPr>
      <w:r>
        <w:t>Los r</w:t>
      </w:r>
      <w:r w:rsidR="00AF6B93">
        <w:t>eporte e indicadores que son</w:t>
      </w:r>
      <w:r w:rsidR="00694327">
        <w:t xml:space="preserve"> generados </w:t>
      </w:r>
      <w:r w:rsidR="00AF6B93">
        <w:t>al finalizar las ejecuciones, permiten llevar</w:t>
      </w:r>
      <w:r w:rsidR="00694327">
        <w:t xml:space="preserve"> seguimiento</w:t>
      </w:r>
      <w:r w:rsidR="00AF6B93">
        <w:t xml:space="preserve"> del desarrollo y mantenimiento de scripts.</w:t>
      </w:r>
    </w:p>
    <w:p w14:paraId="08FC8146" w14:textId="77777777" w:rsidR="00725AAA" w:rsidRDefault="00725AAA" w:rsidP="00725AAA">
      <w:pPr>
        <w:pStyle w:val="Prrafodelista"/>
        <w:ind w:left="851"/>
      </w:pPr>
    </w:p>
    <w:p w14:paraId="31122195" w14:textId="77777777" w:rsidR="00B66467" w:rsidRDefault="00B66467" w:rsidP="00B66467">
      <w:pPr>
        <w:pStyle w:val="Ttulo2"/>
      </w:pPr>
      <w:bookmarkStart w:id="18" w:name="_Toc31795954"/>
      <w:r>
        <w:t>Administración de Scripts</w:t>
      </w:r>
      <w:bookmarkEnd w:id="18"/>
    </w:p>
    <w:p w14:paraId="1F9F1252" w14:textId="0B1FC0D4" w:rsidR="00694327" w:rsidRDefault="00AF6B93" w:rsidP="00AF6B93">
      <w:r w:rsidRPr="00AF6B93">
        <w:t>El framework brinda soporte de administración técnico de los script</w:t>
      </w:r>
      <w:r>
        <w:t xml:space="preserve">s de automatización con el </w:t>
      </w:r>
      <w:r w:rsidRPr="00AF6B93">
        <w:t>Control de repositorio</w:t>
      </w:r>
      <w:r>
        <w:t xml:space="preserve"> y</w:t>
      </w:r>
      <w:r w:rsidRPr="00AF6B93">
        <w:t xml:space="preserve"> Mantenimiento de scripts. </w:t>
      </w:r>
    </w:p>
    <w:p w14:paraId="5C3534AB" w14:textId="77777777" w:rsidR="0072593B" w:rsidRDefault="0072593B" w:rsidP="00AF6B93"/>
    <w:p w14:paraId="232B5DEF" w14:textId="4C5F2152" w:rsidR="003376E2" w:rsidRDefault="003376E2" w:rsidP="00AF6B93">
      <w:pPr>
        <w:rPr>
          <w:b/>
          <w:bCs/>
        </w:rPr>
      </w:pPr>
      <w:r>
        <w:tab/>
      </w:r>
      <w:r w:rsidRPr="003376E2">
        <w:rPr>
          <w:b/>
          <w:bCs/>
        </w:rPr>
        <w:t>Estrategia de Mantenimiento:</w:t>
      </w:r>
    </w:p>
    <w:p w14:paraId="788E2558" w14:textId="19692BA8" w:rsidR="003376E2" w:rsidRDefault="0072593B" w:rsidP="003376E2">
      <w:pPr>
        <w:pStyle w:val="Prrafodelista"/>
        <w:numPr>
          <w:ilvl w:val="0"/>
          <w:numId w:val="40"/>
        </w:numPr>
      </w:pPr>
      <w:r>
        <w:t>Para asegurar un mantenimiento correcto, el FW Técnico debe considerar lo siguiente:</w:t>
      </w:r>
    </w:p>
    <w:p w14:paraId="72BC84D3" w14:textId="22EC116D" w:rsidR="0072593B" w:rsidRDefault="0072593B" w:rsidP="0072593B">
      <w:pPr>
        <w:pStyle w:val="Prrafodelista"/>
        <w:numPr>
          <w:ilvl w:val="1"/>
          <w:numId w:val="40"/>
        </w:numPr>
      </w:pPr>
      <w:r>
        <w:t xml:space="preserve">Debe ser </w:t>
      </w:r>
      <w:r w:rsidRPr="00CA11C7">
        <w:rPr>
          <w:b/>
          <w:bCs/>
        </w:rPr>
        <w:t>MODULAR</w:t>
      </w:r>
    </w:p>
    <w:p w14:paraId="556548A8" w14:textId="10893109" w:rsidR="0072593B" w:rsidRDefault="0072593B" w:rsidP="0072593B">
      <w:pPr>
        <w:pStyle w:val="Prrafodelista"/>
        <w:numPr>
          <w:ilvl w:val="1"/>
          <w:numId w:val="40"/>
        </w:numPr>
      </w:pPr>
      <w:r>
        <w:t xml:space="preserve">Debe ser </w:t>
      </w:r>
      <w:r w:rsidRPr="00CA11C7">
        <w:rPr>
          <w:b/>
          <w:bCs/>
        </w:rPr>
        <w:t>ESCALABLE</w:t>
      </w:r>
    </w:p>
    <w:p w14:paraId="7A2AEAE7" w14:textId="756518F4" w:rsidR="0072593B" w:rsidRDefault="0072593B" w:rsidP="0072593B">
      <w:pPr>
        <w:pStyle w:val="Prrafodelista"/>
        <w:numPr>
          <w:ilvl w:val="1"/>
          <w:numId w:val="40"/>
        </w:numPr>
      </w:pPr>
      <w:r>
        <w:lastRenderedPageBreak/>
        <w:t xml:space="preserve">Debe ser </w:t>
      </w:r>
      <w:r w:rsidRPr="00CA11C7">
        <w:rPr>
          <w:b/>
          <w:bCs/>
        </w:rPr>
        <w:t>COMPRENSIBLE</w:t>
      </w:r>
      <w:r>
        <w:t xml:space="preserve"> (Documentado)</w:t>
      </w:r>
    </w:p>
    <w:p w14:paraId="427B3151" w14:textId="2A7B898C" w:rsidR="0072593B" w:rsidRDefault="0072593B" w:rsidP="0072593B">
      <w:pPr>
        <w:pStyle w:val="Prrafodelista"/>
        <w:numPr>
          <w:ilvl w:val="1"/>
          <w:numId w:val="40"/>
        </w:numPr>
      </w:pPr>
      <w:r>
        <w:t xml:space="preserve">Debe ser </w:t>
      </w:r>
      <w:r w:rsidRPr="00CA11C7">
        <w:rPr>
          <w:b/>
          <w:bCs/>
        </w:rPr>
        <w:t>CONFIABLE</w:t>
      </w:r>
    </w:p>
    <w:p w14:paraId="60588C0F" w14:textId="27D25A26" w:rsidR="0072593B" w:rsidRDefault="0072593B" w:rsidP="0072593B">
      <w:pPr>
        <w:pStyle w:val="Prrafodelista"/>
        <w:numPr>
          <w:ilvl w:val="1"/>
          <w:numId w:val="40"/>
        </w:numPr>
      </w:pPr>
      <w:r>
        <w:t xml:space="preserve">Debe ser </w:t>
      </w:r>
      <w:r w:rsidRPr="00CA11C7">
        <w:rPr>
          <w:b/>
          <w:bCs/>
        </w:rPr>
        <w:t>VERIFICABLE</w:t>
      </w:r>
    </w:p>
    <w:p w14:paraId="4BD9327B" w14:textId="77777777" w:rsidR="0072593B" w:rsidRDefault="0072593B" w:rsidP="0072593B">
      <w:pPr>
        <w:pStyle w:val="Prrafodelista"/>
        <w:ind w:left="2857"/>
      </w:pPr>
    </w:p>
    <w:p w14:paraId="74E02C7A" w14:textId="7B09DE8F" w:rsidR="0072593B" w:rsidRPr="0072593B" w:rsidRDefault="0072593B" w:rsidP="0072593B">
      <w:pPr>
        <w:pStyle w:val="Prrafodelista"/>
        <w:numPr>
          <w:ilvl w:val="0"/>
          <w:numId w:val="40"/>
        </w:numPr>
        <w:rPr>
          <w:b/>
          <w:bCs/>
          <w:u w:val="single"/>
        </w:rPr>
      </w:pPr>
      <w:r w:rsidRPr="0072593B">
        <w:rPr>
          <w:b/>
          <w:bCs/>
          <w:u w:val="single"/>
        </w:rPr>
        <w:t>Tipos de Mantenimiento:</w:t>
      </w:r>
    </w:p>
    <w:p w14:paraId="44AC0E62" w14:textId="501F60F0" w:rsidR="0072593B" w:rsidRDefault="0072593B" w:rsidP="0072593B">
      <w:pPr>
        <w:pStyle w:val="Prrafodelista"/>
        <w:numPr>
          <w:ilvl w:val="1"/>
          <w:numId w:val="40"/>
        </w:numPr>
      </w:pPr>
      <w:r w:rsidRPr="0072593B">
        <w:rPr>
          <w:b/>
          <w:bCs/>
        </w:rPr>
        <w:t>Preventivo</w:t>
      </w:r>
      <w:r>
        <w:t>: se realizan cambios para mejorar la operación.</w:t>
      </w:r>
    </w:p>
    <w:p w14:paraId="2825B44F" w14:textId="4A898053" w:rsidR="0072593B" w:rsidRDefault="0072593B" w:rsidP="0072593B">
      <w:pPr>
        <w:pStyle w:val="Prrafodelista"/>
        <w:numPr>
          <w:ilvl w:val="1"/>
          <w:numId w:val="40"/>
        </w:numPr>
      </w:pPr>
      <w:r w:rsidRPr="0072593B">
        <w:rPr>
          <w:b/>
          <w:bCs/>
        </w:rPr>
        <w:t>Correctivo</w:t>
      </w:r>
      <w:r>
        <w:t>: cambios para corregir fallos en el Sistema de Automatización de Pruebas</w:t>
      </w:r>
      <w:r w:rsidR="00CA11C7">
        <w:t xml:space="preserve"> ante algún cambio del SSP</w:t>
      </w:r>
      <w:r>
        <w:t>.</w:t>
      </w:r>
    </w:p>
    <w:p w14:paraId="756573FB" w14:textId="6A714487" w:rsidR="0072593B" w:rsidRDefault="0072593B" w:rsidP="0072593B">
      <w:pPr>
        <w:pStyle w:val="Prrafodelista"/>
        <w:numPr>
          <w:ilvl w:val="1"/>
          <w:numId w:val="40"/>
        </w:numPr>
      </w:pPr>
      <w:r w:rsidRPr="0072593B">
        <w:rPr>
          <w:b/>
          <w:bCs/>
        </w:rPr>
        <w:t>Perfectivo</w:t>
      </w:r>
      <w:r>
        <w:t>: se establecen cambios para optimizar.</w:t>
      </w:r>
    </w:p>
    <w:p w14:paraId="165EEC7A" w14:textId="69786F11" w:rsidR="0072593B" w:rsidRDefault="0072593B" w:rsidP="0072593B">
      <w:pPr>
        <w:pStyle w:val="Prrafodelista"/>
        <w:numPr>
          <w:ilvl w:val="1"/>
          <w:numId w:val="40"/>
        </w:numPr>
      </w:pPr>
      <w:r>
        <w:rPr>
          <w:b/>
          <w:bCs/>
        </w:rPr>
        <w:t>Adaptativo</w:t>
      </w:r>
      <w:r w:rsidRPr="0072593B">
        <w:t>:</w:t>
      </w:r>
      <w:r>
        <w:t xml:space="preserve"> se hacen cambios para admitir nuevas aplicaciones</w:t>
      </w:r>
    </w:p>
    <w:p w14:paraId="4E0822B7" w14:textId="2928A99D" w:rsidR="0072593B" w:rsidRDefault="0072593B" w:rsidP="00CA11C7">
      <w:pPr>
        <w:ind w:left="0"/>
      </w:pPr>
    </w:p>
    <w:p w14:paraId="17FFAB6D" w14:textId="1721D107" w:rsidR="0072593B" w:rsidRDefault="0072593B" w:rsidP="00CA11C7">
      <w:pPr>
        <w:pStyle w:val="Prrafodelista"/>
        <w:ind w:left="0"/>
      </w:pPr>
      <w:r w:rsidRPr="0072593B">
        <w:rPr>
          <w:noProof/>
        </w:rPr>
        <w:drawing>
          <wp:inline distT="0" distB="0" distL="0" distR="0" wp14:anchorId="10AF3006" wp14:editId="16068466">
            <wp:extent cx="6468322" cy="230428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6829" cy="2307319"/>
                    </a:xfrm>
                    <a:prstGeom prst="rect">
                      <a:avLst/>
                    </a:prstGeom>
                  </pic:spPr>
                </pic:pic>
              </a:graphicData>
            </a:graphic>
          </wp:inline>
        </w:drawing>
      </w:r>
    </w:p>
    <w:p w14:paraId="075CB32B" w14:textId="77777777" w:rsidR="00CA11C7" w:rsidRPr="003376E2" w:rsidRDefault="00CA11C7" w:rsidP="0072593B">
      <w:pPr>
        <w:pStyle w:val="Prrafodelista"/>
        <w:ind w:left="426"/>
      </w:pPr>
    </w:p>
    <w:p w14:paraId="1540F767" w14:textId="2C27BC55" w:rsidR="003376E2" w:rsidRDefault="00CA11C7" w:rsidP="00CA11C7">
      <w:pPr>
        <w:pStyle w:val="Prrafodelista"/>
        <w:numPr>
          <w:ilvl w:val="0"/>
          <w:numId w:val="41"/>
        </w:numPr>
      </w:pPr>
      <w:r>
        <w:t>Un mantenimiento correctivo se detecta al ejecutar un script y este falle por causas de algún cambio en el SSP.</w:t>
      </w:r>
    </w:p>
    <w:p w14:paraId="6432EFB6" w14:textId="43EED960" w:rsidR="00CA11C7" w:rsidRDefault="00CA11C7" w:rsidP="00CA11C7">
      <w:pPr>
        <w:pStyle w:val="Prrafodelista"/>
        <w:numPr>
          <w:ilvl w:val="0"/>
          <w:numId w:val="41"/>
        </w:numPr>
      </w:pPr>
      <w:r>
        <w:t>Se realiza una inspección de código para detectar el módulo / clase / objeto(s) afectado(s).</w:t>
      </w:r>
    </w:p>
    <w:p w14:paraId="3D162067" w14:textId="4785B336" w:rsidR="00CA11C7" w:rsidRDefault="00CA11C7" w:rsidP="00CA11C7">
      <w:pPr>
        <w:pStyle w:val="Prrafodelista"/>
        <w:numPr>
          <w:ilvl w:val="0"/>
          <w:numId w:val="41"/>
        </w:numPr>
      </w:pPr>
      <w:r>
        <w:t>Se prepara y envía la estimación con el esfuerzo por realizar el mantenimiento.</w:t>
      </w:r>
    </w:p>
    <w:p w14:paraId="6F38F887" w14:textId="7A425C07" w:rsidR="00CA11C7" w:rsidRDefault="00CA11C7" w:rsidP="00CA11C7">
      <w:pPr>
        <w:pStyle w:val="Prrafodelista"/>
        <w:numPr>
          <w:ilvl w:val="0"/>
          <w:numId w:val="41"/>
        </w:numPr>
      </w:pPr>
      <w:r>
        <w:t>El cliente aprueba el esfuerzo y se procede con los cambios.</w:t>
      </w:r>
    </w:p>
    <w:p w14:paraId="5ED17CA4" w14:textId="7C75FEA3" w:rsidR="00CA11C7" w:rsidRDefault="00CA11C7" w:rsidP="00CA11C7">
      <w:pPr>
        <w:pStyle w:val="Prrafodelista"/>
        <w:numPr>
          <w:ilvl w:val="0"/>
          <w:numId w:val="41"/>
        </w:numPr>
      </w:pPr>
      <w:r>
        <w:t>El equipo de automatización realiza los cambios hasta tener una nueva versión que ejecute sin fallos.</w:t>
      </w:r>
    </w:p>
    <w:p w14:paraId="55B6B3F1" w14:textId="3B4740C1" w:rsidR="00CA11C7" w:rsidRDefault="00CA11C7" w:rsidP="00CA11C7">
      <w:pPr>
        <w:pStyle w:val="Prrafodelista"/>
        <w:numPr>
          <w:ilvl w:val="0"/>
          <w:numId w:val="41"/>
        </w:numPr>
      </w:pPr>
      <w:r>
        <w:t>Se actualiza el código en el repositorio centralizado.</w:t>
      </w:r>
    </w:p>
    <w:p w14:paraId="378BFDA3" w14:textId="7984F9AE" w:rsidR="00CA11C7" w:rsidRDefault="00CA11C7" w:rsidP="00CA11C7">
      <w:pPr>
        <w:pStyle w:val="Prrafodelista"/>
        <w:numPr>
          <w:ilvl w:val="0"/>
          <w:numId w:val="41"/>
        </w:numPr>
      </w:pPr>
      <w:r>
        <w:t>Se realiza una prueba para confirmar los cambios desde el repositorio central.</w:t>
      </w:r>
    </w:p>
    <w:p w14:paraId="7D6B87F6" w14:textId="6CF22698" w:rsidR="00CA11C7" w:rsidRDefault="00CA11C7" w:rsidP="00CA11C7">
      <w:pPr>
        <w:pStyle w:val="Prrafodelista"/>
        <w:numPr>
          <w:ilvl w:val="0"/>
          <w:numId w:val="41"/>
        </w:numPr>
      </w:pPr>
      <w:r>
        <w:t>Se dispone los scripts modificados para su ejecución.</w:t>
      </w:r>
    </w:p>
    <w:p w14:paraId="20BF7B0C" w14:textId="39C976A0" w:rsidR="00CA11C7" w:rsidRDefault="00CA11C7" w:rsidP="00CA11C7"/>
    <w:p w14:paraId="00D8BD6F" w14:textId="15E7EE9E" w:rsidR="00CA11C7" w:rsidRDefault="00CA11C7" w:rsidP="00CA11C7"/>
    <w:p w14:paraId="024890DD" w14:textId="77777777" w:rsidR="00725AAA" w:rsidRDefault="00725AAA" w:rsidP="00CA11C7">
      <w:pPr>
        <w:ind w:left="0"/>
      </w:pPr>
    </w:p>
    <w:p w14:paraId="348E8851" w14:textId="77777777" w:rsidR="00B66467" w:rsidRPr="00B66467" w:rsidRDefault="00B66467" w:rsidP="00B66467">
      <w:pPr>
        <w:pStyle w:val="Ttulo2"/>
      </w:pPr>
      <w:bookmarkStart w:id="19" w:name="_Toc31795955"/>
      <w:r>
        <w:lastRenderedPageBreak/>
        <w:t>Entrega Continua</w:t>
      </w:r>
      <w:bookmarkEnd w:id="19"/>
    </w:p>
    <w:p w14:paraId="5B104B90" w14:textId="475CE66E" w:rsidR="00B66467" w:rsidRDefault="00AF6B93" w:rsidP="00B66467">
      <w:r>
        <w:t xml:space="preserve">El </w:t>
      </w:r>
      <w:r w:rsidRPr="00AF6B93">
        <w:t xml:space="preserve">framework está preparado para integrarse al proceso de entrega continua que posea </w:t>
      </w:r>
      <w:r w:rsidR="00725AAA">
        <w:t>NIUBIZ</w:t>
      </w:r>
      <w:r w:rsidR="00AE1715">
        <w:t xml:space="preserve">, </w:t>
      </w:r>
      <w:r w:rsidRPr="00AF6B93">
        <w:t>tanto para la</w:t>
      </w:r>
      <w:r w:rsidR="00AE1715">
        <w:t xml:space="preserve"> Ejecución de automatizada y </w:t>
      </w:r>
      <w:r w:rsidRPr="00AF6B93">
        <w:t>Regresión continua.</w:t>
      </w:r>
    </w:p>
    <w:p w14:paraId="1B2FBFBC" w14:textId="77777777" w:rsidR="00774DB1" w:rsidRDefault="00774DB1" w:rsidP="00CA11C7">
      <w:pPr>
        <w:ind w:left="0"/>
      </w:pPr>
    </w:p>
    <w:p w14:paraId="11DB62C5" w14:textId="77777777" w:rsidR="002329C0" w:rsidRDefault="002329C0" w:rsidP="00690AFE">
      <w:pPr>
        <w:pStyle w:val="Ttulo1"/>
      </w:pPr>
      <w:bookmarkStart w:id="20" w:name="_Toc31795956"/>
      <w:r>
        <w:t>Gobierno de TI</w:t>
      </w:r>
      <w:bookmarkEnd w:id="20"/>
    </w:p>
    <w:p w14:paraId="2868E062" w14:textId="77777777" w:rsidR="004C7AB3" w:rsidRDefault="002329C0" w:rsidP="002329C0">
      <w:r>
        <w:t>La estrategia de automatizaci</w:t>
      </w:r>
      <w:r w:rsidR="004C7AB3">
        <w:t>ón que plantea el gobierno de TI es la siguiente:</w:t>
      </w:r>
    </w:p>
    <w:p w14:paraId="5A74C7A6" w14:textId="06FF5292" w:rsidR="00BA1A1A" w:rsidRDefault="00BE48E9" w:rsidP="00BE48E9">
      <w:pPr>
        <w:pStyle w:val="Imagen"/>
      </w:pPr>
      <w:r>
        <w:drawing>
          <wp:inline distT="0" distB="0" distL="0" distR="0" wp14:anchorId="4F20CF58" wp14:editId="5EF1FA55">
            <wp:extent cx="5097780" cy="2400300"/>
            <wp:effectExtent l="0" t="0" r="7620" b="0"/>
            <wp:docPr id="18" name="Imagen 18" descr="Gobierno 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bierno TIs"/>
                    <pic:cNvPicPr>
                      <a:picLocks noChangeAspect="1" noChangeArrowheads="1"/>
                    </pic:cNvPicPr>
                  </pic:nvPicPr>
                  <pic:blipFill rotWithShape="1">
                    <a:blip r:embed="rId15">
                      <a:extLst>
                        <a:ext uri="{28A0092B-C50C-407E-A947-70E740481C1C}">
                          <a14:useLocalDpi xmlns:a14="http://schemas.microsoft.com/office/drawing/2010/main" val="0"/>
                        </a:ext>
                      </a:extLst>
                    </a:blip>
                    <a:srcRect b="13199"/>
                    <a:stretch/>
                  </pic:blipFill>
                  <pic:spPr bwMode="auto">
                    <a:xfrm>
                      <a:off x="0" y="0"/>
                      <a:ext cx="5103026" cy="2402770"/>
                    </a:xfrm>
                    <a:prstGeom prst="rect">
                      <a:avLst/>
                    </a:prstGeom>
                    <a:noFill/>
                    <a:ln>
                      <a:noFill/>
                    </a:ln>
                    <a:extLst>
                      <a:ext uri="{53640926-AAD7-44D8-BBD7-CCE9431645EC}">
                        <a14:shadowObscured xmlns:a14="http://schemas.microsoft.com/office/drawing/2010/main"/>
                      </a:ext>
                    </a:extLst>
                  </pic:spPr>
                </pic:pic>
              </a:graphicData>
            </a:graphic>
          </wp:inline>
        </w:drawing>
      </w:r>
    </w:p>
    <w:p w14:paraId="4D1C000C" w14:textId="42059E39" w:rsidR="00DF18F9" w:rsidRDefault="00E619BC" w:rsidP="00E619BC">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w:t>
      </w:r>
      <w:r>
        <w:fldChar w:fldCharType="end"/>
      </w:r>
      <w:r>
        <w:t xml:space="preserve"> Estrategia - Gobierno TI</w:t>
      </w:r>
    </w:p>
    <w:p w14:paraId="463AB6E8" w14:textId="77777777" w:rsidR="00CF570F" w:rsidRDefault="00CF570F" w:rsidP="00C20816">
      <w:pPr>
        <w:pStyle w:val="Prrafodelista"/>
        <w:numPr>
          <w:ilvl w:val="0"/>
          <w:numId w:val="38"/>
        </w:numPr>
      </w:pPr>
      <w:r w:rsidRPr="00C20816">
        <w:rPr>
          <w:b/>
        </w:rPr>
        <w:t>Estrategia:</w:t>
      </w:r>
    </w:p>
    <w:p w14:paraId="49B88B40" w14:textId="77777777" w:rsidR="00BE48E9" w:rsidRDefault="00BE48E9" w:rsidP="00BE48E9">
      <w:r w:rsidRPr="00BE48E9">
        <w:t>Los requerimientos de automatización serán identificados por NIUBIZ (Equipo de Calidad). Los Analistas de QA transfieren información acerca de los casos de prueba o flujos que se proponen automatizar. Esta información pasa por un análisis de factibilidad, el cual, será descrito más adelante. El análisis de factibilidad asigna una clasificación y un puntaje a los flujos o casos de prueba, permitiendo determinar los flujos óptimos a ser automatizados.</w:t>
      </w:r>
      <w:r>
        <w:t xml:space="preserve">  </w:t>
      </w:r>
    </w:p>
    <w:p w14:paraId="0904D476" w14:textId="19576B35" w:rsidR="00BE48E9" w:rsidRPr="00BE48E9" w:rsidRDefault="00BE48E9" w:rsidP="00BE48E9">
      <w:r w:rsidRPr="00BE48E9">
        <w:t>Cuando se tenga los flujos ya identificados se realiza una Estimación Alto nivel, la cual permite la elaboración del Plan de Automatización.</w:t>
      </w:r>
      <w:r w:rsidR="004C7AB3" w:rsidRPr="00BE48E9">
        <w:t xml:space="preserve"> </w:t>
      </w:r>
    </w:p>
    <w:p w14:paraId="46AD2FD0" w14:textId="6BA03CF1" w:rsidR="002329C0" w:rsidRPr="00BE48E9" w:rsidRDefault="006931A0" w:rsidP="00BE48E9">
      <w:pPr>
        <w:pStyle w:val="Imagen"/>
        <w:rPr>
          <w:noProof w:val="0"/>
          <w:lang w:val="es-PE" w:eastAsia="es-ES"/>
        </w:rPr>
      </w:pPr>
      <w:r>
        <w:rPr>
          <w:rFonts w:ascii="Segoe UI" w:hAnsi="Segoe UI" w:cs="Segoe UI"/>
        </w:rPr>
        <w:drawing>
          <wp:inline distT="0" distB="0" distL="0" distR="0" wp14:anchorId="7D4EC9FB" wp14:editId="52A799B2">
            <wp:extent cx="5372100" cy="2015228"/>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416" cy="2024350"/>
                    </a:xfrm>
                    <a:prstGeom prst="rect">
                      <a:avLst/>
                    </a:prstGeom>
                    <a:noFill/>
                    <a:ln>
                      <a:noFill/>
                    </a:ln>
                  </pic:spPr>
                </pic:pic>
              </a:graphicData>
            </a:graphic>
          </wp:inline>
        </w:drawing>
      </w:r>
    </w:p>
    <w:p w14:paraId="7D101E9E" w14:textId="44ABAE9A" w:rsidR="00E619BC" w:rsidRPr="00CF570F" w:rsidRDefault="00E619BC" w:rsidP="00E619BC">
      <w:pPr>
        <w:pStyle w:val="Descripcin"/>
        <w:rPr>
          <w:lang w:val="es-MX"/>
        </w:rPr>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3</w:t>
      </w:r>
      <w:r>
        <w:fldChar w:fldCharType="end"/>
      </w:r>
      <w:r>
        <w:t xml:space="preserve"> Descripción de la estrategia</w:t>
      </w:r>
    </w:p>
    <w:p w14:paraId="34E495CB" w14:textId="77777777" w:rsidR="00BE48E9" w:rsidRDefault="00BE48E9" w:rsidP="00CF570F"/>
    <w:p w14:paraId="6E738E5A" w14:textId="69567572" w:rsidR="00CF570F" w:rsidRDefault="00CF570F" w:rsidP="00CF570F">
      <w:r>
        <w:lastRenderedPageBreak/>
        <w:t xml:space="preserve">Cuando el plan de automatización es aprobado por </w:t>
      </w:r>
      <w:r w:rsidR="00DC6238">
        <w:t>NIUBIZ</w:t>
      </w:r>
      <w:r w:rsidR="00B64D1E">
        <w:t>, se da inicio a la etapa de desarrollo</w:t>
      </w:r>
      <w:r>
        <w:t>.</w:t>
      </w:r>
    </w:p>
    <w:p w14:paraId="622915BE" w14:textId="6C63EEB5" w:rsidR="00C20816" w:rsidRDefault="00C20816" w:rsidP="00CF570F">
      <w:pPr>
        <w:rPr>
          <w:u w:val="single"/>
        </w:rPr>
      </w:pPr>
      <w:r w:rsidRPr="00C20816">
        <w:rPr>
          <w:u w:val="single"/>
        </w:rPr>
        <w:t>Análisis de Factibilidad:</w:t>
      </w:r>
    </w:p>
    <w:p w14:paraId="50C98805" w14:textId="77777777" w:rsidR="006931A0" w:rsidRDefault="006931A0" w:rsidP="00CF570F">
      <w:pPr>
        <w:rPr>
          <w:u w:val="single"/>
        </w:rPr>
      </w:pPr>
    </w:p>
    <w:p w14:paraId="5D340E63" w14:textId="77777777" w:rsidR="00C20816" w:rsidRDefault="00C20816" w:rsidP="00C20816">
      <w:r>
        <w:t>Las actividades a realizar dentro de esta etapa son las siguientes:</w:t>
      </w:r>
    </w:p>
    <w:p w14:paraId="3118C92D" w14:textId="77777777" w:rsidR="00C20816" w:rsidRPr="00C20816" w:rsidRDefault="00C20816" w:rsidP="00C20816">
      <w:pPr>
        <w:pStyle w:val="Prrafodelista"/>
        <w:numPr>
          <w:ilvl w:val="0"/>
          <w:numId w:val="39"/>
        </w:numPr>
        <w:rPr>
          <w:b/>
        </w:rPr>
      </w:pPr>
      <w:r w:rsidRPr="00C20816">
        <w:rPr>
          <w:b/>
        </w:rPr>
        <w:t xml:space="preserve">Actividad: </w:t>
      </w:r>
      <w:r>
        <w:rPr>
          <w:b/>
        </w:rPr>
        <w:t>Análisis Nivel 1</w:t>
      </w:r>
    </w:p>
    <w:p w14:paraId="1EEA9BB1" w14:textId="77777777" w:rsidR="00444438" w:rsidRPr="00444438" w:rsidRDefault="00C20816" w:rsidP="00C20816">
      <w:pPr>
        <w:ind w:left="709" w:hanging="1"/>
        <w:rPr>
          <w:u w:val="single"/>
        </w:rPr>
      </w:pPr>
      <w:r w:rsidRPr="00444438">
        <w:rPr>
          <w:u w:val="single"/>
        </w:rPr>
        <w:t xml:space="preserve">Objetivo: </w:t>
      </w:r>
    </w:p>
    <w:p w14:paraId="29638EB3" w14:textId="77777777" w:rsidR="00C20816" w:rsidRDefault="00C20816" w:rsidP="00444438">
      <w:pPr>
        <w:pStyle w:val="Prrafodelista"/>
        <w:numPr>
          <w:ilvl w:val="0"/>
          <w:numId w:val="27"/>
        </w:numPr>
      </w:pPr>
      <w:r>
        <w:t>Identificar los candidatos</w:t>
      </w:r>
      <w:r w:rsidR="00444438">
        <w:t xml:space="preserve"> que sean viables funcionalmente/técnicamente.</w:t>
      </w:r>
    </w:p>
    <w:p w14:paraId="6B6621BF" w14:textId="56B81917" w:rsidR="00444438" w:rsidRDefault="00444438" w:rsidP="00444438">
      <w:pPr>
        <w:pStyle w:val="Prrafodelista"/>
        <w:numPr>
          <w:ilvl w:val="0"/>
          <w:numId w:val="27"/>
        </w:numPr>
      </w:pPr>
      <w:r>
        <w:t>Asignar un nivel de complejidad</w:t>
      </w:r>
    </w:p>
    <w:p w14:paraId="6FA77BB7" w14:textId="12C55AAD" w:rsidR="006931A0" w:rsidRDefault="006931A0" w:rsidP="006931A0">
      <w:pPr>
        <w:pStyle w:val="Prrafodelista"/>
        <w:numPr>
          <w:ilvl w:val="0"/>
          <w:numId w:val="27"/>
        </w:numPr>
      </w:pPr>
      <w:r w:rsidRPr="006931A0">
        <w:t>Asignar puntuación a los candidatos viables, en base a los siguientes criterios: Valor de Caso de Prueba, Riesgo de Negocio, Costo-Eficiencia e Historial.</w:t>
      </w:r>
    </w:p>
    <w:p w14:paraId="4829897B" w14:textId="77777777" w:rsidR="00C20816" w:rsidRPr="00444438" w:rsidRDefault="00C20816" w:rsidP="00C20816">
      <w:pPr>
        <w:ind w:firstLine="283"/>
        <w:rPr>
          <w:u w:val="single"/>
        </w:rPr>
      </w:pPr>
      <w:r w:rsidRPr="00444438">
        <w:rPr>
          <w:u w:val="single"/>
        </w:rPr>
        <w:t xml:space="preserve">Herramientas usadas: </w:t>
      </w:r>
    </w:p>
    <w:p w14:paraId="0270E910" w14:textId="77777777" w:rsidR="006931A0" w:rsidRDefault="006931A0" w:rsidP="006931A0">
      <w:pPr>
        <w:pStyle w:val="Prrafodelista"/>
        <w:numPr>
          <w:ilvl w:val="0"/>
          <w:numId w:val="27"/>
        </w:numPr>
      </w:pPr>
      <w:r>
        <w:t xml:space="preserve">Matriz de Análisis Factibilidad </w:t>
      </w:r>
    </w:p>
    <w:p w14:paraId="40A9CD33" w14:textId="77777777" w:rsidR="006931A0" w:rsidRDefault="006931A0" w:rsidP="006931A0">
      <w:pPr>
        <w:pStyle w:val="Prrafodelista"/>
        <w:numPr>
          <w:ilvl w:val="0"/>
          <w:numId w:val="27"/>
        </w:numPr>
      </w:pPr>
      <w:r>
        <w:t>Reuniones con los Analistas QA asignados / personas que tengan el know-how del SSP a ser automatizado.</w:t>
      </w:r>
    </w:p>
    <w:p w14:paraId="4D31F4D2" w14:textId="77777777" w:rsidR="006931A0" w:rsidRDefault="006931A0" w:rsidP="006931A0">
      <w:pPr>
        <w:pStyle w:val="Prrafodelista"/>
        <w:numPr>
          <w:ilvl w:val="0"/>
          <w:numId w:val="27"/>
        </w:numPr>
      </w:pPr>
      <w:r>
        <w:t xml:space="preserve">Al finalizar el análisis se procede a realizar la estimación (Matriz de Estimación Alto Nivel). </w:t>
      </w:r>
    </w:p>
    <w:p w14:paraId="3E8DA825" w14:textId="77777777" w:rsidR="006931A0" w:rsidRDefault="006931A0" w:rsidP="006931A0">
      <w:pPr>
        <w:pStyle w:val="Prrafodelista"/>
        <w:ind w:left="785"/>
        <w:rPr>
          <w:b/>
        </w:rPr>
      </w:pPr>
    </w:p>
    <w:p w14:paraId="69F98B1F" w14:textId="7A30D5F9" w:rsidR="00CF570F" w:rsidRPr="00C20816" w:rsidRDefault="00CF570F" w:rsidP="00C20816">
      <w:pPr>
        <w:pStyle w:val="Prrafodelista"/>
        <w:numPr>
          <w:ilvl w:val="0"/>
          <w:numId w:val="38"/>
        </w:numPr>
        <w:rPr>
          <w:b/>
        </w:rPr>
      </w:pPr>
      <w:r w:rsidRPr="00C20816">
        <w:rPr>
          <w:b/>
        </w:rPr>
        <w:t>Desarrollo</w:t>
      </w:r>
    </w:p>
    <w:p w14:paraId="255B25BD" w14:textId="77777777" w:rsidR="00CF570F" w:rsidRDefault="00205E9D" w:rsidP="00CF570F">
      <w:r>
        <w:t xml:space="preserve">Es una etapa cíclica que consiste en desarrollo y pruebas. </w:t>
      </w:r>
      <w:r w:rsidR="00B64D1E">
        <w:t>Se realiza el desarrollo de los flujos identificadas y posteriormente se realiza las pruebas de los mismos.</w:t>
      </w:r>
      <w:r w:rsidR="007A6F60">
        <w:t xml:space="preserve"> </w:t>
      </w:r>
    </w:p>
    <w:p w14:paraId="34C398B4" w14:textId="7EA06E7E" w:rsidR="007A6F60" w:rsidRDefault="007A6F60" w:rsidP="00CF570F">
      <w:r>
        <w:t>Cuando los scripts ya se encuentren verificados, se realiza el despliegue en el repositorio.</w:t>
      </w:r>
    </w:p>
    <w:p w14:paraId="4EC61173" w14:textId="0D89C974" w:rsidR="007A6F60" w:rsidRPr="00CF570F" w:rsidRDefault="007A6F60" w:rsidP="00CF570F">
      <w:r>
        <w:t xml:space="preserve">Finalmente, </w:t>
      </w:r>
      <w:r w:rsidR="00DC6238">
        <w:t>los scripts</w:t>
      </w:r>
      <w:r>
        <w:t xml:space="preserve"> estarán disponibles para las ejecuciones programadas o a demanda.</w:t>
      </w:r>
    </w:p>
    <w:p w14:paraId="1F983D60" w14:textId="77777777" w:rsidR="00CF570F" w:rsidRPr="00C20816" w:rsidRDefault="004C2F48" w:rsidP="00C20816">
      <w:pPr>
        <w:pStyle w:val="Prrafodelista"/>
        <w:numPr>
          <w:ilvl w:val="0"/>
          <w:numId w:val="38"/>
        </w:numPr>
        <w:rPr>
          <w:b/>
        </w:rPr>
      </w:pPr>
      <w:r w:rsidRPr="00C20816">
        <w:rPr>
          <w:b/>
        </w:rPr>
        <w:t>Mantenimiento</w:t>
      </w:r>
    </w:p>
    <w:p w14:paraId="2E774220" w14:textId="4636272F" w:rsidR="004C2F48" w:rsidRPr="004C2F48" w:rsidRDefault="00C34A5A" w:rsidP="00CF570F">
      <w:r>
        <w:t xml:space="preserve">Los scripts que necesiten un mantenimiento, serán identificados por </w:t>
      </w:r>
      <w:r w:rsidR="00DC6238">
        <w:t>NIUBIZ</w:t>
      </w:r>
      <w:r>
        <w:t xml:space="preserve"> o por el equipo de TSOFT. </w:t>
      </w:r>
      <w:r w:rsidR="00D32D53">
        <w:t xml:space="preserve">Luego se hará de conocimiento al cliente para </w:t>
      </w:r>
      <w:r w:rsidR="00DC6238">
        <w:t>s</w:t>
      </w:r>
      <w:r w:rsidR="00D32D53">
        <w:t>u aprobación y priorización dentro del backlog del equipo</w:t>
      </w:r>
      <w:r>
        <w:t>.</w:t>
      </w:r>
    </w:p>
    <w:p w14:paraId="30308C95" w14:textId="77777777" w:rsidR="004C2F48" w:rsidRPr="00C20816" w:rsidRDefault="004C2F48" w:rsidP="00C20816">
      <w:pPr>
        <w:pStyle w:val="Prrafodelista"/>
        <w:numPr>
          <w:ilvl w:val="0"/>
          <w:numId w:val="38"/>
        </w:numPr>
        <w:rPr>
          <w:b/>
        </w:rPr>
      </w:pPr>
      <w:r w:rsidRPr="00C20816">
        <w:rPr>
          <w:b/>
        </w:rPr>
        <w:t>Soporte y Administración</w:t>
      </w:r>
    </w:p>
    <w:p w14:paraId="518E0A7E" w14:textId="268A020E" w:rsidR="002329C0" w:rsidRDefault="00C34A5A" w:rsidP="002329C0">
      <w:r>
        <w:t>Durante todo el proceso de atención de automatizaci</w:t>
      </w:r>
      <w:r w:rsidR="00104E90">
        <w:t>ón se cuenta con el soporte por el equipo de TSOFT.</w:t>
      </w:r>
    </w:p>
    <w:p w14:paraId="177D8D9C" w14:textId="46AE47D4" w:rsidR="00DC6238" w:rsidRDefault="00DC6238" w:rsidP="002329C0"/>
    <w:p w14:paraId="270665A9" w14:textId="66CFD985" w:rsidR="00DC6238" w:rsidRDefault="00DC6238" w:rsidP="002329C0"/>
    <w:p w14:paraId="4ED8BAD4" w14:textId="1D339DC1" w:rsidR="00DC6238" w:rsidRDefault="00DC6238" w:rsidP="002329C0"/>
    <w:p w14:paraId="6037BA58" w14:textId="4914BE9B" w:rsidR="00DC6238" w:rsidRDefault="00DC6238" w:rsidP="002329C0"/>
    <w:p w14:paraId="5ACAF179" w14:textId="69A45D08" w:rsidR="00DC6238" w:rsidRDefault="00DC6238" w:rsidP="00D13FE4">
      <w:pPr>
        <w:ind w:left="0"/>
      </w:pPr>
    </w:p>
    <w:p w14:paraId="6191F104" w14:textId="5B78627D" w:rsidR="00D13FE4" w:rsidRDefault="00D13FE4" w:rsidP="00D13FE4">
      <w:pPr>
        <w:ind w:left="0"/>
      </w:pPr>
    </w:p>
    <w:p w14:paraId="34674774" w14:textId="792CF225" w:rsidR="006931A0" w:rsidRDefault="006931A0" w:rsidP="00D13FE4">
      <w:pPr>
        <w:ind w:left="0"/>
      </w:pPr>
    </w:p>
    <w:p w14:paraId="4C5280CF" w14:textId="5E1C1E09" w:rsidR="006931A0" w:rsidRDefault="006931A0" w:rsidP="00D13FE4">
      <w:pPr>
        <w:ind w:left="0"/>
      </w:pPr>
    </w:p>
    <w:p w14:paraId="77B91762" w14:textId="77777777" w:rsidR="006931A0" w:rsidRDefault="006931A0" w:rsidP="00D13FE4">
      <w:pPr>
        <w:ind w:left="0"/>
      </w:pPr>
    </w:p>
    <w:p w14:paraId="51355FDC" w14:textId="77777777" w:rsidR="004F2FEF" w:rsidRDefault="004F2FEF" w:rsidP="00690AFE">
      <w:pPr>
        <w:pStyle w:val="Ttulo1"/>
      </w:pPr>
      <w:bookmarkStart w:id="21" w:name="_Toc31795957"/>
      <w:r w:rsidRPr="004F2FEF">
        <w:lastRenderedPageBreak/>
        <w:t>Fram</w:t>
      </w:r>
      <w:r w:rsidRPr="000971EC">
        <w:t xml:space="preserve">ework </w:t>
      </w:r>
      <w:r>
        <w:t>Técnico</w:t>
      </w:r>
      <w:bookmarkEnd w:id="21"/>
    </w:p>
    <w:p w14:paraId="07AB5DD5" w14:textId="77777777" w:rsidR="00775E6F" w:rsidRPr="000971EC" w:rsidRDefault="00A06403" w:rsidP="00B66467">
      <w:pPr>
        <w:pStyle w:val="Ttulo2"/>
      </w:pPr>
      <w:bookmarkStart w:id="22" w:name="_Toc31795958"/>
      <w:r w:rsidRPr="004F2FEF">
        <w:t xml:space="preserve">Diseño </w:t>
      </w:r>
      <w:r w:rsidR="00D917BE" w:rsidRPr="004F2FEF">
        <w:t>de</w:t>
      </w:r>
      <w:r w:rsidR="00775E6F" w:rsidRPr="004F2FEF">
        <w:t>l</w:t>
      </w:r>
      <w:r w:rsidR="00D917BE" w:rsidRPr="004F2FEF">
        <w:t xml:space="preserve"> </w:t>
      </w:r>
      <w:r w:rsidR="00D917BE" w:rsidRPr="000971EC">
        <w:t>Framework</w:t>
      </w:r>
      <w:bookmarkEnd w:id="22"/>
    </w:p>
    <w:p w14:paraId="543B5EDD" w14:textId="77777777" w:rsidR="0028223D" w:rsidRPr="000971EC" w:rsidRDefault="0028223D" w:rsidP="002329C0">
      <w:pPr>
        <w:ind w:left="284" w:firstLine="142"/>
      </w:pPr>
      <w:r w:rsidRPr="000971EC">
        <w:t>E</w:t>
      </w:r>
      <w:r w:rsidR="00171A2E" w:rsidRPr="000971EC">
        <w:t>l framework propuesto para l</w:t>
      </w:r>
      <w:r w:rsidR="0072702A" w:rsidRPr="000971EC">
        <w:t>a automatización de pruebas</w:t>
      </w:r>
      <w:r w:rsidR="00171A2E" w:rsidRPr="000971EC">
        <w:t>, es el siguiente:</w:t>
      </w:r>
    </w:p>
    <w:p w14:paraId="04B31DC1" w14:textId="79A96497" w:rsidR="0028223D" w:rsidRPr="000971EC" w:rsidRDefault="00DC6238" w:rsidP="002329C0">
      <w:pPr>
        <w:pStyle w:val="Imagen"/>
        <w:rPr>
          <w:lang w:val="es-PE"/>
        </w:rPr>
      </w:pPr>
      <w:r w:rsidRPr="00DC6238">
        <w:rPr>
          <w:lang w:val="es-PE"/>
        </w:rPr>
        <w:drawing>
          <wp:anchor distT="0" distB="0" distL="114300" distR="114300" simplePos="0" relativeHeight="251659264" behindDoc="0" locked="0" layoutInCell="1" allowOverlap="1" wp14:anchorId="0C6434A5" wp14:editId="16D28E2E">
            <wp:simplePos x="0" y="0"/>
            <wp:positionH relativeFrom="column">
              <wp:posOffset>5212309</wp:posOffset>
            </wp:positionH>
            <wp:positionV relativeFrom="paragraph">
              <wp:posOffset>776885</wp:posOffset>
            </wp:positionV>
            <wp:extent cx="885825" cy="18097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85825" cy="180975"/>
                    </a:xfrm>
                    <a:prstGeom prst="rect">
                      <a:avLst/>
                    </a:prstGeom>
                  </pic:spPr>
                </pic:pic>
              </a:graphicData>
            </a:graphic>
            <wp14:sizeRelH relativeFrom="page">
              <wp14:pctWidth>0</wp14:pctWidth>
            </wp14:sizeRelH>
            <wp14:sizeRelV relativeFrom="page">
              <wp14:pctHeight>0</wp14:pctHeight>
            </wp14:sizeRelV>
          </wp:anchor>
        </w:drawing>
      </w:r>
      <w:r w:rsidR="0028223D" w:rsidRPr="002329C0">
        <w:rPr>
          <w:lang w:val="es-PE" w:eastAsia="es-PE"/>
        </w:rPr>
        <w:drawing>
          <wp:inline distT="0" distB="0" distL="0" distR="0" wp14:anchorId="56CF443D" wp14:editId="7E42B5AC">
            <wp:extent cx="4637836" cy="2091518"/>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6890" cy="2100111"/>
                    </a:xfrm>
                    <a:prstGeom prst="rect">
                      <a:avLst/>
                    </a:prstGeom>
                  </pic:spPr>
                </pic:pic>
              </a:graphicData>
            </a:graphic>
          </wp:inline>
        </w:drawing>
      </w:r>
      <w:r w:rsidRPr="003376E2">
        <w:rPr>
          <w:lang w:val="es-PE"/>
        </w:rPr>
        <w:t xml:space="preserve"> </w:t>
      </w:r>
    </w:p>
    <w:p w14:paraId="668923F1" w14:textId="08979B02" w:rsidR="0028223D" w:rsidRPr="000971EC" w:rsidRDefault="0028223D"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4</w:t>
      </w:r>
      <w:r w:rsidRPr="000971EC">
        <w:fldChar w:fldCharType="end"/>
      </w:r>
      <w:r w:rsidRPr="000971EC">
        <w:t xml:space="preserve"> Framework</w:t>
      </w:r>
      <w:r w:rsidR="004F2FEF">
        <w:t xml:space="preserve"> Técnico</w:t>
      </w:r>
      <w:r w:rsidRPr="000971EC">
        <w:t xml:space="preserve"> de Automatización de Pruebas</w:t>
      </w:r>
    </w:p>
    <w:p w14:paraId="3634C28C" w14:textId="259CC538" w:rsidR="00D32D53" w:rsidRPr="0042500D" w:rsidRDefault="00D32D53" w:rsidP="00D32D53">
      <w:pPr>
        <w:rPr>
          <w:i/>
        </w:rPr>
      </w:pPr>
      <w:r w:rsidRPr="000971EC">
        <w:t xml:space="preserve">El framework se basa en el patrón de diseño </w:t>
      </w:r>
      <w:r w:rsidRPr="00DC6238">
        <w:rPr>
          <w:b/>
          <w:bCs/>
        </w:rPr>
        <w:t xml:space="preserve">Page </w:t>
      </w:r>
      <w:proofErr w:type="spellStart"/>
      <w:r w:rsidRPr="00DC6238">
        <w:rPr>
          <w:b/>
          <w:bCs/>
        </w:rPr>
        <w:t>Object</w:t>
      </w:r>
      <w:proofErr w:type="spellEnd"/>
      <w:r w:rsidRPr="00DC6238">
        <w:rPr>
          <w:b/>
          <w:bCs/>
        </w:rPr>
        <w:t xml:space="preserve"> </w:t>
      </w:r>
      <w:proofErr w:type="spellStart"/>
      <w:r w:rsidRPr="00DC6238">
        <w:rPr>
          <w:b/>
          <w:bCs/>
        </w:rPr>
        <w:t>Model</w:t>
      </w:r>
      <w:proofErr w:type="spellEnd"/>
      <w:r w:rsidRPr="00DC6238">
        <w:rPr>
          <w:b/>
          <w:bCs/>
        </w:rPr>
        <w:t xml:space="preserve"> o POM</w:t>
      </w:r>
      <w:r w:rsidRPr="000971EC">
        <w:t>, pues permite mantener por separado los localizadores de los elementos Web, de los métodos de las pruebas. Adicional a ello, se ha implementado una clase Base (véase</w:t>
      </w:r>
      <w:r>
        <w:t xml:space="preserve"> </w:t>
      </w:r>
      <w:r w:rsidRPr="000971EC">
        <w:fldChar w:fldCharType="begin"/>
      </w:r>
      <w:r w:rsidRPr="000971EC">
        <w:instrText xml:space="preserve"> REF _Ref31171479 \h </w:instrText>
      </w:r>
      <w:r>
        <w:instrText xml:space="preserve"> \* MERGEFORMAT </w:instrText>
      </w:r>
      <w:r w:rsidRPr="000971EC">
        <w:fldChar w:fldCharType="separate"/>
      </w:r>
      <w:r w:rsidRPr="000971EC">
        <w:t xml:space="preserve">Figura </w:t>
      </w:r>
      <w:proofErr w:type="spellStart"/>
      <w:r w:rsidRPr="000971EC">
        <w:t>N°</w:t>
      </w:r>
      <w:proofErr w:type="spellEnd"/>
      <w:r w:rsidRPr="000971EC">
        <w:t xml:space="preserve"> </w:t>
      </w:r>
      <w:r>
        <w:rPr>
          <w:noProof/>
        </w:rPr>
        <w:t>5</w:t>
      </w:r>
      <w:r w:rsidRPr="000971EC">
        <w:fldChar w:fldCharType="end"/>
      </w:r>
      <w:r w:rsidRPr="000971EC">
        <w:t>), la cual contiene los métodos principales para la manipulación de los elementos Web</w:t>
      </w:r>
      <w:r>
        <w:t xml:space="preserve"> con </w:t>
      </w:r>
      <w:proofErr w:type="spellStart"/>
      <w:r w:rsidRPr="00DC6238">
        <w:rPr>
          <w:b/>
          <w:bCs/>
        </w:rPr>
        <w:t>Selenium</w:t>
      </w:r>
      <w:proofErr w:type="spellEnd"/>
      <w:r w:rsidRPr="00DC6238">
        <w:rPr>
          <w:b/>
          <w:bCs/>
        </w:rPr>
        <w:t xml:space="preserve"> Web</w:t>
      </w:r>
      <w:r w:rsidRPr="000971EC">
        <w:t>, como hacer un clic o escribir un texto</w:t>
      </w:r>
      <w:r w:rsidRPr="000971EC">
        <w:rPr>
          <w:i/>
        </w:rPr>
        <w:t>.</w:t>
      </w:r>
      <w:r>
        <w:rPr>
          <w:i/>
        </w:rPr>
        <w:t xml:space="preserve"> </w:t>
      </w:r>
      <w:r>
        <w:t>Así mismo, u</w:t>
      </w:r>
      <w:r w:rsidRPr="000971EC">
        <w:t xml:space="preserve">na de las </w:t>
      </w:r>
      <w:r>
        <w:t>librerías</w:t>
      </w:r>
      <w:r w:rsidRPr="000971EC">
        <w:t xml:space="preserve"> usadas en esta arquitectura es </w:t>
      </w:r>
      <w:proofErr w:type="spellStart"/>
      <w:r w:rsidRPr="000971EC">
        <w:t>Cucumber</w:t>
      </w:r>
      <w:proofErr w:type="spellEnd"/>
      <w:r w:rsidRPr="000971EC">
        <w:t>, la cual</w:t>
      </w:r>
      <w:r w:rsidR="00DC6238">
        <w:t>,</w:t>
      </w:r>
      <w:r w:rsidRPr="000971EC">
        <w:t xml:space="preserve"> permite escribir </w:t>
      </w:r>
      <w:r>
        <w:t>los escenarios de pruebas con un lenguaje natural los cuales</w:t>
      </w:r>
      <w:r w:rsidR="00DC6238">
        <w:t>,</w:t>
      </w:r>
      <w:r>
        <w:t xml:space="preserve"> serán almacenados</w:t>
      </w:r>
      <w:r w:rsidRPr="000971EC">
        <w:t xml:space="preserve"> en los archivos con la extensión </w:t>
      </w:r>
      <w:proofErr w:type="gramStart"/>
      <w:r w:rsidR="00D13FE4" w:rsidRPr="000971EC">
        <w:rPr>
          <w:b/>
        </w:rPr>
        <w:t>“.</w:t>
      </w:r>
      <w:proofErr w:type="spellStart"/>
      <w:r w:rsidR="00D13FE4" w:rsidRPr="000971EC">
        <w:rPr>
          <w:b/>
        </w:rPr>
        <w:t>feature</w:t>
      </w:r>
      <w:proofErr w:type="spellEnd"/>
      <w:proofErr w:type="gramEnd"/>
      <w:r w:rsidR="00D13FE4" w:rsidRPr="000971EC">
        <w:rPr>
          <w:b/>
        </w:rPr>
        <w:t>”</w:t>
      </w:r>
      <w:r w:rsidR="00D13FE4">
        <w:rPr>
          <w:b/>
        </w:rPr>
        <w:t xml:space="preserve"> </w:t>
      </w:r>
      <w:r w:rsidR="00D13FE4">
        <w:t>permitiendo</w:t>
      </w:r>
      <w:r>
        <w:t xml:space="preserve"> a su vez</w:t>
      </w:r>
      <w:r w:rsidRPr="000971EC">
        <w:t xml:space="preserve"> la configuración y el desmontaje del entorno antes y después de cada escenario, mediante el desarrollo de </w:t>
      </w:r>
      <w:proofErr w:type="spellStart"/>
      <w:r w:rsidRPr="00DC6238">
        <w:rPr>
          <w:b/>
          <w:bCs/>
        </w:rPr>
        <w:t>Hooks</w:t>
      </w:r>
      <w:proofErr w:type="spellEnd"/>
      <w:r w:rsidRPr="000971EC">
        <w:t>.</w:t>
      </w:r>
    </w:p>
    <w:p w14:paraId="21184137" w14:textId="0A46CE36" w:rsidR="00EE0387" w:rsidRPr="000971EC" w:rsidRDefault="0072702A" w:rsidP="008723C0">
      <w:proofErr w:type="spellStart"/>
      <w:r w:rsidRPr="00DC6238">
        <w:rPr>
          <w:b/>
          <w:bCs/>
        </w:rPr>
        <w:t>Step</w:t>
      </w:r>
      <w:r w:rsidR="003144D8" w:rsidRPr="00DC6238">
        <w:rPr>
          <w:b/>
          <w:bCs/>
        </w:rPr>
        <w:t>s</w:t>
      </w:r>
      <w:proofErr w:type="spellEnd"/>
      <w:r w:rsidRPr="000971EC">
        <w:t xml:space="preserve"> es el paquete que contiene las clases que</w:t>
      </w:r>
      <w:r w:rsidR="00213B26" w:rsidRPr="000971EC">
        <w:t xml:space="preserve"> implementa</w:t>
      </w:r>
      <w:r w:rsidRPr="000971EC">
        <w:t xml:space="preserve">n </w:t>
      </w:r>
      <w:r w:rsidR="00213B26" w:rsidRPr="000971EC">
        <w:t xml:space="preserve">los pasos detallados en el archivo </w:t>
      </w:r>
      <w:proofErr w:type="gramStart"/>
      <w:r w:rsidR="00D13FE4" w:rsidRPr="000971EC">
        <w:t>“.</w:t>
      </w:r>
      <w:proofErr w:type="spellStart"/>
      <w:r w:rsidR="00D13FE4" w:rsidRPr="000971EC">
        <w:t>feature</w:t>
      </w:r>
      <w:proofErr w:type="spellEnd"/>
      <w:proofErr w:type="gramEnd"/>
      <w:r w:rsidRPr="000971EC">
        <w:t>”. Los métodos de estas clases son las que interactúan con el navegador</w:t>
      </w:r>
      <w:r w:rsidR="003144D8" w:rsidRPr="000971EC">
        <w:t xml:space="preserve"> y hacen uso de otros métodos para la generación </w:t>
      </w:r>
      <w:r w:rsidRPr="000971EC">
        <w:t xml:space="preserve">de reportes. </w:t>
      </w:r>
    </w:p>
    <w:p w14:paraId="3A8A91FA" w14:textId="2CD10472" w:rsidR="00213B26" w:rsidRPr="000971EC" w:rsidRDefault="0072702A" w:rsidP="008723C0">
      <w:r w:rsidRPr="000971EC">
        <w:t xml:space="preserve">La generación de reportes se realiza con las librerías </w:t>
      </w:r>
      <w:proofErr w:type="spellStart"/>
      <w:r w:rsidR="00D13FE4">
        <w:t>E</w:t>
      </w:r>
      <w:r w:rsidRPr="000971EC">
        <w:t>xtend</w:t>
      </w:r>
      <w:proofErr w:type="spellEnd"/>
      <w:r w:rsidRPr="000971EC">
        <w:t xml:space="preserve"> </w:t>
      </w:r>
      <w:proofErr w:type="spellStart"/>
      <w:proofErr w:type="gramStart"/>
      <w:r w:rsidR="00D13FE4">
        <w:t>R</w:t>
      </w:r>
      <w:r w:rsidRPr="000971EC">
        <w:t>eport</w:t>
      </w:r>
      <w:proofErr w:type="spellEnd"/>
      <w:r w:rsidRPr="000971EC">
        <w:t xml:space="preserve"> ,</w:t>
      </w:r>
      <w:proofErr w:type="gramEnd"/>
      <w:r w:rsidRPr="000971EC">
        <w:t xml:space="preserve"> para los reportes de </w:t>
      </w:r>
      <w:proofErr w:type="spellStart"/>
      <w:r w:rsidRPr="000971EC">
        <w:t>html</w:t>
      </w:r>
      <w:proofErr w:type="spellEnd"/>
      <w:r w:rsidRPr="000971EC">
        <w:t xml:space="preserve"> y Word respectivamente. </w:t>
      </w:r>
    </w:p>
    <w:p w14:paraId="710F0A18" w14:textId="77777777" w:rsidR="00213B26" w:rsidRPr="00903193" w:rsidRDefault="00903193" w:rsidP="00903193">
      <w:pPr>
        <w:rPr>
          <w:b/>
          <w:u w:val="single"/>
        </w:rPr>
      </w:pPr>
      <w:r>
        <w:rPr>
          <w:b/>
          <w:u w:val="single"/>
        </w:rPr>
        <w:t xml:space="preserve">Interacción de componentes del framework en la ejecución de un escenario </w:t>
      </w:r>
    </w:p>
    <w:p w14:paraId="69033899" w14:textId="77777777" w:rsidR="001F011D" w:rsidRPr="000971EC" w:rsidRDefault="008A7DE2" w:rsidP="004F2FEF">
      <w:r w:rsidRPr="000971EC">
        <w:t>Los</w:t>
      </w:r>
      <w:r w:rsidR="001F011D" w:rsidRPr="000971EC">
        <w:t xml:space="preserve"> punto</w:t>
      </w:r>
      <w:r w:rsidRPr="000971EC">
        <w:t>s</w:t>
      </w:r>
      <w:r w:rsidR="001F011D" w:rsidRPr="000971EC">
        <w:t xml:space="preserve"> de entrada para la ejecución automática de prueba</w:t>
      </w:r>
      <w:r w:rsidR="00213B26" w:rsidRPr="000971EC">
        <w:t>s</w:t>
      </w:r>
      <w:r w:rsidRPr="000971EC">
        <w:t>,</w:t>
      </w:r>
      <w:r w:rsidR="001F011D" w:rsidRPr="000971EC">
        <w:t xml:space="preserve"> son los archivos </w:t>
      </w:r>
      <w:proofErr w:type="spellStart"/>
      <w:r w:rsidR="001F011D" w:rsidRPr="000971EC">
        <w:t>feature</w:t>
      </w:r>
      <w:proofErr w:type="spellEnd"/>
      <w:r w:rsidR="001F011D" w:rsidRPr="000971EC">
        <w:t xml:space="preserve"> y Excel. Todos los </w:t>
      </w:r>
      <w:r w:rsidR="004379B8" w:rsidRPr="000971EC">
        <w:t>escenarios</w:t>
      </w:r>
      <w:r w:rsidR="001F011D" w:rsidRPr="000971EC">
        <w:t xml:space="preserve"> de prueba listos para automatizar se encuentran en los archivos </w:t>
      </w:r>
      <w:proofErr w:type="spellStart"/>
      <w:r w:rsidR="001F011D" w:rsidRPr="000971EC">
        <w:t>feature</w:t>
      </w:r>
      <w:proofErr w:type="spellEnd"/>
      <w:r w:rsidR="001F011D" w:rsidRPr="000971EC">
        <w:t xml:space="preserve"> y los datos de entrada para los </w:t>
      </w:r>
      <w:r w:rsidR="004379B8" w:rsidRPr="000971EC">
        <w:t>escenarios</w:t>
      </w:r>
      <w:r w:rsidR="001F011D" w:rsidRPr="000971EC">
        <w:t xml:space="preserve"> de prueba se encuentran en el Excel.</w:t>
      </w:r>
    </w:p>
    <w:p w14:paraId="3B9F256A" w14:textId="77777777" w:rsidR="000A09D2" w:rsidRDefault="008A7DE2" w:rsidP="000A09D2">
      <w:r w:rsidRPr="000971EC">
        <w:t>Al ejecutar e</w:t>
      </w:r>
      <w:r w:rsidR="004379B8" w:rsidRPr="000971EC">
        <w:t>l proyecto</w:t>
      </w:r>
      <w:r w:rsidRPr="000971EC">
        <w:t xml:space="preserve"> se envía una lista de parámetros, como la </w:t>
      </w:r>
      <w:proofErr w:type="spellStart"/>
      <w:r w:rsidRPr="000971EC">
        <w:t>url</w:t>
      </w:r>
      <w:proofErr w:type="spellEnd"/>
      <w:r w:rsidRPr="000971EC">
        <w:t>, usuario, ambiente, tag, etc. Uno de los parámetros que indica que casos de prueba se ejecutarán, es el tag. El cual debe ser previamente configurado en el archivo “</w:t>
      </w:r>
      <w:proofErr w:type="spellStart"/>
      <w:r w:rsidRPr="000971EC">
        <w:t>feature</w:t>
      </w:r>
      <w:proofErr w:type="spellEnd"/>
      <w:r w:rsidRPr="000971EC">
        <w:t>”.</w:t>
      </w:r>
    </w:p>
    <w:p w14:paraId="636B398F" w14:textId="77777777" w:rsidR="00213B26" w:rsidRDefault="006E2F38" w:rsidP="000A09D2">
      <w:r w:rsidRPr="000971EC">
        <w:t>Para l</w:t>
      </w:r>
      <w:r w:rsidR="00213B26" w:rsidRPr="000971EC">
        <w:t xml:space="preserve">a ejecución de </w:t>
      </w:r>
      <w:r w:rsidR="008A7DE2" w:rsidRPr="000971EC">
        <w:t>un escenario</w:t>
      </w:r>
      <w:r w:rsidR="00213B26" w:rsidRPr="000971EC">
        <w:t xml:space="preserve"> de </w:t>
      </w:r>
      <w:r w:rsidRPr="000971EC">
        <w:t xml:space="preserve">prueba </w:t>
      </w:r>
      <w:r w:rsidR="008A7DE2" w:rsidRPr="000971EC">
        <w:t>se lee los datos de entrada del</w:t>
      </w:r>
      <w:r w:rsidRPr="000971EC">
        <w:t xml:space="preserve"> Excel. </w:t>
      </w:r>
      <w:r w:rsidR="008A7DE2" w:rsidRPr="000971EC">
        <w:t xml:space="preserve">Luego se ejecuta cada paso detallado en el </w:t>
      </w:r>
      <w:proofErr w:type="spellStart"/>
      <w:r w:rsidR="008A7DE2" w:rsidRPr="000971EC">
        <w:t>feature</w:t>
      </w:r>
      <w:proofErr w:type="spellEnd"/>
      <w:r w:rsidR="008A7DE2" w:rsidRPr="000971EC">
        <w:t xml:space="preserve">, el cual tiene su implementación dentro del paquete </w:t>
      </w:r>
      <w:proofErr w:type="spellStart"/>
      <w:r w:rsidR="008A7DE2" w:rsidRPr="000971EC">
        <w:t>Steps</w:t>
      </w:r>
      <w:proofErr w:type="spellEnd"/>
      <w:r w:rsidR="008A7DE2" w:rsidRPr="000971EC">
        <w:t>. Cuando un paso indica un</w:t>
      </w:r>
      <w:r w:rsidR="004379B8" w:rsidRPr="000971EC">
        <w:t>a acción</w:t>
      </w:r>
      <w:r w:rsidRPr="000971EC">
        <w:t xml:space="preserve"> con un elemento web</w:t>
      </w:r>
      <w:r w:rsidR="004379B8" w:rsidRPr="000971EC">
        <w:t>,</w:t>
      </w:r>
      <w:r w:rsidR="008A7DE2" w:rsidRPr="000971EC">
        <w:t xml:space="preserve"> </w:t>
      </w:r>
      <w:r w:rsidR="004379B8" w:rsidRPr="000971EC">
        <w:t xml:space="preserve">se ubica </w:t>
      </w:r>
      <w:r w:rsidR="008A7DE2" w:rsidRPr="000971EC">
        <w:t xml:space="preserve">en el Page </w:t>
      </w:r>
      <w:proofErr w:type="spellStart"/>
      <w:r w:rsidR="008A7DE2" w:rsidRPr="000971EC">
        <w:t>Object</w:t>
      </w:r>
      <w:proofErr w:type="spellEnd"/>
      <w:r w:rsidR="004379B8" w:rsidRPr="000971EC">
        <w:t xml:space="preserve"> el localizador del elemento web al que se desea acceder</w:t>
      </w:r>
      <w:r w:rsidRPr="000971EC">
        <w:t xml:space="preserve"> y </w:t>
      </w:r>
      <w:r w:rsidR="008A7DE2" w:rsidRPr="000971EC">
        <w:t xml:space="preserve">mediante el método de manipulación del objeto de la clase </w:t>
      </w:r>
      <w:proofErr w:type="spellStart"/>
      <w:r w:rsidR="008A7DE2" w:rsidRPr="000971EC">
        <w:t>BaseClass</w:t>
      </w:r>
      <w:proofErr w:type="spellEnd"/>
      <w:r w:rsidR="008A7DE2" w:rsidRPr="000971EC">
        <w:t>,</w:t>
      </w:r>
      <w:r w:rsidR="004379B8" w:rsidRPr="000971EC">
        <w:t xml:space="preserve"> se efectúa la acción</w:t>
      </w:r>
      <w:r w:rsidR="00213B26" w:rsidRPr="000971EC">
        <w:t xml:space="preserve">. Al ejecutar los pasos se van </w:t>
      </w:r>
      <w:r w:rsidRPr="000971EC">
        <w:t>generando</w:t>
      </w:r>
      <w:r w:rsidR="00213B26" w:rsidRPr="000971EC">
        <w:t xml:space="preserve"> evidencias en Word y </w:t>
      </w:r>
      <w:proofErr w:type="spellStart"/>
      <w:r w:rsidR="00213B26" w:rsidRPr="000971EC">
        <w:t>html</w:t>
      </w:r>
      <w:proofErr w:type="spellEnd"/>
      <w:r w:rsidRPr="000971EC">
        <w:t>.</w:t>
      </w:r>
    </w:p>
    <w:p w14:paraId="238C0BED" w14:textId="77777777" w:rsidR="002177BC" w:rsidRPr="002177BC" w:rsidRDefault="002177BC" w:rsidP="000A09D2">
      <w:pPr>
        <w:rPr>
          <w:sz w:val="8"/>
        </w:rPr>
      </w:pPr>
    </w:p>
    <w:p w14:paraId="4EB248EE" w14:textId="77777777" w:rsidR="00D03D3A" w:rsidRPr="000971EC" w:rsidRDefault="00213B26" w:rsidP="004F2FEF">
      <w:r w:rsidRPr="000971EC">
        <w:t xml:space="preserve">Dependiendo de los </w:t>
      </w:r>
      <w:proofErr w:type="spellStart"/>
      <w:r w:rsidRPr="000971EC">
        <w:t>hooks</w:t>
      </w:r>
      <w:proofErr w:type="spellEnd"/>
      <w:r w:rsidRPr="000971EC">
        <w:t xml:space="preserve"> implementados, existirán algunos </w:t>
      </w:r>
      <w:r w:rsidR="006E2F38" w:rsidRPr="000971EC">
        <w:t>métodos</w:t>
      </w:r>
      <w:r w:rsidRPr="000971EC">
        <w:t xml:space="preserve"> que se ejecuten antes y/o después de</w:t>
      </w:r>
      <w:r w:rsidR="006E2F38" w:rsidRPr="000971EC">
        <w:t xml:space="preserve"> </w:t>
      </w:r>
      <w:r w:rsidRPr="000971EC">
        <w:t>l</w:t>
      </w:r>
      <w:r w:rsidR="006E2F38" w:rsidRPr="000971EC">
        <w:t>os</w:t>
      </w:r>
      <w:r w:rsidRPr="000971EC">
        <w:t xml:space="preserve"> escenario</w:t>
      </w:r>
      <w:r w:rsidR="006E2F38" w:rsidRPr="000971EC">
        <w:t>s</w:t>
      </w:r>
      <w:r w:rsidRPr="000971EC">
        <w:t xml:space="preserve"> de prueba</w:t>
      </w:r>
      <w:r w:rsidR="006E2F38" w:rsidRPr="000971EC">
        <w:t>.</w:t>
      </w:r>
    </w:p>
    <w:p w14:paraId="28A4B764" w14:textId="77777777" w:rsidR="00DD0B56" w:rsidRPr="000971EC" w:rsidRDefault="00DD0B56" w:rsidP="00B66467">
      <w:pPr>
        <w:pStyle w:val="Ttulo2"/>
      </w:pPr>
      <w:bookmarkStart w:id="23" w:name="_Toc31795959"/>
      <w:r w:rsidRPr="000971EC">
        <w:lastRenderedPageBreak/>
        <w:t>Diseño de los componentes</w:t>
      </w:r>
      <w:bookmarkEnd w:id="23"/>
      <w:r w:rsidRPr="000971EC">
        <w:t xml:space="preserve"> </w:t>
      </w:r>
    </w:p>
    <w:p w14:paraId="521C4481" w14:textId="77777777" w:rsidR="00D143E6" w:rsidRPr="000971EC" w:rsidRDefault="00AC4F3B" w:rsidP="0008326D">
      <w:pPr>
        <w:pStyle w:val="Imagen"/>
      </w:pPr>
      <w:r w:rsidRPr="00AC4F3B">
        <w:rPr>
          <w:lang w:val="es-PE" w:eastAsia="es-PE"/>
        </w:rPr>
        <w:drawing>
          <wp:inline distT="0" distB="0" distL="0" distR="0" wp14:anchorId="22C2183D" wp14:editId="0B28A4EB">
            <wp:extent cx="3887434" cy="2948152"/>
            <wp:effectExtent l="19050" t="19050" r="18415" b="24130"/>
            <wp:docPr id="16" name="Imagen 16" descr="D:\TSOFT\Automation\Proyecto Automatizacion - Jenkins - FOW\2. Documentación\diagramaClases-paquetes-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OFT\Automation\Proyecto Automatizacion - Jenkins - FOW\2. Documentación\diagramaClases-paquetes-component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3244" cy="2960142"/>
                    </a:xfrm>
                    <a:prstGeom prst="rect">
                      <a:avLst/>
                    </a:prstGeom>
                    <a:noFill/>
                    <a:ln>
                      <a:solidFill>
                        <a:schemeClr val="bg2">
                          <a:lumMod val="25000"/>
                        </a:schemeClr>
                      </a:solidFill>
                    </a:ln>
                  </pic:spPr>
                </pic:pic>
              </a:graphicData>
            </a:graphic>
          </wp:inline>
        </w:drawing>
      </w:r>
    </w:p>
    <w:p w14:paraId="217CE627" w14:textId="65BB5D20" w:rsidR="00D143E6" w:rsidRPr="000971EC" w:rsidRDefault="00D143E6" w:rsidP="008723C0">
      <w:pPr>
        <w:pStyle w:val="Descripcin"/>
      </w:pPr>
      <w:bookmarkStart w:id="24" w:name="_Ref31171479"/>
      <w:bookmarkStart w:id="25" w:name="_Ref31171446"/>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5</w:t>
      </w:r>
      <w:r w:rsidRPr="000971EC">
        <w:fldChar w:fldCharType="end"/>
      </w:r>
      <w:bookmarkEnd w:id="24"/>
      <w:r w:rsidR="00457CBF" w:rsidRPr="000971EC">
        <w:t xml:space="preserve"> Diseño de los componentes </w:t>
      </w:r>
      <w:bookmarkEnd w:id="25"/>
    </w:p>
    <w:p w14:paraId="4F961F1D" w14:textId="77777777" w:rsidR="00166FB7" w:rsidRPr="000971EC" w:rsidRDefault="008111F4" w:rsidP="00B66467">
      <w:pPr>
        <w:pStyle w:val="Ttulo2"/>
      </w:pPr>
      <w:bookmarkStart w:id="26" w:name="_Toc31795960"/>
      <w:r w:rsidRPr="000971EC">
        <w:t>Estructura de los directorios</w:t>
      </w:r>
      <w:bookmarkEnd w:id="26"/>
    </w:p>
    <w:p w14:paraId="4D34772C" w14:textId="77777777" w:rsidR="00166FB7" w:rsidRPr="000971EC" w:rsidRDefault="008111F4" w:rsidP="004F2FEF">
      <w:r w:rsidRPr="000971EC">
        <w:t xml:space="preserve">El framework </w:t>
      </w:r>
      <w:r w:rsidR="00612EE6" w:rsidRPr="000971EC">
        <w:t>ha sido desarrollado en lenguaje JAVA, bajo</w:t>
      </w:r>
      <w:r w:rsidRPr="000971EC">
        <w:t xml:space="preserve"> la est</w:t>
      </w:r>
      <w:r w:rsidR="00612EE6" w:rsidRPr="000971EC">
        <w:t xml:space="preserve">ructura de directorios de MAVEN. Esto significa que las clases o recursos deben ir en la carpeta indicada por MAVEN, para que luego </w:t>
      </w:r>
      <w:r w:rsidR="00C049C6" w:rsidRPr="000971EC">
        <w:t>puedan ser</w:t>
      </w:r>
      <w:r w:rsidR="00612EE6" w:rsidRPr="000971EC">
        <w:t xml:space="preserve"> procesados correctamente.</w:t>
      </w:r>
    </w:p>
    <w:p w14:paraId="70CCB271" w14:textId="77777777" w:rsidR="00C049C6" w:rsidRPr="000971EC" w:rsidRDefault="00C049C6" w:rsidP="004F2FEF">
      <w:r w:rsidRPr="000971EC">
        <w:t xml:space="preserve">Datos del </w:t>
      </w:r>
      <w:r w:rsidR="008B2F6E" w:rsidRPr="000971EC">
        <w:t>proyecto</w:t>
      </w:r>
      <w:r w:rsidRPr="000971EC">
        <w:t>:</w:t>
      </w:r>
    </w:p>
    <w:p w14:paraId="77E6829F" w14:textId="77777777" w:rsidR="00C049C6" w:rsidRPr="000971EC" w:rsidRDefault="00C049C6" w:rsidP="004F2FEF">
      <w:proofErr w:type="spellStart"/>
      <w:r w:rsidRPr="000971EC">
        <w:rPr>
          <w:b/>
        </w:rPr>
        <w:t>GroupId</w:t>
      </w:r>
      <w:proofErr w:type="spellEnd"/>
      <w:r w:rsidRPr="000971EC">
        <w:rPr>
          <w:b/>
        </w:rPr>
        <w:t xml:space="preserve">:      </w:t>
      </w:r>
      <w:r w:rsidRPr="000971EC">
        <w:t xml:space="preserve"> </w:t>
      </w:r>
      <w:proofErr w:type="spellStart"/>
      <w:proofErr w:type="gramStart"/>
      <w:r w:rsidRPr="000971EC">
        <w:t>com.tsoft.bot.frontend</w:t>
      </w:r>
      <w:proofErr w:type="spellEnd"/>
      <w:proofErr w:type="gramEnd"/>
      <w:r w:rsidR="00377E50" w:rsidRPr="000971EC">
        <w:t xml:space="preserve">   </w:t>
      </w:r>
    </w:p>
    <w:p w14:paraId="612E0B6A" w14:textId="77777777" w:rsidR="00C049C6" w:rsidRDefault="00C049C6" w:rsidP="004F2FEF">
      <w:proofErr w:type="spellStart"/>
      <w:r w:rsidRPr="000971EC">
        <w:rPr>
          <w:b/>
        </w:rPr>
        <w:t>ArtifactId</w:t>
      </w:r>
      <w:proofErr w:type="spellEnd"/>
      <w:r w:rsidRPr="000971EC">
        <w:rPr>
          <w:b/>
        </w:rPr>
        <w:t xml:space="preserve">:    </w:t>
      </w:r>
      <w:r w:rsidRPr="000971EC">
        <w:t xml:space="preserve"> test-</w:t>
      </w:r>
      <w:proofErr w:type="spellStart"/>
      <w:r w:rsidRPr="000971EC">
        <w:t>automation</w:t>
      </w:r>
      <w:proofErr w:type="spellEnd"/>
      <w:r w:rsidRPr="000971EC">
        <w:t>-</w:t>
      </w:r>
      <w:proofErr w:type="spellStart"/>
      <w:r w:rsidRPr="000971EC">
        <w:t>frontend</w:t>
      </w:r>
      <w:proofErr w:type="spellEnd"/>
    </w:p>
    <w:p w14:paraId="3E78D2E0" w14:textId="77777777" w:rsidR="002177BC" w:rsidRPr="000971EC" w:rsidRDefault="002177BC" w:rsidP="004F2FEF"/>
    <w:p w14:paraId="3C3EAE65" w14:textId="77777777" w:rsidR="008111F4" w:rsidRPr="000971EC" w:rsidRDefault="008111F4" w:rsidP="0008326D">
      <w:pPr>
        <w:pStyle w:val="Imagen"/>
      </w:pPr>
      <w:r w:rsidRPr="000971EC">
        <w:rPr>
          <w:lang w:val="es-PE" w:eastAsia="es-PE"/>
        </w:rPr>
        <w:drawing>
          <wp:inline distT="0" distB="0" distL="0" distR="0" wp14:anchorId="314B8D29" wp14:editId="3A7323CE">
            <wp:extent cx="2244436" cy="2060681"/>
            <wp:effectExtent l="19050" t="19050" r="22860" b="15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2969" cy="2068516"/>
                    </a:xfrm>
                    <a:prstGeom prst="rect">
                      <a:avLst/>
                    </a:prstGeom>
                    <a:ln>
                      <a:solidFill>
                        <a:schemeClr val="bg2">
                          <a:lumMod val="25000"/>
                        </a:schemeClr>
                      </a:solidFill>
                    </a:ln>
                  </pic:spPr>
                </pic:pic>
              </a:graphicData>
            </a:graphic>
          </wp:inline>
        </w:drawing>
      </w:r>
    </w:p>
    <w:p w14:paraId="4BB53C6C" w14:textId="7685AF71" w:rsidR="00E90C2A" w:rsidRDefault="00E90C2A" w:rsidP="008723C0">
      <w:pPr>
        <w:pStyle w:val="Descripcin"/>
      </w:pPr>
      <w:r w:rsidRPr="008723C0">
        <w:t xml:space="preserve">Figura </w:t>
      </w:r>
      <w:proofErr w:type="spellStart"/>
      <w:r w:rsidRPr="008723C0">
        <w:t>N°</w:t>
      </w:r>
      <w:proofErr w:type="spellEnd"/>
      <w:r w:rsidRPr="008723C0">
        <w:t xml:space="preserve"> </w:t>
      </w:r>
      <w:r w:rsidRPr="008723C0">
        <w:fldChar w:fldCharType="begin"/>
      </w:r>
      <w:r w:rsidRPr="008723C0">
        <w:instrText xml:space="preserve"> SEQ Figura_N° \* ARABIC </w:instrText>
      </w:r>
      <w:r w:rsidRPr="008723C0">
        <w:fldChar w:fldCharType="separate"/>
      </w:r>
      <w:r w:rsidR="005A115F">
        <w:rPr>
          <w:noProof/>
        </w:rPr>
        <w:t>6</w:t>
      </w:r>
      <w:r w:rsidRPr="008723C0">
        <w:fldChar w:fldCharType="end"/>
      </w:r>
      <w:r w:rsidRPr="008723C0">
        <w:t xml:space="preserve"> Estructura</w:t>
      </w:r>
      <w:r w:rsidR="00612EE6" w:rsidRPr="008723C0">
        <w:t xml:space="preserve"> </w:t>
      </w:r>
      <w:proofErr w:type="gramStart"/>
      <w:r w:rsidR="00612EE6" w:rsidRPr="008723C0">
        <w:t xml:space="preserve">MAVEN </w:t>
      </w:r>
      <w:r w:rsidRPr="008723C0">
        <w:t xml:space="preserve"> del</w:t>
      </w:r>
      <w:proofErr w:type="gramEnd"/>
      <w:r w:rsidRPr="008723C0">
        <w:t xml:space="preserve"> framework</w:t>
      </w:r>
    </w:p>
    <w:p w14:paraId="02DBCC03" w14:textId="60407EF5" w:rsidR="002177BC" w:rsidRDefault="002177BC" w:rsidP="002177BC"/>
    <w:p w14:paraId="255372B8" w14:textId="77777777" w:rsidR="00D13FE4" w:rsidRPr="002177BC" w:rsidRDefault="00D13FE4" w:rsidP="002177BC"/>
    <w:p w14:paraId="452E3B39" w14:textId="77777777" w:rsidR="008111F4" w:rsidRPr="000971EC" w:rsidRDefault="00612EE6" w:rsidP="00B66467">
      <w:pPr>
        <w:pStyle w:val="Ttulo3"/>
      </w:pPr>
      <w:bookmarkStart w:id="27" w:name="_Toc31795961"/>
      <w:r w:rsidRPr="000971EC">
        <w:lastRenderedPageBreak/>
        <w:t>Directorio raíz</w:t>
      </w:r>
      <w:bookmarkEnd w:id="27"/>
    </w:p>
    <w:p w14:paraId="19A2D307" w14:textId="77777777" w:rsidR="00295C54" w:rsidRPr="000971EC" w:rsidRDefault="00295C54" w:rsidP="008723C0">
      <w:pPr>
        <w:ind w:left="993"/>
      </w:pPr>
      <w:r w:rsidRPr="000971EC">
        <w:rPr>
          <w:b/>
        </w:rPr>
        <w:t xml:space="preserve">Directorio </w:t>
      </w:r>
      <w:proofErr w:type="spellStart"/>
      <w:r w:rsidRPr="000971EC">
        <w:rPr>
          <w:b/>
        </w:rPr>
        <w:t>src</w:t>
      </w:r>
      <w:proofErr w:type="spellEnd"/>
      <w:r w:rsidR="006E1B4C" w:rsidRPr="000971EC">
        <w:rPr>
          <w:b/>
        </w:rPr>
        <w:t xml:space="preserve">: </w:t>
      </w:r>
      <w:r w:rsidRPr="000971EC">
        <w:t xml:space="preserve">Directorio en el cual se almacenan todos los recursos del proyecto (directorio </w:t>
      </w:r>
      <w:proofErr w:type="spellStart"/>
      <w:r w:rsidRPr="000971EC">
        <w:t>main</w:t>
      </w:r>
      <w:proofErr w:type="spellEnd"/>
      <w:r w:rsidRPr="000971EC">
        <w:t>).</w:t>
      </w:r>
    </w:p>
    <w:p w14:paraId="16866B71" w14:textId="77777777" w:rsidR="00295C54" w:rsidRPr="000971EC" w:rsidRDefault="00295C54" w:rsidP="00B66467">
      <w:pPr>
        <w:pStyle w:val="Ttulo3"/>
      </w:pPr>
      <w:bookmarkStart w:id="28" w:name="_Toc31795962"/>
      <w:r w:rsidRPr="000971EC">
        <w:t xml:space="preserve">Directorio </w:t>
      </w:r>
      <w:proofErr w:type="spellStart"/>
      <w:r w:rsidRPr="000971EC">
        <w:t>main</w:t>
      </w:r>
      <w:bookmarkEnd w:id="28"/>
      <w:proofErr w:type="spellEnd"/>
    </w:p>
    <w:p w14:paraId="3DD494DC" w14:textId="09880C00" w:rsidR="00295C54" w:rsidRPr="000971EC" w:rsidRDefault="00295C54" w:rsidP="008723C0">
      <w:pPr>
        <w:ind w:left="993"/>
      </w:pPr>
      <w:r w:rsidRPr="000971EC">
        <w:t xml:space="preserve">Directorio en el cual se almacenan las clases </w:t>
      </w:r>
      <w:r w:rsidR="006E1B4C" w:rsidRPr="000971EC">
        <w:t>(</w:t>
      </w:r>
      <w:proofErr w:type="gramStart"/>
      <w:r w:rsidR="008B2F6E">
        <w:t>directorio</w:t>
      </w:r>
      <w:r w:rsidR="003D5DC7">
        <w:t xml:space="preserve"> </w:t>
      </w:r>
      <w:r w:rsidR="008B2F6E">
        <w:t>java</w:t>
      </w:r>
      <w:proofErr w:type="gramEnd"/>
      <w:r w:rsidR="006E1B4C" w:rsidRPr="000971EC">
        <w:t xml:space="preserve">) </w:t>
      </w:r>
      <w:r w:rsidRPr="000971EC">
        <w:t>y recursos del proyecto</w:t>
      </w:r>
      <w:r w:rsidR="006E1B4C" w:rsidRPr="000971EC">
        <w:t xml:space="preserve"> (directorio </w:t>
      </w:r>
      <w:proofErr w:type="spellStart"/>
      <w:r w:rsidR="006E1B4C" w:rsidRPr="000971EC">
        <w:t>resources</w:t>
      </w:r>
      <w:proofErr w:type="spellEnd"/>
      <w:r w:rsidR="006E1B4C" w:rsidRPr="000971EC">
        <w:t>)</w:t>
      </w:r>
      <w:r w:rsidRPr="000971EC">
        <w:t>.</w:t>
      </w:r>
    </w:p>
    <w:p w14:paraId="1F5F885A" w14:textId="1FE53CCD" w:rsidR="00597429" w:rsidRPr="000971EC" w:rsidRDefault="00D13FE4" w:rsidP="004F2FEF">
      <w:pPr>
        <w:pStyle w:val="Prrafodelista"/>
        <w:numPr>
          <w:ilvl w:val="0"/>
          <w:numId w:val="11"/>
        </w:numPr>
        <w:rPr>
          <w:b/>
        </w:rPr>
      </w:pPr>
      <w:proofErr w:type="gramStart"/>
      <w:r w:rsidRPr="000971EC">
        <w:rPr>
          <w:b/>
        </w:rPr>
        <w:t>Directorio jav</w:t>
      </w:r>
      <w:r>
        <w:rPr>
          <w:b/>
        </w:rPr>
        <w:t>a</w:t>
      </w:r>
      <w:proofErr w:type="gramEnd"/>
      <w:r w:rsidR="00597429" w:rsidRPr="000971EC">
        <w:rPr>
          <w:b/>
        </w:rPr>
        <w:t xml:space="preserve">: </w:t>
      </w:r>
      <w:r w:rsidR="00597429" w:rsidRPr="000971EC">
        <w:t>Directorio que almacena las fuentes del proyecto.</w:t>
      </w:r>
    </w:p>
    <w:p w14:paraId="2EFEA2AA" w14:textId="77777777" w:rsidR="00597429" w:rsidRPr="000971EC" w:rsidRDefault="00597429" w:rsidP="004F2FEF">
      <w:pPr>
        <w:pStyle w:val="Prrafodelista"/>
        <w:numPr>
          <w:ilvl w:val="0"/>
          <w:numId w:val="11"/>
        </w:numPr>
      </w:pPr>
      <w:r w:rsidRPr="000971EC">
        <w:rPr>
          <w:b/>
        </w:rPr>
        <w:t xml:space="preserve">Directorio </w:t>
      </w:r>
      <w:proofErr w:type="spellStart"/>
      <w:r w:rsidRPr="000971EC">
        <w:rPr>
          <w:b/>
        </w:rPr>
        <w:t>resources</w:t>
      </w:r>
      <w:proofErr w:type="spellEnd"/>
      <w:r w:rsidRPr="000971EC">
        <w:rPr>
          <w:b/>
        </w:rPr>
        <w:t>:</w:t>
      </w:r>
      <w:r w:rsidRPr="000971EC">
        <w:t xml:space="preserve"> Directorio que almacena todos los recurso</w:t>
      </w:r>
      <w:r w:rsidR="00EE0387" w:rsidRPr="000971EC">
        <w:t xml:space="preserve">s </w:t>
      </w:r>
      <w:r w:rsidRPr="000971EC">
        <w:t xml:space="preserve">que se necesite en el proyecto. </w:t>
      </w:r>
    </w:p>
    <w:p w14:paraId="79B30F8C" w14:textId="77777777" w:rsidR="006E1B4C" w:rsidRPr="000971EC" w:rsidRDefault="006E1B4C" w:rsidP="00B66467">
      <w:pPr>
        <w:pStyle w:val="Ttulo3"/>
      </w:pPr>
      <w:bookmarkStart w:id="29" w:name="_Toc31795963"/>
      <w:r w:rsidRPr="000971EC">
        <w:t>Directorio Java</w:t>
      </w:r>
      <w:bookmarkEnd w:id="29"/>
    </w:p>
    <w:p w14:paraId="65686C1D" w14:textId="77777777" w:rsidR="006434DE" w:rsidRPr="000971EC" w:rsidRDefault="00597429" w:rsidP="008723C0">
      <w:pPr>
        <w:ind w:left="993"/>
      </w:pPr>
      <w:r w:rsidRPr="000971EC">
        <w:t>Dentro de este directorio Java se encuentran los siguientes directorios:</w:t>
      </w:r>
    </w:p>
    <w:p w14:paraId="720870EB" w14:textId="783EAAC4" w:rsidR="006E1B4C" w:rsidRPr="000971EC" w:rsidRDefault="00D13FE4" w:rsidP="0008326D">
      <w:pPr>
        <w:pStyle w:val="Imagen"/>
      </w:pPr>
      <w:r w:rsidRPr="003376E2">
        <w:rPr>
          <w:lang w:val="es-PE"/>
        </w:rPr>
        <w:t xml:space="preserve"> </w:t>
      </w:r>
      <w:r>
        <w:drawing>
          <wp:inline distT="0" distB="0" distL="0" distR="0" wp14:anchorId="2864F497" wp14:editId="16D29432">
            <wp:extent cx="1874402" cy="1821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9738" cy="1826543"/>
                    </a:xfrm>
                    <a:prstGeom prst="rect">
                      <a:avLst/>
                    </a:prstGeom>
                    <a:noFill/>
                    <a:ln>
                      <a:noFill/>
                    </a:ln>
                  </pic:spPr>
                </pic:pic>
              </a:graphicData>
            </a:graphic>
          </wp:inline>
        </w:drawing>
      </w:r>
    </w:p>
    <w:p w14:paraId="48E0E626" w14:textId="58A3F106" w:rsidR="00597429" w:rsidRPr="000971EC" w:rsidRDefault="006E1B4C"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7</w:t>
      </w:r>
      <w:r w:rsidRPr="000971EC">
        <w:fldChar w:fldCharType="end"/>
      </w:r>
      <w:r w:rsidRPr="000971EC">
        <w:t xml:space="preserve"> Directorios de las fuentes del proyecto</w:t>
      </w:r>
    </w:p>
    <w:p w14:paraId="76EA2687" w14:textId="77777777" w:rsidR="00C049C6" w:rsidRPr="000971EC" w:rsidRDefault="00C049C6" w:rsidP="004F2FEF">
      <w:pPr>
        <w:pStyle w:val="Prrafodelista"/>
        <w:numPr>
          <w:ilvl w:val="0"/>
          <w:numId w:val="12"/>
        </w:numPr>
        <w:rPr>
          <w:b/>
        </w:rPr>
      </w:pPr>
      <w:r w:rsidRPr="000971EC">
        <w:rPr>
          <w:b/>
        </w:rPr>
        <w:t xml:space="preserve">Directorio </w:t>
      </w:r>
      <w:proofErr w:type="spellStart"/>
      <w:r w:rsidRPr="000971EC">
        <w:rPr>
          <w:b/>
        </w:rPr>
        <w:t>exceptions</w:t>
      </w:r>
      <w:proofErr w:type="spellEnd"/>
      <w:r w:rsidRPr="000971EC">
        <w:rPr>
          <w:b/>
        </w:rPr>
        <w:t xml:space="preserve">: </w:t>
      </w:r>
      <w:r w:rsidR="006434DE" w:rsidRPr="000971EC">
        <w:t>Contiene las excepciones creadas para el proyecto</w:t>
      </w:r>
      <w:r w:rsidRPr="000971EC">
        <w:t>.</w:t>
      </w:r>
    </w:p>
    <w:p w14:paraId="0FD50A5F" w14:textId="77777777" w:rsidR="00C049C6" w:rsidRPr="000971EC" w:rsidRDefault="00C049C6" w:rsidP="004F2FEF">
      <w:pPr>
        <w:pStyle w:val="Prrafodelista"/>
        <w:numPr>
          <w:ilvl w:val="0"/>
          <w:numId w:val="12"/>
        </w:numPr>
      </w:pPr>
      <w:r w:rsidRPr="000971EC">
        <w:rPr>
          <w:b/>
        </w:rPr>
        <w:t xml:space="preserve">Directorio </w:t>
      </w:r>
      <w:proofErr w:type="spellStart"/>
      <w:r w:rsidRPr="000971EC">
        <w:rPr>
          <w:b/>
        </w:rPr>
        <w:t>helpers</w:t>
      </w:r>
      <w:proofErr w:type="spellEnd"/>
      <w:r w:rsidRPr="000971EC">
        <w:rPr>
          <w:b/>
        </w:rPr>
        <w:t>:</w:t>
      </w:r>
      <w:r w:rsidRPr="000971EC">
        <w:t xml:space="preserve"> </w:t>
      </w:r>
      <w:r w:rsidR="00EE0387" w:rsidRPr="000971EC">
        <w:t>Contiene la clase</w:t>
      </w:r>
      <w:r w:rsidR="006434DE" w:rsidRPr="000971EC">
        <w:t xml:space="preserve"> Hook</w:t>
      </w:r>
      <w:r w:rsidR="00777DCA">
        <w:t xml:space="preserve"> de </w:t>
      </w:r>
      <w:proofErr w:type="spellStart"/>
      <w:r w:rsidR="00777DCA">
        <w:t>cucumber</w:t>
      </w:r>
      <w:proofErr w:type="spellEnd"/>
      <w:r w:rsidR="00777DCA">
        <w:t xml:space="preserve"> (acciones que se ejecutarán antes o después de los escenarios, etc.)</w:t>
      </w:r>
    </w:p>
    <w:p w14:paraId="7AFBA5C4" w14:textId="77777777" w:rsidR="00C049C6" w:rsidRPr="008723C0" w:rsidRDefault="00C049C6" w:rsidP="004F2FEF">
      <w:pPr>
        <w:pStyle w:val="Prrafodelista"/>
        <w:numPr>
          <w:ilvl w:val="0"/>
          <w:numId w:val="12"/>
        </w:numPr>
        <w:rPr>
          <w:b/>
        </w:rPr>
      </w:pPr>
      <w:r w:rsidRPr="000971EC">
        <w:rPr>
          <w:b/>
        </w:rPr>
        <w:t xml:space="preserve">Directorio </w:t>
      </w:r>
      <w:proofErr w:type="spellStart"/>
      <w:r w:rsidRPr="000971EC">
        <w:rPr>
          <w:b/>
        </w:rPr>
        <w:t>listener</w:t>
      </w:r>
      <w:proofErr w:type="spellEnd"/>
      <w:r w:rsidRPr="000971EC">
        <w:rPr>
          <w:b/>
        </w:rPr>
        <w:t xml:space="preserve">: </w:t>
      </w:r>
      <w:r w:rsidR="00777DCA">
        <w:t xml:space="preserve">Contiene la Clase </w:t>
      </w:r>
      <w:proofErr w:type="spellStart"/>
      <w:r w:rsidR="00777DCA">
        <w:t>Listener</w:t>
      </w:r>
      <w:proofErr w:type="spellEnd"/>
      <w:r w:rsidR="00777DCA">
        <w:t xml:space="preserve">, </w:t>
      </w:r>
      <w:r w:rsidR="006434DE" w:rsidRPr="000971EC">
        <w:t>para la manipulac</w:t>
      </w:r>
      <w:r w:rsidR="00CB3ABC" w:rsidRPr="000971EC">
        <w:t>ión del Reporte (</w:t>
      </w:r>
      <w:proofErr w:type="spellStart"/>
      <w:r w:rsidR="00CB3ABC" w:rsidRPr="000971EC">
        <w:t>Extend</w:t>
      </w:r>
      <w:proofErr w:type="spellEnd"/>
      <w:r w:rsidR="00CB3ABC" w:rsidRPr="000971EC">
        <w:t xml:space="preserve"> </w:t>
      </w:r>
      <w:proofErr w:type="spellStart"/>
      <w:r w:rsidR="00CB3ABC" w:rsidRPr="000971EC">
        <w:t>Report</w:t>
      </w:r>
      <w:proofErr w:type="spellEnd"/>
      <w:r w:rsidR="00CB3ABC" w:rsidRPr="000971EC">
        <w:t>)</w:t>
      </w:r>
      <w:r w:rsidRPr="000971EC">
        <w:t>.</w:t>
      </w:r>
    </w:p>
    <w:p w14:paraId="23134671" w14:textId="77777777" w:rsidR="00C049C6" w:rsidRPr="000971EC" w:rsidRDefault="00C049C6" w:rsidP="004F2FEF">
      <w:pPr>
        <w:pStyle w:val="Prrafodelista"/>
        <w:numPr>
          <w:ilvl w:val="0"/>
          <w:numId w:val="12"/>
        </w:numPr>
      </w:pPr>
      <w:r w:rsidRPr="000971EC">
        <w:rPr>
          <w:b/>
        </w:rPr>
        <w:t xml:space="preserve">Directorio </w:t>
      </w:r>
      <w:proofErr w:type="spellStart"/>
      <w:r w:rsidR="006434DE" w:rsidRPr="000971EC">
        <w:rPr>
          <w:b/>
        </w:rPr>
        <w:t>pageobject</w:t>
      </w:r>
      <w:proofErr w:type="spellEnd"/>
      <w:r w:rsidRPr="000971EC">
        <w:rPr>
          <w:b/>
        </w:rPr>
        <w:t>:</w:t>
      </w:r>
      <w:r w:rsidRPr="000971EC">
        <w:t xml:space="preserve"> </w:t>
      </w:r>
      <w:r w:rsidR="006434DE" w:rsidRPr="000971EC">
        <w:t xml:space="preserve">Contiene los Page </w:t>
      </w:r>
      <w:proofErr w:type="spellStart"/>
      <w:r w:rsidR="006434DE" w:rsidRPr="000971EC">
        <w:t>Object</w:t>
      </w:r>
      <w:proofErr w:type="spellEnd"/>
      <w:r w:rsidR="006434DE" w:rsidRPr="000971EC">
        <w:t xml:space="preserve"> de los </w:t>
      </w:r>
      <w:r w:rsidR="00EE0387" w:rsidRPr="000971EC">
        <w:t>escenarios</w:t>
      </w:r>
      <w:r w:rsidR="006434DE" w:rsidRPr="000971EC">
        <w:t xml:space="preserve"> d</w:t>
      </w:r>
      <w:r w:rsidR="00CB3ABC" w:rsidRPr="000971EC">
        <w:t>e prueba</w:t>
      </w:r>
      <w:r w:rsidR="00EE0387" w:rsidRPr="000971EC">
        <w:t>, ordenados</w:t>
      </w:r>
      <w:r w:rsidR="00CB3ABC" w:rsidRPr="000971EC">
        <w:t xml:space="preserve"> según el aplicativo y </w:t>
      </w:r>
      <w:r w:rsidR="00EE0387" w:rsidRPr="000971EC">
        <w:t>escenario</w:t>
      </w:r>
      <w:r w:rsidR="00CB3ABC" w:rsidRPr="000971EC">
        <w:t>.</w:t>
      </w:r>
    </w:p>
    <w:p w14:paraId="358228CE" w14:textId="09B8EB1F" w:rsidR="006434DE" w:rsidRPr="00D12FA3" w:rsidRDefault="00777DCA" w:rsidP="00777DCA">
      <w:pPr>
        <w:pStyle w:val="Imagen"/>
        <w:rPr>
          <w:lang w:val="es-MX"/>
        </w:rPr>
      </w:pPr>
      <w:r w:rsidRPr="00D12FA3">
        <w:rPr>
          <w:lang w:val="es-MX"/>
        </w:rPr>
        <w:t xml:space="preserve">                       </w:t>
      </w:r>
      <w:r w:rsidR="00D13FE4">
        <w:rPr>
          <w:lang w:val="es-MX"/>
        </w:rPr>
        <w:drawing>
          <wp:inline distT="0" distB="0" distL="0" distR="0" wp14:anchorId="14841B01" wp14:editId="79CEB313">
            <wp:extent cx="1799590" cy="11633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9590" cy="1163320"/>
                    </a:xfrm>
                    <a:prstGeom prst="rect">
                      <a:avLst/>
                    </a:prstGeom>
                    <a:noFill/>
                    <a:ln>
                      <a:noFill/>
                    </a:ln>
                  </pic:spPr>
                </pic:pic>
              </a:graphicData>
            </a:graphic>
          </wp:inline>
        </w:drawing>
      </w:r>
    </w:p>
    <w:p w14:paraId="5D6432D0" w14:textId="299AEDBC" w:rsidR="004A358B" w:rsidRDefault="004A358B" w:rsidP="008723C0">
      <w:pPr>
        <w:pStyle w:val="Descripcin"/>
        <w:rPr>
          <w:noProof/>
        </w:rPr>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8</w:t>
      </w:r>
      <w:r w:rsidRPr="000971EC">
        <w:fldChar w:fldCharType="end"/>
      </w:r>
      <w:r w:rsidRPr="000971EC">
        <w:t xml:space="preserve"> </w:t>
      </w:r>
      <w:proofErr w:type="gramStart"/>
      <w:r w:rsidRPr="000971EC">
        <w:t xml:space="preserve">Directorios </w:t>
      </w:r>
      <w:r w:rsidRPr="000971EC">
        <w:rPr>
          <w:noProof/>
        </w:rPr>
        <w:t xml:space="preserve"> de</w:t>
      </w:r>
      <w:proofErr w:type="gramEnd"/>
      <w:r w:rsidRPr="000971EC">
        <w:rPr>
          <w:noProof/>
        </w:rPr>
        <w:t xml:space="preserve"> los page objects del proyecto</w:t>
      </w:r>
    </w:p>
    <w:p w14:paraId="67FE3671" w14:textId="77777777" w:rsidR="00C049C6" w:rsidRPr="000971EC" w:rsidRDefault="00C049C6" w:rsidP="004F2FEF">
      <w:pPr>
        <w:pStyle w:val="Prrafodelista"/>
        <w:numPr>
          <w:ilvl w:val="0"/>
          <w:numId w:val="12"/>
        </w:numPr>
        <w:rPr>
          <w:b/>
        </w:rPr>
      </w:pPr>
      <w:r w:rsidRPr="000971EC">
        <w:rPr>
          <w:b/>
        </w:rPr>
        <w:t xml:space="preserve">Directorio </w:t>
      </w:r>
      <w:r w:rsidR="006434DE" w:rsidRPr="000971EC">
        <w:rPr>
          <w:b/>
        </w:rPr>
        <w:t>runner</w:t>
      </w:r>
      <w:r w:rsidRPr="000971EC">
        <w:rPr>
          <w:b/>
        </w:rPr>
        <w:t xml:space="preserve">: </w:t>
      </w:r>
      <w:r w:rsidR="006434DE" w:rsidRPr="000971EC">
        <w:t>Contiene la clase principal para ejecutar el proyecto. Run Test.java</w:t>
      </w:r>
      <w:r w:rsidR="00EE0387" w:rsidRPr="000971EC">
        <w:t xml:space="preserve"> y las configuraciones de </w:t>
      </w:r>
      <w:proofErr w:type="spellStart"/>
      <w:r w:rsidR="00EE0387" w:rsidRPr="000971EC">
        <w:t>cucumber</w:t>
      </w:r>
      <w:proofErr w:type="spellEnd"/>
      <w:r w:rsidR="00EE0387" w:rsidRPr="000971EC">
        <w:t>.</w:t>
      </w:r>
    </w:p>
    <w:p w14:paraId="1E7B87F0" w14:textId="77777777" w:rsidR="00D12FA3" w:rsidRDefault="00C049C6" w:rsidP="00D12FA3">
      <w:pPr>
        <w:pStyle w:val="Prrafodelista"/>
        <w:numPr>
          <w:ilvl w:val="0"/>
          <w:numId w:val="12"/>
        </w:numPr>
      </w:pPr>
      <w:r w:rsidRPr="000971EC">
        <w:rPr>
          <w:b/>
        </w:rPr>
        <w:t xml:space="preserve">Directorio </w:t>
      </w:r>
      <w:proofErr w:type="spellStart"/>
      <w:r w:rsidR="006434DE" w:rsidRPr="000971EC">
        <w:rPr>
          <w:b/>
        </w:rPr>
        <w:t>steps</w:t>
      </w:r>
      <w:proofErr w:type="spellEnd"/>
      <w:r w:rsidRPr="000971EC">
        <w:rPr>
          <w:b/>
        </w:rPr>
        <w:t>:</w:t>
      </w:r>
      <w:r w:rsidRPr="000971EC">
        <w:t xml:space="preserve"> </w:t>
      </w:r>
      <w:r w:rsidR="006434DE" w:rsidRPr="000971EC">
        <w:t>Contiene las clases que implementan los pasos de</w:t>
      </w:r>
      <w:r w:rsidR="00777DCA">
        <w:t xml:space="preserve">tallados en los archivos </w:t>
      </w:r>
      <w:proofErr w:type="spellStart"/>
      <w:r w:rsidR="00777DCA">
        <w:t>feature</w:t>
      </w:r>
      <w:proofErr w:type="spellEnd"/>
      <w:r w:rsidR="00777DCA">
        <w:t>.</w:t>
      </w:r>
    </w:p>
    <w:p w14:paraId="041AB179" w14:textId="77777777" w:rsidR="00777DCA" w:rsidRPr="000971EC" w:rsidRDefault="00777DCA" w:rsidP="00D12FA3">
      <w:pPr>
        <w:pStyle w:val="Prrafodelista"/>
        <w:ind w:left="1778"/>
      </w:pPr>
      <w:r>
        <w:lastRenderedPageBreak/>
        <w:t>La jerarquía de las carp</w:t>
      </w:r>
      <w:r w:rsidR="00D12FA3">
        <w:t>etas sigue el siguiente orden, l</w:t>
      </w:r>
      <w:r>
        <w:t xml:space="preserve">os pasos se encuentran dentro de una clase java con el nombre del aplicativo. Si hay acciones comunes que son compartidas entre diferentes pasos, pero el mismo </w:t>
      </w:r>
      <w:r w:rsidR="00D12FA3">
        <w:t>aplicativo</w:t>
      </w:r>
      <w:r>
        <w:t>, se colocan dentro de una carpeta con el nombre del aplicativo</w:t>
      </w:r>
      <w:r w:rsidR="00D12FA3">
        <w:t>,</w:t>
      </w:r>
      <w:r>
        <w:t xml:space="preserve"> en “</w:t>
      </w:r>
      <w:proofErr w:type="spellStart"/>
      <w:r>
        <w:t>Component</w:t>
      </w:r>
      <w:proofErr w:type="spellEnd"/>
      <w:r>
        <w:t>”</w:t>
      </w:r>
      <w:r w:rsidR="00D12FA3">
        <w:t>; s</w:t>
      </w:r>
      <w:r>
        <w:t xml:space="preserve">i las acciones son comunes y compartidas entre </w:t>
      </w:r>
      <w:r w:rsidR="00D12FA3">
        <w:t>diferentes aplicativos</w:t>
      </w:r>
      <w:r>
        <w:t>, se colocan dentro de “</w:t>
      </w:r>
      <w:proofErr w:type="spellStart"/>
      <w:r>
        <w:t>Common</w:t>
      </w:r>
      <w:proofErr w:type="spellEnd"/>
      <w:r>
        <w:t>”</w:t>
      </w:r>
      <w:r w:rsidR="00D12FA3">
        <w:t>, en “</w:t>
      </w:r>
      <w:proofErr w:type="spellStart"/>
      <w:r w:rsidR="00D12FA3">
        <w:t>Component</w:t>
      </w:r>
      <w:proofErr w:type="spellEnd"/>
      <w:r w:rsidR="00D12FA3">
        <w:t>”.</w:t>
      </w:r>
    </w:p>
    <w:p w14:paraId="0F1713AD" w14:textId="77777777" w:rsidR="00D12FA3" w:rsidRDefault="00D12FA3" w:rsidP="0008326D">
      <w:pPr>
        <w:pStyle w:val="Imagen"/>
        <w:rPr>
          <w:lang w:val="es-PE"/>
        </w:rPr>
      </w:pPr>
    </w:p>
    <w:p w14:paraId="035A877A" w14:textId="01FE9FC2" w:rsidR="004A358B" w:rsidRPr="00777DCA" w:rsidRDefault="007E6041" w:rsidP="0008326D">
      <w:pPr>
        <w:pStyle w:val="Imagen"/>
        <w:rPr>
          <w:lang w:val="es-MX"/>
        </w:rPr>
      </w:pPr>
      <w:r>
        <w:rPr>
          <w:lang w:val="es-MX"/>
        </w:rPr>
        <w:drawing>
          <wp:inline distT="0" distB="0" distL="0" distR="0" wp14:anchorId="56F17E4F" wp14:editId="2C8B95CD">
            <wp:extent cx="2019300" cy="56324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563245"/>
                    </a:xfrm>
                    <a:prstGeom prst="rect">
                      <a:avLst/>
                    </a:prstGeom>
                    <a:noFill/>
                    <a:ln>
                      <a:noFill/>
                    </a:ln>
                  </pic:spPr>
                </pic:pic>
              </a:graphicData>
            </a:graphic>
          </wp:inline>
        </w:drawing>
      </w:r>
    </w:p>
    <w:p w14:paraId="430C0C91" w14:textId="275F09B4" w:rsidR="00EB7133" w:rsidRPr="000971EC" w:rsidRDefault="00EB7133"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9</w:t>
      </w:r>
      <w:r w:rsidRPr="000971EC">
        <w:fldChar w:fldCharType="end"/>
      </w:r>
      <w:r w:rsidRPr="000971EC">
        <w:t xml:space="preserve"> </w:t>
      </w:r>
      <w:r w:rsidR="009E0FED" w:rsidRPr="000971EC">
        <w:t>Directorios de</w:t>
      </w:r>
      <w:r w:rsidRPr="000971EC">
        <w:t xml:space="preserve"> los </w:t>
      </w:r>
      <w:proofErr w:type="spellStart"/>
      <w:r w:rsidRPr="000971EC">
        <w:t>steps</w:t>
      </w:r>
      <w:proofErr w:type="spellEnd"/>
      <w:r w:rsidRPr="000971EC">
        <w:t xml:space="preserve"> del proyecto</w:t>
      </w:r>
    </w:p>
    <w:p w14:paraId="404AE7D3" w14:textId="77777777" w:rsidR="006434DE" w:rsidRDefault="006434DE" w:rsidP="004F2FEF">
      <w:pPr>
        <w:pStyle w:val="Prrafodelista"/>
        <w:numPr>
          <w:ilvl w:val="0"/>
          <w:numId w:val="12"/>
        </w:numPr>
      </w:pPr>
      <w:r w:rsidRPr="000971EC">
        <w:rPr>
          <w:b/>
        </w:rPr>
        <w:t xml:space="preserve">Directorio </w:t>
      </w:r>
      <w:proofErr w:type="spellStart"/>
      <w:r w:rsidRPr="000971EC">
        <w:rPr>
          <w:b/>
        </w:rPr>
        <w:t>utility</w:t>
      </w:r>
      <w:proofErr w:type="spellEnd"/>
      <w:r w:rsidRPr="000971EC">
        <w:rPr>
          <w:b/>
        </w:rPr>
        <w:t>:</w:t>
      </w:r>
      <w:r w:rsidRPr="000971EC">
        <w:t xml:space="preserve"> Contiene las clases que son utilitarios para el proyecto, co</w:t>
      </w:r>
      <w:r w:rsidR="00D12FA3">
        <w:t xml:space="preserve">mo el manejo del Word, </w:t>
      </w:r>
      <w:proofErr w:type="spellStart"/>
      <w:proofErr w:type="gramStart"/>
      <w:r w:rsidR="00D12FA3">
        <w:t>Sleeper</w:t>
      </w:r>
      <w:proofErr w:type="spellEnd"/>
      <w:r w:rsidR="00D12FA3">
        <w:t xml:space="preserve"> </w:t>
      </w:r>
      <w:r w:rsidR="00BF2307">
        <w:t>,</w:t>
      </w:r>
      <w:proofErr w:type="gramEnd"/>
      <w:r w:rsidR="00BF2307">
        <w:t xml:space="preserve"> conexión a Base de datos </w:t>
      </w:r>
      <w:r w:rsidR="00D12FA3">
        <w:t>o las conexiones con los servicios SOAP.</w:t>
      </w:r>
    </w:p>
    <w:p w14:paraId="14AC58A1" w14:textId="5032B427" w:rsidR="002177BC" w:rsidRDefault="007E6041" w:rsidP="00BF2307">
      <w:pPr>
        <w:pStyle w:val="Prrafodelista"/>
        <w:ind w:left="142"/>
        <w:jc w:val="center"/>
      </w:pPr>
      <w:r>
        <w:rPr>
          <w:noProof/>
        </w:rPr>
        <w:drawing>
          <wp:inline distT="0" distB="0" distL="0" distR="0" wp14:anchorId="6D2E5A13" wp14:editId="2154E06F">
            <wp:extent cx="1565275" cy="133159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5275" cy="1331595"/>
                    </a:xfrm>
                    <a:prstGeom prst="rect">
                      <a:avLst/>
                    </a:prstGeom>
                    <a:noFill/>
                    <a:ln>
                      <a:noFill/>
                    </a:ln>
                  </pic:spPr>
                </pic:pic>
              </a:graphicData>
            </a:graphic>
          </wp:inline>
        </w:drawing>
      </w:r>
    </w:p>
    <w:p w14:paraId="32D0DD33" w14:textId="534293F5" w:rsidR="00D12FA3" w:rsidRPr="000971EC" w:rsidRDefault="00D12FA3" w:rsidP="00D12FA3">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10</w:t>
      </w:r>
      <w:r>
        <w:fldChar w:fldCharType="end"/>
      </w:r>
      <w:r>
        <w:t xml:space="preserve"> Directorio </w:t>
      </w:r>
      <w:proofErr w:type="spellStart"/>
      <w:r>
        <w:t>utiliy</w:t>
      </w:r>
      <w:proofErr w:type="spellEnd"/>
      <w:r>
        <w:t xml:space="preserve"> </w:t>
      </w:r>
      <w:r w:rsidRPr="00A25493">
        <w:t>del proyecto</w:t>
      </w:r>
    </w:p>
    <w:p w14:paraId="11C2B6A9" w14:textId="77777777" w:rsidR="006E1B4C" w:rsidRPr="000971EC" w:rsidRDefault="006E1B4C" w:rsidP="00B66467">
      <w:pPr>
        <w:pStyle w:val="Ttulo3"/>
      </w:pPr>
      <w:bookmarkStart w:id="30" w:name="_Toc31795964"/>
      <w:r w:rsidRPr="000971EC">
        <w:t xml:space="preserve">Directorio </w:t>
      </w:r>
      <w:proofErr w:type="spellStart"/>
      <w:r w:rsidRPr="000971EC">
        <w:t>resources</w:t>
      </w:r>
      <w:bookmarkEnd w:id="30"/>
      <w:proofErr w:type="spellEnd"/>
    </w:p>
    <w:p w14:paraId="75E62FA8" w14:textId="77777777" w:rsidR="00597429" w:rsidRPr="000971EC" w:rsidRDefault="00597429" w:rsidP="009221EC">
      <w:pPr>
        <w:ind w:left="568" w:firstLine="283"/>
      </w:pPr>
      <w:r w:rsidRPr="000971EC">
        <w:t>Dentro de este directorio Java se encuentran los siguientes directorios:</w:t>
      </w:r>
    </w:p>
    <w:p w14:paraId="1ABF3E10" w14:textId="77777777" w:rsidR="00377E50" w:rsidRPr="000971EC" w:rsidRDefault="00597429" w:rsidP="0008326D">
      <w:pPr>
        <w:pStyle w:val="Imagen"/>
      </w:pPr>
      <w:r w:rsidRPr="000971EC">
        <w:rPr>
          <w:lang w:val="es-PE" w:eastAsia="es-PE"/>
        </w:rPr>
        <w:drawing>
          <wp:inline distT="0" distB="0" distL="0" distR="0" wp14:anchorId="59B4A9D9" wp14:editId="02E4DBA7">
            <wp:extent cx="1935859" cy="1282890"/>
            <wp:effectExtent l="19050" t="19050" r="26670" b="127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8695" cy="1291396"/>
                    </a:xfrm>
                    <a:prstGeom prst="rect">
                      <a:avLst/>
                    </a:prstGeom>
                    <a:ln>
                      <a:solidFill>
                        <a:schemeClr val="bg2">
                          <a:lumMod val="25000"/>
                        </a:schemeClr>
                      </a:solidFill>
                    </a:ln>
                  </pic:spPr>
                </pic:pic>
              </a:graphicData>
            </a:graphic>
          </wp:inline>
        </w:drawing>
      </w:r>
    </w:p>
    <w:p w14:paraId="35BCB35F" w14:textId="30590112" w:rsidR="00377E50" w:rsidRDefault="00377E50"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11</w:t>
      </w:r>
      <w:r w:rsidRPr="000971EC">
        <w:fldChar w:fldCharType="end"/>
      </w:r>
      <w:r w:rsidRPr="000971EC">
        <w:t xml:space="preserve"> Directorios de recursos del proyecto</w:t>
      </w:r>
    </w:p>
    <w:p w14:paraId="233A08E6" w14:textId="77777777" w:rsidR="00377E50" w:rsidRPr="000971EC" w:rsidRDefault="00377E50" w:rsidP="004F2FEF">
      <w:pPr>
        <w:pStyle w:val="Prrafodelista"/>
        <w:numPr>
          <w:ilvl w:val="0"/>
          <w:numId w:val="13"/>
        </w:numPr>
      </w:pPr>
      <w:r w:rsidRPr="000971EC">
        <w:rPr>
          <w:b/>
        </w:rPr>
        <w:t xml:space="preserve">Directorio </w:t>
      </w:r>
      <w:proofErr w:type="spellStart"/>
      <w:r w:rsidRPr="000971EC">
        <w:rPr>
          <w:b/>
        </w:rPr>
        <w:t>config</w:t>
      </w:r>
      <w:proofErr w:type="spellEnd"/>
      <w:r w:rsidRPr="000971EC">
        <w:rPr>
          <w:b/>
        </w:rPr>
        <w:t xml:space="preserve">: </w:t>
      </w:r>
      <w:r w:rsidRPr="000971EC">
        <w:t xml:space="preserve">Contiene los archivos </w:t>
      </w:r>
      <w:proofErr w:type="spellStart"/>
      <w:r w:rsidRPr="000971EC">
        <w:t>xml</w:t>
      </w:r>
      <w:proofErr w:type="spellEnd"/>
      <w:r w:rsidRPr="000971EC">
        <w:t xml:space="preserve"> de configuración del proyecto.</w:t>
      </w:r>
    </w:p>
    <w:p w14:paraId="04741AAD" w14:textId="77777777" w:rsidR="00E619BC" w:rsidRPr="000971EC" w:rsidRDefault="00377E50" w:rsidP="00E619BC">
      <w:pPr>
        <w:pStyle w:val="Prrafodelista"/>
        <w:numPr>
          <w:ilvl w:val="0"/>
          <w:numId w:val="10"/>
        </w:numPr>
      </w:pPr>
      <w:r w:rsidRPr="000971EC">
        <w:rPr>
          <w:rFonts w:eastAsia="Times New Roman"/>
          <w:szCs w:val="20"/>
        </w:rPr>
        <w:t>Extent-</w:t>
      </w:r>
      <w:r w:rsidRPr="000971EC">
        <w:t xml:space="preserve">config.xml: datos de configuración del reporte </w:t>
      </w:r>
      <w:proofErr w:type="spellStart"/>
      <w:r w:rsidRPr="000971EC">
        <w:t>html</w:t>
      </w:r>
      <w:proofErr w:type="spellEnd"/>
      <w:r w:rsidRPr="000971EC">
        <w:t>.</w:t>
      </w:r>
    </w:p>
    <w:p w14:paraId="75301E62" w14:textId="77777777" w:rsidR="00377E50" w:rsidRPr="000971EC" w:rsidRDefault="00377E50" w:rsidP="004F2FEF">
      <w:pPr>
        <w:pStyle w:val="Prrafodelista"/>
        <w:numPr>
          <w:ilvl w:val="0"/>
          <w:numId w:val="10"/>
        </w:numPr>
      </w:pPr>
      <w:r w:rsidRPr="000971EC">
        <w:rPr>
          <w:rFonts w:eastAsia="Times New Roman"/>
          <w:szCs w:val="20"/>
        </w:rPr>
        <w:t>Testng.</w:t>
      </w:r>
      <w:r w:rsidRPr="000971EC">
        <w:t>xml: datos de configuración para la ejecución del proyecto.</w:t>
      </w:r>
    </w:p>
    <w:p w14:paraId="520A9700" w14:textId="77777777" w:rsidR="00377E50" w:rsidRDefault="00377E50" w:rsidP="00694E64">
      <w:pPr>
        <w:pStyle w:val="Imagen"/>
        <w:spacing w:after="0" w:line="240" w:lineRule="auto"/>
      </w:pPr>
      <w:r w:rsidRPr="000971EC">
        <w:rPr>
          <w:lang w:val="es-PE" w:eastAsia="es-PE"/>
        </w:rPr>
        <w:drawing>
          <wp:inline distT="0" distB="0" distL="0" distR="0" wp14:anchorId="20CB45C6" wp14:editId="314087F0">
            <wp:extent cx="1486947" cy="477672"/>
            <wp:effectExtent l="19050" t="19050" r="18415"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8138" cy="481267"/>
                    </a:xfrm>
                    <a:prstGeom prst="rect">
                      <a:avLst/>
                    </a:prstGeom>
                    <a:ln>
                      <a:solidFill>
                        <a:schemeClr val="bg2">
                          <a:lumMod val="25000"/>
                        </a:schemeClr>
                      </a:solidFill>
                    </a:ln>
                  </pic:spPr>
                </pic:pic>
              </a:graphicData>
            </a:graphic>
          </wp:inline>
        </w:drawing>
      </w:r>
    </w:p>
    <w:p w14:paraId="7B4FCF83" w14:textId="77777777" w:rsidR="00694E64" w:rsidRPr="00694E64" w:rsidRDefault="00694E64" w:rsidP="00694E64">
      <w:pPr>
        <w:pStyle w:val="Imagen"/>
        <w:spacing w:after="0" w:line="240" w:lineRule="auto"/>
        <w:rPr>
          <w:sz w:val="10"/>
        </w:rPr>
      </w:pPr>
    </w:p>
    <w:p w14:paraId="3FD8BFBD" w14:textId="0C668985" w:rsidR="00377E50" w:rsidRDefault="00377E50" w:rsidP="00694E64">
      <w:pPr>
        <w:pStyle w:val="Descripcin"/>
        <w:spacing w:after="0"/>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12</w:t>
      </w:r>
      <w:r w:rsidRPr="000971EC">
        <w:fldChar w:fldCharType="end"/>
      </w:r>
      <w:r w:rsidRPr="000971EC">
        <w:t xml:space="preserve"> Lista de archivos dentro del directorio </w:t>
      </w:r>
      <w:proofErr w:type="spellStart"/>
      <w:r w:rsidRPr="000971EC">
        <w:t>config</w:t>
      </w:r>
      <w:proofErr w:type="spellEnd"/>
    </w:p>
    <w:p w14:paraId="794085E8" w14:textId="77777777" w:rsidR="00694E64" w:rsidRPr="00694E64" w:rsidRDefault="00694E64" w:rsidP="00694E64">
      <w:pPr>
        <w:rPr>
          <w:sz w:val="14"/>
        </w:rPr>
      </w:pPr>
    </w:p>
    <w:p w14:paraId="3B5E03BA" w14:textId="77777777" w:rsidR="00377E50" w:rsidRPr="000971EC" w:rsidRDefault="00377E50" w:rsidP="004F2FEF">
      <w:pPr>
        <w:pStyle w:val="Prrafodelista"/>
        <w:numPr>
          <w:ilvl w:val="0"/>
          <w:numId w:val="13"/>
        </w:numPr>
      </w:pPr>
      <w:r w:rsidRPr="000971EC">
        <w:rPr>
          <w:b/>
        </w:rPr>
        <w:lastRenderedPageBreak/>
        <w:t>Directorio driver:</w:t>
      </w:r>
      <w:r w:rsidRPr="000971EC">
        <w:t xml:space="preserve"> Contiene los drivers de los navegadores.</w:t>
      </w:r>
    </w:p>
    <w:p w14:paraId="20C1C685" w14:textId="77777777" w:rsidR="00377E50" w:rsidRDefault="00377E50" w:rsidP="00694E64">
      <w:pPr>
        <w:pStyle w:val="Imagen"/>
        <w:spacing w:after="0" w:line="240" w:lineRule="auto"/>
      </w:pPr>
      <w:r w:rsidRPr="000971EC">
        <w:rPr>
          <w:lang w:val="es-PE" w:eastAsia="es-PE"/>
        </w:rPr>
        <w:drawing>
          <wp:inline distT="0" distB="0" distL="0" distR="0" wp14:anchorId="13ABC5DA" wp14:editId="3FD1F07F">
            <wp:extent cx="1514901" cy="653637"/>
            <wp:effectExtent l="19050" t="19050" r="9525" b="133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3651" cy="657412"/>
                    </a:xfrm>
                    <a:prstGeom prst="rect">
                      <a:avLst/>
                    </a:prstGeom>
                    <a:ln>
                      <a:solidFill>
                        <a:schemeClr val="bg2">
                          <a:lumMod val="25000"/>
                        </a:schemeClr>
                      </a:solidFill>
                    </a:ln>
                  </pic:spPr>
                </pic:pic>
              </a:graphicData>
            </a:graphic>
          </wp:inline>
        </w:drawing>
      </w:r>
    </w:p>
    <w:p w14:paraId="44E9AEE3" w14:textId="77777777" w:rsidR="00694E64" w:rsidRPr="00694E64" w:rsidRDefault="00694E64" w:rsidP="00694E64">
      <w:pPr>
        <w:pStyle w:val="Imagen"/>
        <w:spacing w:after="0" w:line="240" w:lineRule="auto"/>
        <w:rPr>
          <w:sz w:val="10"/>
        </w:rPr>
      </w:pPr>
    </w:p>
    <w:p w14:paraId="53E71ABF" w14:textId="10F1C240" w:rsidR="00377E50" w:rsidRDefault="00377E50" w:rsidP="00694E64">
      <w:pPr>
        <w:pStyle w:val="Descripcin"/>
        <w:spacing w:after="0"/>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13</w:t>
      </w:r>
      <w:r w:rsidRPr="000971EC">
        <w:fldChar w:fldCharType="end"/>
      </w:r>
      <w:r w:rsidRPr="000971EC">
        <w:t xml:space="preserve"> Estructura del directorio de drivers</w:t>
      </w:r>
    </w:p>
    <w:p w14:paraId="63F9FAE2" w14:textId="77777777" w:rsidR="00694E64" w:rsidRPr="00694E64" w:rsidRDefault="00694E64" w:rsidP="00694E64">
      <w:pPr>
        <w:rPr>
          <w:sz w:val="12"/>
        </w:rPr>
      </w:pPr>
    </w:p>
    <w:p w14:paraId="081AA6B7" w14:textId="77777777" w:rsidR="00377E50" w:rsidRPr="00D12FA3" w:rsidRDefault="00377E50" w:rsidP="004F2FEF">
      <w:pPr>
        <w:pStyle w:val="Prrafodelista"/>
        <w:numPr>
          <w:ilvl w:val="0"/>
          <w:numId w:val="13"/>
        </w:numPr>
        <w:rPr>
          <w:b/>
        </w:rPr>
      </w:pPr>
      <w:r w:rsidRPr="000971EC">
        <w:rPr>
          <w:b/>
        </w:rPr>
        <w:t xml:space="preserve">Directorio </w:t>
      </w:r>
      <w:proofErr w:type="spellStart"/>
      <w:r w:rsidRPr="000971EC">
        <w:rPr>
          <w:b/>
        </w:rPr>
        <w:t>excel</w:t>
      </w:r>
      <w:proofErr w:type="spellEnd"/>
      <w:r w:rsidRPr="000971EC">
        <w:rPr>
          <w:b/>
        </w:rPr>
        <w:t xml:space="preserve">: </w:t>
      </w:r>
      <w:r w:rsidRPr="000971EC">
        <w:t>Contiene el Excel con los datos de entrada para los casos de prueba.</w:t>
      </w:r>
      <w:r w:rsidR="00D12FA3">
        <w:t xml:space="preserve"> De acuerdo al aplicativo y la organización de los datos de entrada. Se crea una carpeta con el nombre del aplicativo y dentro se crea un Excel por cada funcionalidad. Dentro de cada Excel, se crea una Hoja por cada Escenario.</w:t>
      </w:r>
    </w:p>
    <w:p w14:paraId="017A8291" w14:textId="3EACA4BE" w:rsidR="00D12FA3" w:rsidRDefault="007E6041" w:rsidP="00D12FA3">
      <w:pPr>
        <w:jc w:val="center"/>
        <w:rPr>
          <w:b/>
        </w:rPr>
      </w:pPr>
      <w:r>
        <w:rPr>
          <w:b/>
          <w:noProof/>
        </w:rPr>
        <w:drawing>
          <wp:inline distT="0" distB="0" distL="0" distR="0" wp14:anchorId="7715C3C7" wp14:editId="227D5EDA">
            <wp:extent cx="1645920" cy="4318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431800"/>
                    </a:xfrm>
                    <a:prstGeom prst="rect">
                      <a:avLst/>
                    </a:prstGeom>
                    <a:noFill/>
                    <a:ln>
                      <a:noFill/>
                    </a:ln>
                  </pic:spPr>
                </pic:pic>
              </a:graphicData>
            </a:graphic>
          </wp:inline>
        </w:drawing>
      </w:r>
    </w:p>
    <w:p w14:paraId="53EF9E1C" w14:textId="0A8503B7" w:rsidR="00D12FA3" w:rsidRPr="00D12FA3" w:rsidRDefault="00D12FA3" w:rsidP="00D12FA3">
      <w:pPr>
        <w:pStyle w:val="Descripcin"/>
        <w:rPr>
          <w:b/>
        </w:rPr>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14</w:t>
      </w:r>
      <w:r>
        <w:fldChar w:fldCharType="end"/>
      </w:r>
      <w:r>
        <w:t xml:space="preserve"> </w:t>
      </w:r>
      <w:r w:rsidRPr="008964F6">
        <w:t>Estr</w:t>
      </w:r>
      <w:r>
        <w:t>uctura de los datos de entrada - EXCEL</w:t>
      </w:r>
    </w:p>
    <w:p w14:paraId="2A91832C" w14:textId="77777777" w:rsidR="00377E50" w:rsidRDefault="00377E50" w:rsidP="004F2FEF">
      <w:pPr>
        <w:pStyle w:val="Prrafodelista"/>
        <w:numPr>
          <w:ilvl w:val="0"/>
          <w:numId w:val="13"/>
        </w:numPr>
      </w:pPr>
      <w:r w:rsidRPr="000971EC">
        <w:rPr>
          <w:b/>
        </w:rPr>
        <w:t xml:space="preserve">Directorio </w:t>
      </w:r>
      <w:proofErr w:type="spellStart"/>
      <w:r w:rsidRPr="000971EC">
        <w:rPr>
          <w:b/>
        </w:rPr>
        <w:t>features</w:t>
      </w:r>
      <w:proofErr w:type="spellEnd"/>
      <w:r w:rsidRPr="000971EC">
        <w:rPr>
          <w:b/>
        </w:rPr>
        <w:t>:</w:t>
      </w:r>
      <w:r w:rsidRPr="000971EC">
        <w:t xml:space="preserve"> Contiene los archivos </w:t>
      </w:r>
      <w:proofErr w:type="spellStart"/>
      <w:r w:rsidRPr="000971EC">
        <w:t>features</w:t>
      </w:r>
      <w:proofErr w:type="spellEnd"/>
      <w:r w:rsidRPr="000971EC">
        <w:t xml:space="preserve">. </w:t>
      </w:r>
      <w:r w:rsidR="00D12FA3">
        <w:t xml:space="preserve">Los archivos </w:t>
      </w:r>
      <w:proofErr w:type="spellStart"/>
      <w:r w:rsidR="00D12FA3">
        <w:t>features</w:t>
      </w:r>
      <w:proofErr w:type="spellEnd"/>
      <w:r w:rsidR="00D12FA3">
        <w:t xml:space="preserve"> son separados por aplicativo.</w:t>
      </w:r>
    </w:p>
    <w:p w14:paraId="2B61FC9D" w14:textId="2A78A3C5" w:rsidR="00D12FA3" w:rsidRDefault="007E6041" w:rsidP="00D12FA3">
      <w:pPr>
        <w:pStyle w:val="Prrafodelista"/>
        <w:ind w:left="0"/>
        <w:jc w:val="center"/>
      </w:pPr>
      <w:r>
        <w:rPr>
          <w:noProof/>
        </w:rPr>
        <w:drawing>
          <wp:inline distT="0" distB="0" distL="0" distR="0" wp14:anchorId="65FA8FEF" wp14:editId="18164C45">
            <wp:extent cx="1916430" cy="4025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6430" cy="402590"/>
                    </a:xfrm>
                    <a:prstGeom prst="rect">
                      <a:avLst/>
                    </a:prstGeom>
                    <a:noFill/>
                    <a:ln>
                      <a:noFill/>
                    </a:ln>
                  </pic:spPr>
                </pic:pic>
              </a:graphicData>
            </a:graphic>
          </wp:inline>
        </w:drawing>
      </w:r>
    </w:p>
    <w:p w14:paraId="6924CD67" w14:textId="6E078435" w:rsidR="00D12FA3" w:rsidRPr="000971EC" w:rsidRDefault="00D12FA3" w:rsidP="00D12FA3">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15</w:t>
      </w:r>
      <w:r>
        <w:fldChar w:fldCharType="end"/>
      </w:r>
      <w:r>
        <w:t xml:space="preserve"> Directorio de </w:t>
      </w:r>
      <w:proofErr w:type="spellStart"/>
      <w:r>
        <w:t>features</w:t>
      </w:r>
      <w:proofErr w:type="spellEnd"/>
    </w:p>
    <w:p w14:paraId="43E8D55D" w14:textId="77777777" w:rsidR="00377E50" w:rsidRPr="00903193" w:rsidRDefault="00377E50" w:rsidP="004F2FEF">
      <w:pPr>
        <w:pStyle w:val="Prrafodelista"/>
        <w:numPr>
          <w:ilvl w:val="0"/>
          <w:numId w:val="13"/>
        </w:numPr>
        <w:rPr>
          <w:b/>
        </w:rPr>
      </w:pPr>
      <w:r w:rsidRPr="000971EC">
        <w:rPr>
          <w:b/>
        </w:rPr>
        <w:t xml:space="preserve">Directorio </w:t>
      </w:r>
      <w:proofErr w:type="spellStart"/>
      <w:r w:rsidRPr="000971EC">
        <w:rPr>
          <w:b/>
        </w:rPr>
        <w:t>template</w:t>
      </w:r>
      <w:proofErr w:type="spellEnd"/>
      <w:r w:rsidRPr="000971EC">
        <w:rPr>
          <w:b/>
        </w:rPr>
        <w:t xml:space="preserve">: </w:t>
      </w:r>
      <w:r w:rsidRPr="000971EC">
        <w:t xml:space="preserve">Contiene las plantillas para el reporte en </w:t>
      </w:r>
      <w:proofErr w:type="spellStart"/>
      <w:r w:rsidRPr="000971EC">
        <w:t>word</w:t>
      </w:r>
      <w:proofErr w:type="spellEnd"/>
      <w:r w:rsidRPr="000971EC">
        <w:t>.</w:t>
      </w:r>
    </w:p>
    <w:p w14:paraId="564E2EAB" w14:textId="77777777" w:rsidR="003144D8" w:rsidRDefault="00903193" w:rsidP="00903193">
      <w:pPr>
        <w:pStyle w:val="Ttulo2"/>
      </w:pPr>
      <w:bookmarkStart w:id="31" w:name="_Toc31795965"/>
      <w:r>
        <w:t>Librer</w:t>
      </w:r>
      <w:r w:rsidR="001F3D09">
        <w:t>ías</w:t>
      </w:r>
      <w:bookmarkEnd w:id="31"/>
    </w:p>
    <w:p w14:paraId="106146D1" w14:textId="77777777" w:rsidR="00903193" w:rsidRDefault="00903193" w:rsidP="00903193">
      <w:r>
        <w:t>El proyecto al estar desarrollado en una estructura MAVEN, sus dependencias se encuentran dentro del archivo POM.XML. Estas dependencias son descargadas al momento de instalar el proyecto.</w:t>
      </w:r>
    </w:p>
    <w:p w14:paraId="7EE67A97" w14:textId="77777777" w:rsidR="00903193" w:rsidRDefault="001F3D09" w:rsidP="00903193">
      <w:r>
        <w:t>Las librerías usadas son:</w:t>
      </w:r>
    </w:p>
    <w:tbl>
      <w:tblPr>
        <w:tblStyle w:val="Tablaconcuadrcula5oscura-nfasis3"/>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2481"/>
        <w:gridCol w:w="2127"/>
        <w:gridCol w:w="2268"/>
      </w:tblGrid>
      <w:tr w:rsidR="006246CE" w:rsidRPr="006246CE" w14:paraId="47AE90AD" w14:textId="77777777" w:rsidTr="00624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nil"/>
              <w:left w:val="nil"/>
              <w:bottom w:val="single" w:sz="4" w:space="0" w:color="auto"/>
              <w:right w:val="single" w:sz="4" w:space="0" w:color="auto"/>
            </w:tcBorders>
            <w:shd w:val="clear" w:color="auto" w:fill="FFFFFF" w:themeFill="background1"/>
            <w:vAlign w:val="center"/>
          </w:tcPr>
          <w:p w14:paraId="6AF9FBAC" w14:textId="77777777" w:rsidR="001F3D09" w:rsidRPr="00122A53" w:rsidRDefault="001F3D09" w:rsidP="00341A90">
            <w:pPr>
              <w:ind w:left="0"/>
              <w:jc w:val="center"/>
            </w:pPr>
          </w:p>
        </w:tc>
        <w:tc>
          <w:tcPr>
            <w:tcW w:w="2481" w:type="dxa"/>
            <w:tcBorders>
              <w:top w:val="none" w:sz="0" w:space="0" w:color="auto"/>
              <w:left w:val="single" w:sz="4" w:space="0" w:color="auto"/>
              <w:right w:val="none" w:sz="0" w:space="0" w:color="auto"/>
            </w:tcBorders>
            <w:shd w:val="clear" w:color="auto" w:fill="A8D08D" w:themeFill="accent6" w:themeFillTint="99"/>
          </w:tcPr>
          <w:p w14:paraId="1338E967" w14:textId="77777777" w:rsidR="001F3D09" w:rsidRPr="00122A53" w:rsidRDefault="001F3D09" w:rsidP="001F3D09">
            <w:pPr>
              <w:ind w:left="0"/>
              <w:jc w:val="center"/>
              <w:cnfStyle w:val="100000000000" w:firstRow="1" w:lastRow="0" w:firstColumn="0" w:lastColumn="0" w:oddVBand="0" w:evenVBand="0" w:oddHBand="0" w:evenHBand="0" w:firstRowFirstColumn="0" w:firstRowLastColumn="0" w:lastRowFirstColumn="0" w:lastRowLastColumn="0"/>
              <w:rPr>
                <w:color w:val="auto"/>
              </w:rPr>
            </w:pPr>
            <w:proofErr w:type="spellStart"/>
            <w:r w:rsidRPr="00122A53">
              <w:rPr>
                <w:color w:val="auto"/>
              </w:rPr>
              <w:t>GroupId</w:t>
            </w:r>
            <w:proofErr w:type="spellEnd"/>
          </w:p>
        </w:tc>
        <w:tc>
          <w:tcPr>
            <w:tcW w:w="2127" w:type="dxa"/>
            <w:tcBorders>
              <w:top w:val="none" w:sz="0" w:space="0" w:color="auto"/>
              <w:left w:val="none" w:sz="0" w:space="0" w:color="auto"/>
              <w:right w:val="none" w:sz="0" w:space="0" w:color="auto"/>
            </w:tcBorders>
            <w:shd w:val="clear" w:color="auto" w:fill="A8D08D" w:themeFill="accent6" w:themeFillTint="99"/>
          </w:tcPr>
          <w:p w14:paraId="095EC7E6" w14:textId="77777777" w:rsidR="001F3D09" w:rsidRPr="00122A53" w:rsidRDefault="001F3D09" w:rsidP="001F3D09">
            <w:pPr>
              <w:ind w:left="0"/>
              <w:jc w:val="center"/>
              <w:cnfStyle w:val="100000000000" w:firstRow="1" w:lastRow="0" w:firstColumn="0" w:lastColumn="0" w:oddVBand="0" w:evenVBand="0" w:oddHBand="0" w:evenHBand="0" w:firstRowFirstColumn="0" w:firstRowLastColumn="0" w:lastRowFirstColumn="0" w:lastRowLastColumn="0"/>
              <w:rPr>
                <w:color w:val="auto"/>
              </w:rPr>
            </w:pPr>
            <w:proofErr w:type="spellStart"/>
            <w:r w:rsidRPr="00122A53">
              <w:rPr>
                <w:color w:val="auto"/>
              </w:rPr>
              <w:t>ArtifactId</w:t>
            </w:r>
            <w:proofErr w:type="spellEnd"/>
          </w:p>
        </w:tc>
        <w:tc>
          <w:tcPr>
            <w:tcW w:w="2268" w:type="dxa"/>
            <w:tcBorders>
              <w:top w:val="none" w:sz="0" w:space="0" w:color="auto"/>
              <w:left w:val="none" w:sz="0" w:space="0" w:color="auto"/>
              <w:right w:val="none" w:sz="0" w:space="0" w:color="auto"/>
            </w:tcBorders>
            <w:shd w:val="clear" w:color="auto" w:fill="A8D08D" w:themeFill="accent6" w:themeFillTint="99"/>
          </w:tcPr>
          <w:p w14:paraId="14276DDE" w14:textId="77777777" w:rsidR="001F3D09" w:rsidRPr="00122A53" w:rsidRDefault="001F3D09" w:rsidP="001F3D09">
            <w:pPr>
              <w:ind w:left="0"/>
              <w:jc w:val="center"/>
              <w:cnfStyle w:val="100000000000" w:firstRow="1" w:lastRow="0" w:firstColumn="0" w:lastColumn="0" w:oddVBand="0" w:evenVBand="0" w:oddHBand="0" w:evenHBand="0" w:firstRowFirstColumn="0" w:firstRowLastColumn="0" w:lastRowFirstColumn="0" w:lastRowLastColumn="0"/>
              <w:rPr>
                <w:color w:val="auto"/>
              </w:rPr>
            </w:pPr>
            <w:r w:rsidRPr="00122A53">
              <w:rPr>
                <w:color w:val="auto"/>
              </w:rPr>
              <w:t>Versión</w:t>
            </w:r>
          </w:p>
        </w:tc>
      </w:tr>
      <w:tr w:rsidR="006246CE" w:rsidRPr="006246CE" w14:paraId="7DE63E30"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single" w:sz="4" w:space="0" w:color="auto"/>
              <w:left w:val="none" w:sz="0" w:space="0" w:color="auto"/>
            </w:tcBorders>
            <w:shd w:val="clear" w:color="auto" w:fill="538135" w:themeFill="accent6" w:themeFillShade="BF"/>
            <w:vAlign w:val="center"/>
          </w:tcPr>
          <w:p w14:paraId="0EF10B13" w14:textId="77777777" w:rsidR="001F3D09" w:rsidRPr="00122A53" w:rsidRDefault="001F3D09" w:rsidP="00341A90">
            <w:pPr>
              <w:ind w:left="0"/>
              <w:jc w:val="center"/>
            </w:pPr>
            <w:r w:rsidRPr="00122A53">
              <w:t>JSON</w:t>
            </w:r>
          </w:p>
        </w:tc>
        <w:tc>
          <w:tcPr>
            <w:tcW w:w="2481" w:type="dxa"/>
            <w:shd w:val="clear" w:color="auto" w:fill="auto"/>
          </w:tcPr>
          <w:p w14:paraId="5042A3A7"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org.json</w:t>
            </w:r>
            <w:proofErr w:type="spellEnd"/>
            <w:proofErr w:type="gramEnd"/>
          </w:p>
        </w:tc>
        <w:tc>
          <w:tcPr>
            <w:tcW w:w="2127" w:type="dxa"/>
            <w:shd w:val="clear" w:color="auto" w:fill="auto"/>
          </w:tcPr>
          <w:p w14:paraId="278D3003"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json</w:t>
            </w:r>
            <w:proofErr w:type="spellEnd"/>
          </w:p>
        </w:tc>
        <w:tc>
          <w:tcPr>
            <w:tcW w:w="2268" w:type="dxa"/>
            <w:shd w:val="clear" w:color="auto" w:fill="auto"/>
          </w:tcPr>
          <w:p w14:paraId="6E779D9B"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20180813</w:t>
            </w:r>
          </w:p>
        </w:tc>
      </w:tr>
      <w:tr w:rsidR="006246CE" w:rsidRPr="006246CE" w14:paraId="1A166B21" w14:textId="77777777" w:rsidTr="006246CE">
        <w:tc>
          <w:tcPr>
            <w:cnfStyle w:val="001000000000" w:firstRow="0" w:lastRow="0" w:firstColumn="1" w:lastColumn="0" w:oddVBand="0" w:evenVBand="0" w:oddHBand="0" w:evenHBand="0" w:firstRowFirstColumn="0" w:firstRowLastColumn="0" w:lastRowFirstColumn="0" w:lastRowLastColumn="0"/>
            <w:tcW w:w="1989" w:type="dxa"/>
            <w:tcBorders>
              <w:left w:val="none" w:sz="0" w:space="0" w:color="auto"/>
            </w:tcBorders>
            <w:shd w:val="clear" w:color="auto" w:fill="538135" w:themeFill="accent6" w:themeFillShade="BF"/>
            <w:vAlign w:val="center"/>
          </w:tcPr>
          <w:p w14:paraId="04ECB373" w14:textId="77777777" w:rsidR="001F3D09" w:rsidRPr="00122A53" w:rsidRDefault="00341A90" w:rsidP="00341A90">
            <w:pPr>
              <w:ind w:left="0"/>
              <w:jc w:val="center"/>
            </w:pPr>
            <w:r w:rsidRPr="00122A53">
              <w:t>Reporte</w:t>
            </w:r>
            <w:r w:rsidR="001F3D09" w:rsidRPr="00122A53">
              <w:t xml:space="preserve"> HTML</w:t>
            </w:r>
          </w:p>
        </w:tc>
        <w:tc>
          <w:tcPr>
            <w:tcW w:w="2481" w:type="dxa"/>
            <w:shd w:val="clear" w:color="auto" w:fill="auto"/>
          </w:tcPr>
          <w:p w14:paraId="07ACE792"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com.aventstack</w:t>
            </w:r>
            <w:proofErr w:type="spellEnd"/>
            <w:proofErr w:type="gramEnd"/>
          </w:p>
        </w:tc>
        <w:tc>
          <w:tcPr>
            <w:tcW w:w="2127" w:type="dxa"/>
            <w:shd w:val="clear" w:color="auto" w:fill="auto"/>
          </w:tcPr>
          <w:p w14:paraId="0F3C86A3"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extentreports</w:t>
            </w:r>
            <w:proofErr w:type="spellEnd"/>
          </w:p>
        </w:tc>
        <w:tc>
          <w:tcPr>
            <w:tcW w:w="2268" w:type="dxa"/>
            <w:shd w:val="clear" w:color="auto" w:fill="auto"/>
          </w:tcPr>
          <w:p w14:paraId="2005D057"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4.0.9</w:t>
            </w:r>
          </w:p>
        </w:tc>
      </w:tr>
      <w:tr w:rsidR="006246CE" w:rsidRPr="006246CE" w14:paraId="06146AE1"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val="restart"/>
            <w:tcBorders>
              <w:left w:val="none" w:sz="0" w:space="0" w:color="auto"/>
            </w:tcBorders>
            <w:shd w:val="clear" w:color="auto" w:fill="538135" w:themeFill="accent6" w:themeFillShade="BF"/>
            <w:vAlign w:val="center"/>
          </w:tcPr>
          <w:p w14:paraId="69189C70" w14:textId="77777777" w:rsidR="001F3D09" w:rsidRPr="00122A53" w:rsidRDefault="001F3D09" w:rsidP="00341A90">
            <w:pPr>
              <w:ind w:left="0"/>
              <w:jc w:val="center"/>
            </w:pPr>
            <w:r w:rsidRPr="00122A53">
              <w:t>CUCUMBER</w:t>
            </w:r>
          </w:p>
        </w:tc>
        <w:tc>
          <w:tcPr>
            <w:tcW w:w="2481" w:type="dxa"/>
            <w:shd w:val="clear" w:color="auto" w:fill="auto"/>
          </w:tcPr>
          <w:p w14:paraId="70367184"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net.masterthought</w:t>
            </w:r>
            <w:proofErr w:type="spellEnd"/>
            <w:proofErr w:type="gramEnd"/>
          </w:p>
        </w:tc>
        <w:tc>
          <w:tcPr>
            <w:tcW w:w="2127" w:type="dxa"/>
            <w:shd w:val="clear" w:color="auto" w:fill="auto"/>
          </w:tcPr>
          <w:p w14:paraId="73ADC651"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cucumber-reporting</w:t>
            </w:r>
            <w:proofErr w:type="spellEnd"/>
          </w:p>
        </w:tc>
        <w:tc>
          <w:tcPr>
            <w:tcW w:w="2268" w:type="dxa"/>
            <w:shd w:val="clear" w:color="auto" w:fill="auto"/>
          </w:tcPr>
          <w:p w14:paraId="6C9E0AE2"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4.1.0</w:t>
            </w:r>
          </w:p>
        </w:tc>
      </w:tr>
      <w:tr w:rsidR="006246CE" w:rsidRPr="006246CE" w14:paraId="33F61D58"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5854E712" w14:textId="77777777" w:rsidR="001F3D09" w:rsidRPr="00122A53" w:rsidRDefault="001F3D09" w:rsidP="00341A90">
            <w:pPr>
              <w:ind w:left="0"/>
              <w:jc w:val="center"/>
            </w:pPr>
          </w:p>
        </w:tc>
        <w:tc>
          <w:tcPr>
            <w:tcW w:w="2481" w:type="dxa"/>
            <w:shd w:val="clear" w:color="auto" w:fill="auto"/>
          </w:tcPr>
          <w:p w14:paraId="4C317342"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info.cukes</w:t>
            </w:r>
            <w:proofErr w:type="spellEnd"/>
            <w:proofErr w:type="gramEnd"/>
          </w:p>
        </w:tc>
        <w:tc>
          <w:tcPr>
            <w:tcW w:w="2127" w:type="dxa"/>
            <w:shd w:val="clear" w:color="auto" w:fill="auto"/>
          </w:tcPr>
          <w:p w14:paraId="201F7D06"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cucumber</w:t>
            </w:r>
            <w:proofErr w:type="spellEnd"/>
            <w:r w:rsidRPr="006246CE">
              <w:t>-java</w:t>
            </w:r>
          </w:p>
        </w:tc>
        <w:tc>
          <w:tcPr>
            <w:tcW w:w="2268" w:type="dxa"/>
            <w:shd w:val="clear" w:color="auto" w:fill="auto"/>
          </w:tcPr>
          <w:p w14:paraId="730C250B"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1.2.5</w:t>
            </w:r>
          </w:p>
        </w:tc>
      </w:tr>
      <w:tr w:rsidR="006246CE" w:rsidRPr="006246CE" w14:paraId="204808CA"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03D086AC" w14:textId="77777777" w:rsidR="001F3D09" w:rsidRPr="00122A53" w:rsidRDefault="001F3D09" w:rsidP="00341A90">
            <w:pPr>
              <w:ind w:left="0"/>
              <w:jc w:val="center"/>
            </w:pPr>
          </w:p>
        </w:tc>
        <w:tc>
          <w:tcPr>
            <w:tcW w:w="2481" w:type="dxa"/>
            <w:shd w:val="clear" w:color="auto" w:fill="auto"/>
          </w:tcPr>
          <w:p w14:paraId="71CB35D2"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info.cukes</w:t>
            </w:r>
            <w:proofErr w:type="spellEnd"/>
            <w:proofErr w:type="gramEnd"/>
          </w:p>
        </w:tc>
        <w:tc>
          <w:tcPr>
            <w:tcW w:w="2127" w:type="dxa"/>
            <w:shd w:val="clear" w:color="auto" w:fill="auto"/>
          </w:tcPr>
          <w:p w14:paraId="1BDCA21E"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cucumber-testng</w:t>
            </w:r>
            <w:proofErr w:type="spellEnd"/>
          </w:p>
        </w:tc>
        <w:tc>
          <w:tcPr>
            <w:tcW w:w="2268" w:type="dxa"/>
            <w:shd w:val="clear" w:color="auto" w:fill="auto"/>
          </w:tcPr>
          <w:p w14:paraId="7A4410DE"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1.2.5</w:t>
            </w:r>
          </w:p>
        </w:tc>
      </w:tr>
      <w:tr w:rsidR="006246CE" w:rsidRPr="006246CE" w14:paraId="3A84F5A0"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0685F5D8" w14:textId="77777777" w:rsidR="001F3D09" w:rsidRPr="00122A53" w:rsidRDefault="001F3D09" w:rsidP="00341A90">
            <w:pPr>
              <w:ind w:left="0"/>
              <w:jc w:val="center"/>
            </w:pPr>
          </w:p>
        </w:tc>
        <w:tc>
          <w:tcPr>
            <w:tcW w:w="2481" w:type="dxa"/>
            <w:shd w:val="clear" w:color="auto" w:fill="auto"/>
          </w:tcPr>
          <w:p w14:paraId="5C350562"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info.cukes</w:t>
            </w:r>
            <w:proofErr w:type="spellEnd"/>
            <w:proofErr w:type="gramEnd"/>
          </w:p>
        </w:tc>
        <w:tc>
          <w:tcPr>
            <w:tcW w:w="2127" w:type="dxa"/>
            <w:shd w:val="clear" w:color="auto" w:fill="auto"/>
          </w:tcPr>
          <w:p w14:paraId="791C56FE"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cucumber-junit</w:t>
            </w:r>
            <w:proofErr w:type="spellEnd"/>
          </w:p>
        </w:tc>
        <w:tc>
          <w:tcPr>
            <w:tcW w:w="2268" w:type="dxa"/>
            <w:shd w:val="clear" w:color="auto" w:fill="auto"/>
          </w:tcPr>
          <w:p w14:paraId="4F4238AC"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1.2.5</w:t>
            </w:r>
          </w:p>
        </w:tc>
      </w:tr>
      <w:tr w:rsidR="006246CE" w:rsidRPr="006246CE" w14:paraId="5DDB6549"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val="restart"/>
            <w:tcBorders>
              <w:left w:val="none" w:sz="0" w:space="0" w:color="auto"/>
            </w:tcBorders>
            <w:shd w:val="clear" w:color="auto" w:fill="538135" w:themeFill="accent6" w:themeFillShade="BF"/>
            <w:vAlign w:val="center"/>
          </w:tcPr>
          <w:p w14:paraId="19CFDE7C" w14:textId="77777777" w:rsidR="001F3D09" w:rsidRPr="00122A53" w:rsidRDefault="001F3D09" w:rsidP="00341A90">
            <w:pPr>
              <w:ind w:left="0"/>
              <w:jc w:val="center"/>
            </w:pPr>
            <w:r w:rsidRPr="00122A53">
              <w:t>Manipulación de EXCEL</w:t>
            </w:r>
          </w:p>
        </w:tc>
        <w:tc>
          <w:tcPr>
            <w:tcW w:w="2481" w:type="dxa"/>
            <w:shd w:val="clear" w:color="auto" w:fill="auto"/>
          </w:tcPr>
          <w:p w14:paraId="5696E8FA"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org.apache.poi</w:t>
            </w:r>
            <w:proofErr w:type="spellEnd"/>
          </w:p>
        </w:tc>
        <w:tc>
          <w:tcPr>
            <w:tcW w:w="2127" w:type="dxa"/>
            <w:shd w:val="clear" w:color="auto" w:fill="auto"/>
          </w:tcPr>
          <w:p w14:paraId="7674A5EB"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poi</w:t>
            </w:r>
            <w:proofErr w:type="spellEnd"/>
          </w:p>
        </w:tc>
        <w:tc>
          <w:tcPr>
            <w:tcW w:w="2268" w:type="dxa"/>
            <w:shd w:val="clear" w:color="auto" w:fill="auto"/>
          </w:tcPr>
          <w:p w14:paraId="740E262C"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${apache-</w:t>
            </w:r>
            <w:proofErr w:type="spellStart"/>
            <w:r w:rsidRPr="006246CE">
              <w:t>poi</w:t>
            </w:r>
            <w:proofErr w:type="spellEnd"/>
            <w:r w:rsidRPr="006246CE">
              <w:t>-</w:t>
            </w:r>
            <w:proofErr w:type="spellStart"/>
            <w:r w:rsidRPr="006246CE">
              <w:t>version</w:t>
            </w:r>
            <w:proofErr w:type="spellEnd"/>
            <w:r w:rsidRPr="006246CE">
              <w:t>}</w:t>
            </w:r>
          </w:p>
        </w:tc>
      </w:tr>
      <w:tr w:rsidR="006246CE" w:rsidRPr="006246CE" w14:paraId="26FA83F0"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44C992BC" w14:textId="77777777" w:rsidR="001F3D09" w:rsidRPr="00122A53" w:rsidRDefault="001F3D09" w:rsidP="00341A90">
            <w:pPr>
              <w:ind w:left="0"/>
              <w:jc w:val="center"/>
            </w:pPr>
          </w:p>
        </w:tc>
        <w:tc>
          <w:tcPr>
            <w:tcW w:w="2481" w:type="dxa"/>
            <w:shd w:val="clear" w:color="auto" w:fill="auto"/>
          </w:tcPr>
          <w:p w14:paraId="040F21BF"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org.apache.poi</w:t>
            </w:r>
            <w:proofErr w:type="spellEnd"/>
          </w:p>
        </w:tc>
        <w:tc>
          <w:tcPr>
            <w:tcW w:w="2127" w:type="dxa"/>
            <w:shd w:val="clear" w:color="auto" w:fill="auto"/>
          </w:tcPr>
          <w:p w14:paraId="538E61FF"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poi-ooxml</w:t>
            </w:r>
            <w:proofErr w:type="spellEnd"/>
          </w:p>
        </w:tc>
        <w:tc>
          <w:tcPr>
            <w:tcW w:w="2268" w:type="dxa"/>
            <w:shd w:val="clear" w:color="auto" w:fill="auto"/>
          </w:tcPr>
          <w:p w14:paraId="185243AA"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${apache-</w:t>
            </w:r>
            <w:proofErr w:type="spellStart"/>
            <w:r w:rsidRPr="006246CE">
              <w:t>poi</w:t>
            </w:r>
            <w:proofErr w:type="spellEnd"/>
            <w:r w:rsidRPr="006246CE">
              <w:t>-</w:t>
            </w:r>
            <w:proofErr w:type="spellStart"/>
            <w:r w:rsidRPr="006246CE">
              <w:t>version</w:t>
            </w:r>
            <w:proofErr w:type="spellEnd"/>
            <w:r w:rsidRPr="006246CE">
              <w:t>}</w:t>
            </w:r>
          </w:p>
        </w:tc>
      </w:tr>
      <w:tr w:rsidR="006246CE" w:rsidRPr="006246CE" w14:paraId="55DCAEB0"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73A443FC" w14:textId="77777777" w:rsidR="001F3D09" w:rsidRPr="00122A53" w:rsidRDefault="001F3D09" w:rsidP="00341A90">
            <w:pPr>
              <w:ind w:left="0"/>
              <w:jc w:val="center"/>
            </w:pPr>
          </w:p>
        </w:tc>
        <w:tc>
          <w:tcPr>
            <w:tcW w:w="2481" w:type="dxa"/>
            <w:shd w:val="clear" w:color="auto" w:fill="auto"/>
          </w:tcPr>
          <w:p w14:paraId="7FD1046B"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org.apache.poi</w:t>
            </w:r>
            <w:proofErr w:type="spellEnd"/>
          </w:p>
        </w:tc>
        <w:tc>
          <w:tcPr>
            <w:tcW w:w="2127" w:type="dxa"/>
            <w:shd w:val="clear" w:color="auto" w:fill="auto"/>
          </w:tcPr>
          <w:p w14:paraId="10A3700A"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poi-ooxml-schemas</w:t>
            </w:r>
            <w:proofErr w:type="spellEnd"/>
          </w:p>
        </w:tc>
        <w:tc>
          <w:tcPr>
            <w:tcW w:w="2268" w:type="dxa"/>
            <w:shd w:val="clear" w:color="auto" w:fill="auto"/>
          </w:tcPr>
          <w:p w14:paraId="690DEA26"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${apache-</w:t>
            </w:r>
            <w:proofErr w:type="spellStart"/>
            <w:r w:rsidRPr="006246CE">
              <w:t>poi</w:t>
            </w:r>
            <w:proofErr w:type="spellEnd"/>
            <w:r w:rsidRPr="006246CE">
              <w:t>-</w:t>
            </w:r>
            <w:proofErr w:type="spellStart"/>
            <w:r w:rsidRPr="006246CE">
              <w:t>version</w:t>
            </w:r>
            <w:proofErr w:type="spellEnd"/>
            <w:r w:rsidRPr="006246CE">
              <w:t>}</w:t>
            </w:r>
          </w:p>
        </w:tc>
      </w:tr>
      <w:tr w:rsidR="006246CE" w:rsidRPr="006246CE" w14:paraId="35E26472"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0E266B95" w14:textId="77777777" w:rsidR="001F3D09" w:rsidRPr="00122A53" w:rsidRDefault="001F3D09" w:rsidP="00341A90">
            <w:pPr>
              <w:ind w:left="0"/>
              <w:jc w:val="center"/>
            </w:pPr>
          </w:p>
        </w:tc>
        <w:tc>
          <w:tcPr>
            <w:tcW w:w="2481" w:type="dxa"/>
            <w:shd w:val="clear" w:color="auto" w:fill="auto"/>
          </w:tcPr>
          <w:p w14:paraId="72F9FE34"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org.apache.poi</w:t>
            </w:r>
            <w:proofErr w:type="spellEnd"/>
          </w:p>
        </w:tc>
        <w:tc>
          <w:tcPr>
            <w:tcW w:w="2127" w:type="dxa"/>
            <w:shd w:val="clear" w:color="auto" w:fill="auto"/>
          </w:tcPr>
          <w:p w14:paraId="7B9A113D"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ooxml-schemas</w:t>
            </w:r>
            <w:proofErr w:type="spellEnd"/>
          </w:p>
        </w:tc>
        <w:tc>
          <w:tcPr>
            <w:tcW w:w="2268" w:type="dxa"/>
            <w:shd w:val="clear" w:color="auto" w:fill="auto"/>
          </w:tcPr>
          <w:p w14:paraId="60945735"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1.3</w:t>
            </w:r>
          </w:p>
        </w:tc>
      </w:tr>
      <w:tr w:rsidR="006246CE" w:rsidRPr="006246CE" w14:paraId="467A1906"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val="restart"/>
            <w:tcBorders>
              <w:left w:val="none" w:sz="0" w:space="0" w:color="auto"/>
            </w:tcBorders>
            <w:shd w:val="clear" w:color="auto" w:fill="538135" w:themeFill="accent6" w:themeFillShade="BF"/>
            <w:vAlign w:val="center"/>
          </w:tcPr>
          <w:p w14:paraId="49343B3C" w14:textId="77777777" w:rsidR="001F3D09" w:rsidRPr="00122A53" w:rsidRDefault="001F3D09" w:rsidP="00341A90">
            <w:pPr>
              <w:ind w:left="0"/>
              <w:jc w:val="center"/>
            </w:pPr>
            <w:r w:rsidRPr="00122A53">
              <w:t>SELENIUM</w:t>
            </w:r>
          </w:p>
        </w:tc>
        <w:tc>
          <w:tcPr>
            <w:tcW w:w="2481" w:type="dxa"/>
            <w:shd w:val="clear" w:color="auto" w:fill="auto"/>
          </w:tcPr>
          <w:p w14:paraId="73D1541F"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org.seleniumhq</w:t>
            </w:r>
            <w:proofErr w:type="gramEnd"/>
            <w:r w:rsidRPr="006246CE">
              <w:t>.selenium</w:t>
            </w:r>
            <w:proofErr w:type="spellEnd"/>
          </w:p>
        </w:tc>
        <w:tc>
          <w:tcPr>
            <w:tcW w:w="2127" w:type="dxa"/>
            <w:shd w:val="clear" w:color="auto" w:fill="auto"/>
          </w:tcPr>
          <w:p w14:paraId="4095159C"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selenium</w:t>
            </w:r>
            <w:proofErr w:type="spellEnd"/>
            <w:r w:rsidRPr="006246CE">
              <w:t>-java</w:t>
            </w:r>
          </w:p>
        </w:tc>
        <w:tc>
          <w:tcPr>
            <w:tcW w:w="2268" w:type="dxa"/>
            <w:shd w:val="clear" w:color="auto" w:fill="auto"/>
          </w:tcPr>
          <w:p w14:paraId="326ACE53"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3.141.59</w:t>
            </w:r>
          </w:p>
        </w:tc>
      </w:tr>
      <w:tr w:rsidR="006246CE" w:rsidRPr="006246CE" w14:paraId="3B67CCDB"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551ED0F9" w14:textId="77777777" w:rsidR="001F3D09" w:rsidRPr="00122A53" w:rsidRDefault="001F3D09" w:rsidP="00341A90">
            <w:pPr>
              <w:ind w:left="0"/>
              <w:jc w:val="center"/>
            </w:pPr>
          </w:p>
        </w:tc>
        <w:tc>
          <w:tcPr>
            <w:tcW w:w="2481" w:type="dxa"/>
            <w:shd w:val="clear" w:color="auto" w:fill="auto"/>
          </w:tcPr>
          <w:p w14:paraId="1A43B979"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org.seleniumhq</w:t>
            </w:r>
            <w:proofErr w:type="gramEnd"/>
            <w:r w:rsidRPr="006246CE">
              <w:t>.selenium</w:t>
            </w:r>
            <w:proofErr w:type="spellEnd"/>
          </w:p>
        </w:tc>
        <w:tc>
          <w:tcPr>
            <w:tcW w:w="2127" w:type="dxa"/>
            <w:shd w:val="clear" w:color="auto" w:fill="auto"/>
          </w:tcPr>
          <w:p w14:paraId="332F28B4"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selenium</w:t>
            </w:r>
            <w:proofErr w:type="spellEnd"/>
            <w:r w:rsidRPr="006246CE">
              <w:t>-server</w:t>
            </w:r>
          </w:p>
        </w:tc>
        <w:tc>
          <w:tcPr>
            <w:tcW w:w="2268" w:type="dxa"/>
            <w:shd w:val="clear" w:color="auto" w:fill="auto"/>
          </w:tcPr>
          <w:p w14:paraId="333961C0"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3.141.59</w:t>
            </w:r>
          </w:p>
        </w:tc>
      </w:tr>
      <w:tr w:rsidR="006246CE" w:rsidRPr="006246CE" w14:paraId="04412E73"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182AB9B0" w14:textId="77777777" w:rsidR="001F3D09" w:rsidRPr="00122A53" w:rsidRDefault="001F3D09" w:rsidP="00341A90">
            <w:pPr>
              <w:ind w:left="0"/>
              <w:jc w:val="center"/>
            </w:pPr>
          </w:p>
        </w:tc>
        <w:tc>
          <w:tcPr>
            <w:tcW w:w="2481" w:type="dxa"/>
            <w:shd w:val="clear" w:color="auto" w:fill="auto"/>
          </w:tcPr>
          <w:p w14:paraId="3A225D65"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org.seleniumhq</w:t>
            </w:r>
            <w:proofErr w:type="gramEnd"/>
            <w:r w:rsidRPr="006246CE">
              <w:t>.selenium</w:t>
            </w:r>
            <w:proofErr w:type="spellEnd"/>
          </w:p>
        </w:tc>
        <w:tc>
          <w:tcPr>
            <w:tcW w:w="2127" w:type="dxa"/>
            <w:shd w:val="clear" w:color="auto" w:fill="auto"/>
          </w:tcPr>
          <w:p w14:paraId="5365B7F8"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selenium</w:t>
            </w:r>
            <w:proofErr w:type="spellEnd"/>
            <w:r w:rsidRPr="006246CE">
              <w:t>-api</w:t>
            </w:r>
          </w:p>
        </w:tc>
        <w:tc>
          <w:tcPr>
            <w:tcW w:w="2268" w:type="dxa"/>
            <w:shd w:val="clear" w:color="auto" w:fill="auto"/>
          </w:tcPr>
          <w:p w14:paraId="004F7B7E"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3.141.59</w:t>
            </w:r>
          </w:p>
        </w:tc>
      </w:tr>
      <w:tr w:rsidR="006246CE" w:rsidRPr="006246CE" w14:paraId="0405BCC8" w14:textId="77777777" w:rsidTr="006246CE">
        <w:tc>
          <w:tcPr>
            <w:cnfStyle w:val="001000000000" w:firstRow="0" w:lastRow="0" w:firstColumn="1" w:lastColumn="0" w:oddVBand="0" w:evenVBand="0" w:oddHBand="0" w:evenHBand="0" w:firstRowFirstColumn="0" w:firstRowLastColumn="0" w:lastRowFirstColumn="0" w:lastRowLastColumn="0"/>
            <w:tcW w:w="1989" w:type="dxa"/>
            <w:vMerge/>
            <w:tcBorders>
              <w:left w:val="none" w:sz="0" w:space="0" w:color="auto"/>
            </w:tcBorders>
            <w:shd w:val="clear" w:color="auto" w:fill="538135" w:themeFill="accent6" w:themeFillShade="BF"/>
            <w:vAlign w:val="center"/>
          </w:tcPr>
          <w:p w14:paraId="539FA28E" w14:textId="77777777" w:rsidR="001F3D09" w:rsidRPr="00122A53" w:rsidRDefault="001F3D09" w:rsidP="00341A90">
            <w:pPr>
              <w:ind w:left="0"/>
              <w:jc w:val="center"/>
            </w:pPr>
          </w:p>
        </w:tc>
        <w:tc>
          <w:tcPr>
            <w:tcW w:w="2481" w:type="dxa"/>
            <w:shd w:val="clear" w:color="auto" w:fill="auto"/>
          </w:tcPr>
          <w:p w14:paraId="2E2C1350"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org.seleniumhq</w:t>
            </w:r>
            <w:proofErr w:type="gramEnd"/>
            <w:r w:rsidRPr="006246CE">
              <w:t>.selenium</w:t>
            </w:r>
            <w:proofErr w:type="spellEnd"/>
          </w:p>
        </w:tc>
        <w:tc>
          <w:tcPr>
            <w:tcW w:w="2127" w:type="dxa"/>
            <w:shd w:val="clear" w:color="auto" w:fill="auto"/>
          </w:tcPr>
          <w:p w14:paraId="6BEDC312"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selenium-support</w:t>
            </w:r>
            <w:proofErr w:type="spellEnd"/>
          </w:p>
        </w:tc>
        <w:tc>
          <w:tcPr>
            <w:tcW w:w="2268" w:type="dxa"/>
            <w:shd w:val="clear" w:color="auto" w:fill="auto"/>
          </w:tcPr>
          <w:p w14:paraId="1B616FAB"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3.141.59</w:t>
            </w:r>
          </w:p>
        </w:tc>
      </w:tr>
      <w:tr w:rsidR="006246CE" w:rsidRPr="006246CE" w14:paraId="767432B7"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left w:val="none" w:sz="0" w:space="0" w:color="auto"/>
            </w:tcBorders>
            <w:shd w:val="clear" w:color="auto" w:fill="538135" w:themeFill="accent6" w:themeFillShade="BF"/>
            <w:vAlign w:val="center"/>
          </w:tcPr>
          <w:p w14:paraId="6B27E6F9" w14:textId="77777777" w:rsidR="001F3D09" w:rsidRPr="00122A53" w:rsidRDefault="001F3D09" w:rsidP="00341A90">
            <w:pPr>
              <w:ind w:left="0"/>
              <w:jc w:val="center"/>
            </w:pPr>
            <w:r w:rsidRPr="00122A53">
              <w:t>JUNIT</w:t>
            </w:r>
          </w:p>
        </w:tc>
        <w:tc>
          <w:tcPr>
            <w:tcW w:w="2481" w:type="dxa"/>
            <w:shd w:val="clear" w:color="auto" w:fill="auto"/>
          </w:tcPr>
          <w:p w14:paraId="74D4BFA3"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junit</w:t>
            </w:r>
            <w:proofErr w:type="spellEnd"/>
          </w:p>
        </w:tc>
        <w:tc>
          <w:tcPr>
            <w:tcW w:w="2127" w:type="dxa"/>
            <w:shd w:val="clear" w:color="auto" w:fill="auto"/>
          </w:tcPr>
          <w:p w14:paraId="20C8C0AF"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junit</w:t>
            </w:r>
            <w:proofErr w:type="spellEnd"/>
          </w:p>
        </w:tc>
        <w:tc>
          <w:tcPr>
            <w:tcW w:w="2268" w:type="dxa"/>
            <w:shd w:val="clear" w:color="auto" w:fill="auto"/>
          </w:tcPr>
          <w:p w14:paraId="5094C5C7"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4.12</w:t>
            </w:r>
          </w:p>
        </w:tc>
      </w:tr>
      <w:tr w:rsidR="006246CE" w:rsidRPr="006246CE" w14:paraId="46BF81B0" w14:textId="77777777" w:rsidTr="006246CE">
        <w:tc>
          <w:tcPr>
            <w:cnfStyle w:val="001000000000" w:firstRow="0" w:lastRow="0" w:firstColumn="1" w:lastColumn="0" w:oddVBand="0" w:evenVBand="0" w:oddHBand="0" w:evenHBand="0" w:firstRowFirstColumn="0" w:firstRowLastColumn="0" w:lastRowFirstColumn="0" w:lastRowLastColumn="0"/>
            <w:tcW w:w="1989" w:type="dxa"/>
            <w:tcBorders>
              <w:left w:val="none" w:sz="0" w:space="0" w:color="auto"/>
            </w:tcBorders>
            <w:shd w:val="clear" w:color="auto" w:fill="538135" w:themeFill="accent6" w:themeFillShade="BF"/>
            <w:vAlign w:val="center"/>
          </w:tcPr>
          <w:p w14:paraId="62CA84FF" w14:textId="77777777" w:rsidR="001F3D09" w:rsidRPr="00122A53" w:rsidRDefault="001F3D09" w:rsidP="00341A90">
            <w:pPr>
              <w:ind w:left="0"/>
              <w:jc w:val="center"/>
            </w:pPr>
            <w:r w:rsidRPr="00122A53">
              <w:t>TESTNG</w:t>
            </w:r>
          </w:p>
        </w:tc>
        <w:tc>
          <w:tcPr>
            <w:tcW w:w="2481" w:type="dxa"/>
            <w:shd w:val="clear" w:color="auto" w:fill="auto"/>
          </w:tcPr>
          <w:p w14:paraId="0E5D27D8"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6246CE">
              <w:t>org.testng</w:t>
            </w:r>
            <w:proofErr w:type="spellEnd"/>
            <w:proofErr w:type="gramEnd"/>
          </w:p>
        </w:tc>
        <w:tc>
          <w:tcPr>
            <w:tcW w:w="2127" w:type="dxa"/>
            <w:shd w:val="clear" w:color="auto" w:fill="auto"/>
          </w:tcPr>
          <w:p w14:paraId="26CE50F4"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proofErr w:type="spellStart"/>
            <w:r w:rsidRPr="006246CE">
              <w:t>testng</w:t>
            </w:r>
            <w:proofErr w:type="spellEnd"/>
          </w:p>
        </w:tc>
        <w:tc>
          <w:tcPr>
            <w:tcW w:w="2268" w:type="dxa"/>
            <w:shd w:val="clear" w:color="auto" w:fill="auto"/>
          </w:tcPr>
          <w:p w14:paraId="54045F0E" w14:textId="77777777" w:rsidR="001F3D09" w:rsidRPr="006246CE" w:rsidRDefault="001F3D09" w:rsidP="00895CBA">
            <w:pPr>
              <w:ind w:left="0"/>
              <w:jc w:val="left"/>
              <w:cnfStyle w:val="000000000000" w:firstRow="0" w:lastRow="0" w:firstColumn="0" w:lastColumn="0" w:oddVBand="0" w:evenVBand="0" w:oddHBand="0" w:evenHBand="0" w:firstRowFirstColumn="0" w:firstRowLastColumn="0" w:lastRowFirstColumn="0" w:lastRowLastColumn="0"/>
            </w:pPr>
            <w:r w:rsidRPr="006246CE">
              <w:t>6.10</w:t>
            </w:r>
          </w:p>
        </w:tc>
      </w:tr>
      <w:tr w:rsidR="006246CE" w:rsidRPr="006246CE" w14:paraId="32061599" w14:textId="77777777" w:rsidTr="0062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left w:val="none" w:sz="0" w:space="0" w:color="auto"/>
              <w:bottom w:val="none" w:sz="0" w:space="0" w:color="auto"/>
            </w:tcBorders>
            <w:shd w:val="clear" w:color="auto" w:fill="538135" w:themeFill="accent6" w:themeFillShade="BF"/>
            <w:vAlign w:val="center"/>
          </w:tcPr>
          <w:p w14:paraId="3BDF2277" w14:textId="77777777" w:rsidR="001F3D09" w:rsidRPr="00122A53" w:rsidRDefault="001F3D09" w:rsidP="00341A90">
            <w:pPr>
              <w:ind w:left="0"/>
              <w:jc w:val="center"/>
            </w:pPr>
            <w:r w:rsidRPr="00122A53">
              <w:t>Librería JAVA</w:t>
            </w:r>
          </w:p>
        </w:tc>
        <w:tc>
          <w:tcPr>
            <w:tcW w:w="2481" w:type="dxa"/>
            <w:shd w:val="clear" w:color="auto" w:fill="auto"/>
          </w:tcPr>
          <w:p w14:paraId="7A3A0DC9"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rsidRPr="006246CE">
              <w:t>com.google</w:t>
            </w:r>
            <w:proofErr w:type="gramEnd"/>
            <w:r w:rsidRPr="006246CE">
              <w:t>.guava</w:t>
            </w:r>
            <w:proofErr w:type="spellEnd"/>
          </w:p>
        </w:tc>
        <w:tc>
          <w:tcPr>
            <w:tcW w:w="2127" w:type="dxa"/>
            <w:shd w:val="clear" w:color="auto" w:fill="auto"/>
          </w:tcPr>
          <w:p w14:paraId="202FE111"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proofErr w:type="spellStart"/>
            <w:r w:rsidRPr="006246CE">
              <w:t>guava</w:t>
            </w:r>
            <w:proofErr w:type="spellEnd"/>
          </w:p>
        </w:tc>
        <w:tc>
          <w:tcPr>
            <w:tcW w:w="2268" w:type="dxa"/>
            <w:shd w:val="clear" w:color="auto" w:fill="auto"/>
          </w:tcPr>
          <w:p w14:paraId="67DA0531" w14:textId="77777777" w:rsidR="001F3D09" w:rsidRPr="006246CE" w:rsidRDefault="001F3D09" w:rsidP="00895CBA">
            <w:pPr>
              <w:ind w:left="0"/>
              <w:jc w:val="left"/>
              <w:cnfStyle w:val="000000100000" w:firstRow="0" w:lastRow="0" w:firstColumn="0" w:lastColumn="0" w:oddVBand="0" w:evenVBand="0" w:oddHBand="1" w:evenHBand="0" w:firstRowFirstColumn="0" w:firstRowLastColumn="0" w:lastRowFirstColumn="0" w:lastRowLastColumn="0"/>
            </w:pPr>
            <w:r w:rsidRPr="006246CE">
              <w:t>22.0</w:t>
            </w:r>
          </w:p>
        </w:tc>
      </w:tr>
    </w:tbl>
    <w:p w14:paraId="2E775E88" w14:textId="77777777" w:rsidR="00694E64" w:rsidRDefault="00694E64" w:rsidP="00694E64">
      <w:bookmarkStart w:id="32" w:name="_Toc31289424"/>
    </w:p>
    <w:p w14:paraId="347259FA" w14:textId="77777777" w:rsidR="00377E50" w:rsidRPr="000971EC" w:rsidRDefault="00636015" w:rsidP="00690AFE">
      <w:pPr>
        <w:pStyle w:val="Ttulo1"/>
      </w:pPr>
      <w:bookmarkStart w:id="33" w:name="_Toc31795966"/>
      <w:r>
        <w:t>Administración de Scripts</w:t>
      </w:r>
      <w:bookmarkEnd w:id="33"/>
    </w:p>
    <w:p w14:paraId="21F2AC1B" w14:textId="77777777" w:rsidR="00377E50" w:rsidRPr="000971EC" w:rsidRDefault="009C119B" w:rsidP="00B66467">
      <w:pPr>
        <w:pStyle w:val="Ttulo2"/>
      </w:pPr>
      <w:bookmarkStart w:id="34" w:name="_Toc31795967"/>
      <w:r>
        <w:t>Acerca</w:t>
      </w:r>
      <w:r w:rsidR="00FC62F9" w:rsidRPr="000971EC">
        <w:t xml:space="preserve"> </w:t>
      </w:r>
      <w:r w:rsidR="00377E50" w:rsidRPr="000971EC">
        <w:t>de</w:t>
      </w:r>
      <w:r w:rsidR="00FC62F9" w:rsidRPr="000971EC">
        <w:t>l</w:t>
      </w:r>
      <w:r w:rsidR="00377E50" w:rsidRPr="000971EC">
        <w:t xml:space="preserve"> repositorio</w:t>
      </w:r>
      <w:bookmarkEnd w:id="34"/>
    </w:p>
    <w:p w14:paraId="75C14AF1" w14:textId="77777777" w:rsidR="009C119B" w:rsidRDefault="009C119B" w:rsidP="009C119B">
      <w:pPr>
        <w:pStyle w:val="Ttulo3"/>
      </w:pPr>
      <w:bookmarkStart w:id="35" w:name="_Toc31795968"/>
      <w:r>
        <w:t>Datos del repositorio</w:t>
      </w:r>
      <w:bookmarkEnd w:id="35"/>
    </w:p>
    <w:p w14:paraId="1364F62A" w14:textId="3A080239" w:rsidR="00EB37BD" w:rsidRPr="009C119B" w:rsidRDefault="00377E50" w:rsidP="009C119B">
      <w:pPr>
        <w:ind w:left="851"/>
      </w:pPr>
      <w:r w:rsidRPr="009C119B">
        <w:t>Nombre Repositorio:</w:t>
      </w:r>
      <w:r w:rsidR="00EB37BD" w:rsidRPr="009C119B">
        <w:t xml:space="preserve"> </w:t>
      </w:r>
      <w:r w:rsidRPr="009C119B">
        <w:t xml:space="preserve"> </w:t>
      </w:r>
      <w:proofErr w:type="spellStart"/>
      <w:r w:rsidR="00557E0D">
        <w:rPr>
          <w:rFonts w:ascii="Segoe UI" w:hAnsi="Segoe UI" w:cs="Segoe UI"/>
          <w:color w:val="2C3E50"/>
          <w:shd w:val="clear" w:color="auto" w:fill="FFFFFF"/>
        </w:rPr>
        <w:t>framework-selenium</w:t>
      </w:r>
      <w:proofErr w:type="spellEnd"/>
    </w:p>
    <w:p w14:paraId="2344716A" w14:textId="0E46D6D0" w:rsidR="00704F2F" w:rsidRPr="007E6041" w:rsidRDefault="00704F2F" w:rsidP="007E6041">
      <w:pPr>
        <w:ind w:left="851"/>
        <w:rPr>
          <w:rStyle w:val="Hipervnculo"/>
          <w:color w:val="auto"/>
          <w:u w:val="none"/>
        </w:rPr>
      </w:pPr>
      <w:r w:rsidRPr="009C119B">
        <w:t>Acceso al repositorio</w:t>
      </w:r>
      <w:r w:rsidR="007E6041">
        <w:t xml:space="preserve">: </w:t>
      </w:r>
      <w:r w:rsidR="007E6041">
        <w:tab/>
      </w:r>
      <w:r w:rsidR="00557E0D">
        <w:rPr>
          <w:rFonts w:ascii="Segoe UI" w:hAnsi="Segoe UI" w:cs="Segoe UI"/>
          <w:color w:val="2C3E50"/>
          <w:shd w:val="clear" w:color="auto" w:fill="FFFFFF"/>
        </w:rPr>
        <w:t>https://bitbucket.org/VisaNet_TI/framework-selenium/src/master/</w:t>
      </w:r>
    </w:p>
    <w:p w14:paraId="13BFC647" w14:textId="77777777" w:rsidR="002177BC" w:rsidRPr="000971EC" w:rsidRDefault="002177BC" w:rsidP="009C119B">
      <w:pPr>
        <w:ind w:left="851"/>
      </w:pPr>
    </w:p>
    <w:p w14:paraId="3F26524E" w14:textId="77777777" w:rsidR="00377E50" w:rsidRPr="009C2E78" w:rsidRDefault="00377E50" w:rsidP="009C119B">
      <w:pPr>
        <w:pStyle w:val="Ttulo3"/>
      </w:pPr>
      <w:bookmarkStart w:id="36" w:name="_Toc31795969"/>
      <w:r w:rsidRPr="009C2E78">
        <w:t>Características</w:t>
      </w:r>
      <w:r w:rsidR="009C119B">
        <w:t xml:space="preserve"> del repositorio</w:t>
      </w:r>
      <w:bookmarkEnd w:id="36"/>
    </w:p>
    <w:p w14:paraId="3C30633C" w14:textId="42F35DDF" w:rsidR="00377E50" w:rsidRPr="000971EC" w:rsidRDefault="009C119B" w:rsidP="00502566">
      <w:pPr>
        <w:ind w:left="1416" w:hanging="565"/>
      </w:pPr>
      <w:r>
        <w:t xml:space="preserve">Existe solo un </w:t>
      </w:r>
      <w:r w:rsidR="00377E50" w:rsidRPr="000971EC">
        <w:t>repositorio</w:t>
      </w:r>
      <w:r>
        <w:t xml:space="preserve"> en</w:t>
      </w:r>
      <w:r w:rsidR="00377E50" w:rsidRPr="000971EC">
        <w:t xml:space="preserve"> donde almacena un </w:t>
      </w:r>
      <w:proofErr w:type="gramStart"/>
      <w:r w:rsidR="00377E50" w:rsidRPr="000971EC">
        <w:t>proyecto java</w:t>
      </w:r>
      <w:proofErr w:type="gramEnd"/>
      <w:r w:rsidR="00377E50" w:rsidRPr="000971EC">
        <w:t xml:space="preserve"> </w:t>
      </w:r>
      <w:r>
        <w:t xml:space="preserve">con la estructura </w:t>
      </w:r>
      <w:proofErr w:type="spellStart"/>
      <w:r>
        <w:t>maven</w:t>
      </w:r>
      <w:proofErr w:type="spellEnd"/>
      <w:r>
        <w:t xml:space="preserve">. Este proyecto </w:t>
      </w:r>
      <w:r w:rsidR="00377E50" w:rsidRPr="000971EC">
        <w:t xml:space="preserve">incluye escenarios para los diferentes aplicativos de </w:t>
      </w:r>
      <w:r w:rsidR="007E2550">
        <w:t>Niubiz</w:t>
      </w:r>
      <w:r>
        <w:t>.</w:t>
      </w:r>
    </w:p>
    <w:p w14:paraId="275BDA07" w14:textId="77777777" w:rsidR="00377E50" w:rsidRPr="009C119B" w:rsidRDefault="00377E50" w:rsidP="009C119B">
      <w:pPr>
        <w:pStyle w:val="Prrafodelista"/>
        <w:numPr>
          <w:ilvl w:val="0"/>
          <w:numId w:val="31"/>
        </w:numPr>
        <w:rPr>
          <w:b/>
          <w:u w:val="single"/>
        </w:rPr>
      </w:pPr>
      <w:r w:rsidRPr="009C119B">
        <w:rPr>
          <w:b/>
          <w:u w:val="single"/>
        </w:rPr>
        <w:t>Accesos:</w:t>
      </w:r>
    </w:p>
    <w:p w14:paraId="09C8013C" w14:textId="77777777" w:rsidR="00377E50" w:rsidRPr="000971EC" w:rsidRDefault="00377E50" w:rsidP="009C119B">
      <w:pPr>
        <w:ind w:left="1211"/>
      </w:pPr>
      <w:r w:rsidRPr="008723C0">
        <w:rPr>
          <w:i/>
        </w:rPr>
        <w:t>Escritura y Lectura:</w:t>
      </w:r>
      <w:r w:rsidR="009C119B" w:rsidRPr="008723C0">
        <w:rPr>
          <w:i/>
        </w:rPr>
        <w:t xml:space="preserve"> </w:t>
      </w:r>
      <w:r w:rsidRPr="009C119B">
        <w:t xml:space="preserve"> </w:t>
      </w:r>
      <w:r w:rsidRPr="000971EC">
        <w:t>Desarrolladores de test</w:t>
      </w:r>
    </w:p>
    <w:p w14:paraId="3E103B9B" w14:textId="77777777" w:rsidR="00377E50" w:rsidRPr="009C119B" w:rsidRDefault="00377E50" w:rsidP="009C119B">
      <w:pPr>
        <w:pStyle w:val="Prrafodelista"/>
        <w:numPr>
          <w:ilvl w:val="0"/>
          <w:numId w:val="31"/>
        </w:numPr>
        <w:rPr>
          <w:b/>
          <w:u w:val="single"/>
        </w:rPr>
      </w:pPr>
      <w:r w:rsidRPr="009C119B">
        <w:rPr>
          <w:b/>
          <w:u w:val="single"/>
        </w:rPr>
        <w:t>Estrategia de Ramas:</w:t>
      </w:r>
    </w:p>
    <w:p w14:paraId="783DC746" w14:textId="77777777" w:rsidR="006931A0" w:rsidRPr="0029188C" w:rsidRDefault="006931A0" w:rsidP="006931A0">
      <w:pPr>
        <w:pStyle w:val="NormalWeb"/>
        <w:shd w:val="clear" w:color="auto" w:fill="FFFFFF"/>
        <w:ind w:left="1068"/>
        <w:rPr>
          <w:rFonts w:ascii="Segoe UI" w:hAnsi="Segoe UI" w:cs="Segoe UI"/>
          <w:sz w:val="20"/>
        </w:rPr>
      </w:pPr>
      <w:r w:rsidRPr="006931A0">
        <w:rPr>
          <w:rFonts w:ascii="Segoe UI" w:hAnsi="Segoe UI" w:cs="Segoe UI"/>
          <w:b/>
          <w:sz w:val="20"/>
          <w:lang w:val="es-PE"/>
        </w:rPr>
        <w:t>Repositorio</w:t>
      </w:r>
      <w:r w:rsidRPr="0029188C">
        <w:rPr>
          <w:rFonts w:ascii="Segoe UI" w:hAnsi="Segoe UI" w:cs="Segoe UI"/>
          <w:sz w:val="20"/>
        </w:rPr>
        <w:t>: framework-selenium</w:t>
      </w:r>
    </w:p>
    <w:p w14:paraId="7512B273" w14:textId="77777777" w:rsidR="006931A0" w:rsidRPr="006931A0" w:rsidRDefault="006931A0" w:rsidP="006931A0">
      <w:pPr>
        <w:pStyle w:val="Prrafodelista"/>
        <w:numPr>
          <w:ilvl w:val="0"/>
          <w:numId w:val="43"/>
        </w:numPr>
      </w:pPr>
      <w:r w:rsidRPr="006931A0">
        <w:rPr>
          <w:b/>
        </w:rPr>
        <w:t>master</w:t>
      </w:r>
      <w:r w:rsidRPr="006931A0">
        <w:t>: Branch contenedor de las versiones finales de los flujos automatizados.</w:t>
      </w:r>
    </w:p>
    <w:p w14:paraId="6954E6E0" w14:textId="77777777" w:rsidR="006931A0" w:rsidRPr="006931A0" w:rsidRDefault="006931A0" w:rsidP="006931A0">
      <w:pPr>
        <w:pStyle w:val="Prrafodelista"/>
        <w:numPr>
          <w:ilvl w:val="0"/>
          <w:numId w:val="43"/>
        </w:numPr>
      </w:pPr>
      <w:r w:rsidRPr="006931A0">
        <w:rPr>
          <w:b/>
        </w:rPr>
        <w:t>qa:</w:t>
      </w:r>
      <w:r w:rsidRPr="006931A0">
        <w:t xml:space="preserve"> Branch contenedor de las versiones verificadas por el equipo de calidad.</w:t>
      </w:r>
    </w:p>
    <w:p w14:paraId="792A1E60" w14:textId="77777777" w:rsidR="006931A0" w:rsidRPr="006931A0" w:rsidRDefault="006931A0" w:rsidP="006931A0">
      <w:pPr>
        <w:pStyle w:val="Prrafodelista"/>
        <w:numPr>
          <w:ilvl w:val="0"/>
          <w:numId w:val="43"/>
        </w:numPr>
      </w:pPr>
      <w:r w:rsidRPr="006931A0">
        <w:rPr>
          <w:b/>
        </w:rPr>
        <w:t>developer</w:t>
      </w:r>
      <w:r w:rsidRPr="006931A0">
        <w:t>: Branch contenedor de las versiones desarrollados por el equipo de automatización.</w:t>
      </w:r>
    </w:p>
    <w:p w14:paraId="5FDC4481" w14:textId="77777777" w:rsidR="006931A0" w:rsidRPr="00C1115A" w:rsidRDefault="006931A0" w:rsidP="006931A0">
      <w:pPr>
        <w:pStyle w:val="NormalWeb"/>
        <w:shd w:val="clear" w:color="auto" w:fill="FFFFFF"/>
        <w:ind w:left="1068"/>
        <w:rPr>
          <w:rFonts w:ascii="Segoe UI" w:hAnsi="Segoe UI" w:cs="Segoe UI"/>
        </w:rPr>
      </w:pPr>
      <w:r>
        <w:rPr>
          <w:noProof/>
        </w:rPr>
        <w:drawing>
          <wp:inline distT="0" distB="0" distL="0" distR="0" wp14:anchorId="203CFDFA" wp14:editId="5EE835FC">
            <wp:extent cx="4492919" cy="1851138"/>
            <wp:effectExtent l="19050" t="19050" r="22225" b="15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2333" cy="1863257"/>
                    </a:xfrm>
                    <a:prstGeom prst="rect">
                      <a:avLst/>
                    </a:prstGeom>
                    <a:ln w="12700">
                      <a:solidFill>
                        <a:schemeClr val="tx1"/>
                      </a:solidFill>
                    </a:ln>
                  </pic:spPr>
                </pic:pic>
              </a:graphicData>
            </a:graphic>
          </wp:inline>
        </w:drawing>
      </w:r>
    </w:p>
    <w:p w14:paraId="6EAFBDA3" w14:textId="7EA4445A" w:rsidR="00694E64" w:rsidRDefault="00694E64" w:rsidP="009C119B">
      <w:pPr>
        <w:ind w:left="1211"/>
      </w:pPr>
    </w:p>
    <w:p w14:paraId="31CD5DDE" w14:textId="2E96DCB3" w:rsidR="000F3F4F" w:rsidRDefault="000F3F4F" w:rsidP="009C119B">
      <w:pPr>
        <w:ind w:left="1211"/>
      </w:pPr>
    </w:p>
    <w:p w14:paraId="670B1A16" w14:textId="77777777" w:rsidR="00377E50" w:rsidRDefault="00377E50" w:rsidP="00B66467">
      <w:pPr>
        <w:pStyle w:val="Ttulo2"/>
      </w:pPr>
      <w:bookmarkStart w:id="37" w:name="_Toc31795970"/>
      <w:r w:rsidRPr="000971EC">
        <w:lastRenderedPageBreak/>
        <w:t>Dinámica de trabajo</w:t>
      </w:r>
      <w:bookmarkEnd w:id="37"/>
    </w:p>
    <w:p w14:paraId="2FF4B235" w14:textId="77777777" w:rsidR="00636015" w:rsidRPr="00636015" w:rsidRDefault="00636015" w:rsidP="00636015">
      <w:r>
        <w:t>Para el adecuado control del reposit</w:t>
      </w:r>
      <w:r w:rsidR="009C2E78">
        <w:t>orio y el mantenimiento de los scripts, se ha propuesto la siguiente dinámica de trabajo.</w:t>
      </w:r>
    </w:p>
    <w:p w14:paraId="52C0EBFA"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Al llegar un nuevo proyecto, solicitud a demanda de automatización de prueba de un aplicativo o mantenimiento de scripts, se deberá crear una rama con el nombre del proyecto o aplicativo.</w:t>
      </w:r>
    </w:p>
    <w:p w14:paraId="4E29A9F7"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 xml:space="preserve">Los </w:t>
      </w:r>
      <w:proofErr w:type="spellStart"/>
      <w:r w:rsidRPr="005F1D6B">
        <w:rPr>
          <w:rFonts w:eastAsia="Calibri"/>
          <w:noProof w:val="0"/>
          <w:szCs w:val="22"/>
          <w:lang w:val="es-PE" w:eastAsia="es-ES"/>
        </w:rPr>
        <w:t>automatizadores</w:t>
      </w:r>
      <w:proofErr w:type="spellEnd"/>
      <w:r w:rsidRPr="005F1D6B">
        <w:rPr>
          <w:rFonts w:eastAsia="Calibri"/>
          <w:noProof w:val="0"/>
          <w:szCs w:val="22"/>
          <w:lang w:val="es-PE" w:eastAsia="es-ES"/>
        </w:rPr>
        <w:t xml:space="preserve"> descargan la versión del master a su local.</w:t>
      </w:r>
    </w:p>
    <w:p w14:paraId="2F6A41E5"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 xml:space="preserve">Los </w:t>
      </w:r>
      <w:proofErr w:type="spellStart"/>
      <w:r w:rsidRPr="005F1D6B">
        <w:rPr>
          <w:rFonts w:eastAsia="Calibri"/>
          <w:noProof w:val="0"/>
          <w:szCs w:val="22"/>
          <w:lang w:val="es-PE" w:eastAsia="es-ES"/>
        </w:rPr>
        <w:t>automatizadores</w:t>
      </w:r>
      <w:proofErr w:type="spellEnd"/>
      <w:r w:rsidRPr="005F1D6B">
        <w:rPr>
          <w:rFonts w:eastAsia="Calibri"/>
          <w:noProof w:val="0"/>
          <w:szCs w:val="22"/>
          <w:lang w:val="es-PE" w:eastAsia="es-ES"/>
        </w:rPr>
        <w:t xml:space="preserve"> desarrollan los nuevos scripts en la rama </w:t>
      </w:r>
      <w:proofErr w:type="spellStart"/>
      <w:r w:rsidRPr="005F1D6B">
        <w:rPr>
          <w:rFonts w:eastAsia="Calibri"/>
          <w:noProof w:val="0"/>
          <w:szCs w:val="22"/>
          <w:lang w:val="es-PE" w:eastAsia="es-ES"/>
        </w:rPr>
        <w:t>developer</w:t>
      </w:r>
      <w:proofErr w:type="spellEnd"/>
      <w:r w:rsidRPr="005F1D6B">
        <w:rPr>
          <w:rFonts w:eastAsia="Calibri"/>
          <w:noProof w:val="0"/>
          <w:szCs w:val="22"/>
          <w:lang w:val="es-PE" w:eastAsia="es-ES"/>
        </w:rPr>
        <w:t xml:space="preserve">. Realizan las pruebas correspondientes y realizan un </w:t>
      </w:r>
      <w:proofErr w:type="spellStart"/>
      <w:r w:rsidRPr="005F1D6B">
        <w:rPr>
          <w:rFonts w:eastAsia="Calibri"/>
          <w:noProof w:val="0"/>
          <w:szCs w:val="22"/>
          <w:lang w:val="es-PE" w:eastAsia="es-ES"/>
        </w:rPr>
        <w:t>push</w:t>
      </w:r>
      <w:proofErr w:type="spellEnd"/>
      <w:r w:rsidRPr="005F1D6B">
        <w:rPr>
          <w:rFonts w:eastAsia="Calibri"/>
          <w:noProof w:val="0"/>
          <w:szCs w:val="22"/>
          <w:lang w:val="es-PE" w:eastAsia="es-ES"/>
        </w:rPr>
        <w:t xml:space="preserve"> dentro de la misma rama.</w:t>
      </w:r>
    </w:p>
    <w:p w14:paraId="1A6ECDE1"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Se realiza una revisión de pares al código que se quiere subir a la rama qa.</w:t>
      </w:r>
    </w:p>
    <w:p w14:paraId="27DCE27E"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Cuando se aprueba el desarrollo se sube el código a la rama qa.</w:t>
      </w:r>
    </w:p>
    <w:p w14:paraId="5FE9C6A0" w14:textId="77777777" w:rsidR="005F1D6B" w:rsidRPr="005F1D6B" w:rsidRDefault="005F1D6B" w:rsidP="005F1D6B">
      <w:pPr>
        <w:pStyle w:val="Imagen"/>
        <w:numPr>
          <w:ilvl w:val="0"/>
          <w:numId w:val="44"/>
        </w:numPr>
        <w:spacing w:line="240" w:lineRule="auto"/>
        <w:jc w:val="both"/>
        <w:rPr>
          <w:rFonts w:eastAsia="Calibri"/>
          <w:noProof w:val="0"/>
          <w:szCs w:val="22"/>
          <w:lang w:val="es-PE" w:eastAsia="es-ES"/>
        </w:rPr>
      </w:pPr>
      <w:r w:rsidRPr="005F1D6B">
        <w:rPr>
          <w:rFonts w:eastAsia="Calibri"/>
          <w:noProof w:val="0"/>
          <w:szCs w:val="22"/>
          <w:lang w:val="es-PE" w:eastAsia="es-ES"/>
        </w:rPr>
        <w:t xml:space="preserve">Se aprueba el </w:t>
      </w:r>
      <w:proofErr w:type="spellStart"/>
      <w:r w:rsidRPr="005F1D6B">
        <w:rPr>
          <w:rFonts w:eastAsia="Calibri"/>
          <w:noProof w:val="0"/>
          <w:szCs w:val="22"/>
          <w:lang w:val="es-PE" w:eastAsia="es-ES"/>
        </w:rPr>
        <w:t>pull</w:t>
      </w:r>
      <w:proofErr w:type="spellEnd"/>
      <w:r w:rsidRPr="005F1D6B">
        <w:rPr>
          <w:rFonts w:eastAsia="Calibri"/>
          <w:noProof w:val="0"/>
          <w:szCs w:val="22"/>
          <w:lang w:val="es-PE" w:eastAsia="es-ES"/>
        </w:rPr>
        <w:t xml:space="preserve"> </w:t>
      </w:r>
      <w:proofErr w:type="spellStart"/>
      <w:r w:rsidRPr="005F1D6B">
        <w:rPr>
          <w:rFonts w:eastAsia="Calibri"/>
          <w:noProof w:val="0"/>
          <w:szCs w:val="22"/>
          <w:lang w:val="es-PE" w:eastAsia="es-ES"/>
        </w:rPr>
        <w:t>request</w:t>
      </w:r>
      <w:proofErr w:type="spellEnd"/>
      <w:r w:rsidRPr="005F1D6B">
        <w:rPr>
          <w:rFonts w:eastAsia="Calibri"/>
          <w:noProof w:val="0"/>
          <w:szCs w:val="22"/>
          <w:lang w:val="es-PE" w:eastAsia="es-ES"/>
        </w:rPr>
        <w:t xml:space="preserve"> para que la rama master tenga la versión actualizada.</w:t>
      </w:r>
    </w:p>
    <w:p w14:paraId="11FB7B2D" w14:textId="5E5DB754" w:rsidR="005F1D6B" w:rsidRPr="000971EC" w:rsidRDefault="005F1D6B" w:rsidP="0008326D">
      <w:pPr>
        <w:pStyle w:val="Imagen"/>
      </w:pPr>
      <w:r>
        <w:drawing>
          <wp:inline distT="0" distB="0" distL="0" distR="0" wp14:anchorId="4C4EF6AB" wp14:editId="373319C9">
            <wp:extent cx="5941060" cy="3194685"/>
            <wp:effectExtent l="0" t="0" r="254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194685"/>
                    </a:xfrm>
                    <a:prstGeom prst="rect">
                      <a:avLst/>
                    </a:prstGeom>
                  </pic:spPr>
                </pic:pic>
              </a:graphicData>
            </a:graphic>
          </wp:inline>
        </w:drawing>
      </w:r>
    </w:p>
    <w:p w14:paraId="6E175013" w14:textId="1DA18262" w:rsidR="00912FA6" w:rsidRDefault="00F31504" w:rsidP="00C248B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16</w:t>
      </w:r>
      <w:r w:rsidRPr="000971EC">
        <w:fldChar w:fldCharType="end"/>
      </w:r>
      <w:r w:rsidRPr="000971EC">
        <w:t xml:space="preserve"> Dinámica de Trabajo para interactuar con el repositorio</w:t>
      </w:r>
    </w:p>
    <w:p w14:paraId="5813BE1F" w14:textId="087180E9" w:rsidR="005F1D6B" w:rsidRDefault="005F1D6B">
      <w:pPr>
        <w:spacing w:after="0"/>
        <w:ind w:left="0"/>
        <w:jc w:val="left"/>
      </w:pPr>
      <w:r>
        <w:br w:type="page"/>
      </w:r>
    </w:p>
    <w:p w14:paraId="0F67CC1C" w14:textId="5B4E210D" w:rsidR="009C2E78" w:rsidRDefault="002138ED" w:rsidP="00690AFE">
      <w:pPr>
        <w:pStyle w:val="Ttulo1"/>
      </w:pPr>
      <w:bookmarkStart w:id="38" w:name="_Toc31795971"/>
      <w:r>
        <w:lastRenderedPageBreak/>
        <w:t>Ejecución de CLI (</w:t>
      </w:r>
      <w:proofErr w:type="spellStart"/>
      <w:r>
        <w:t>Command</w:t>
      </w:r>
      <w:proofErr w:type="spellEnd"/>
      <w:r>
        <w:t xml:space="preserve"> Line Interface)</w:t>
      </w:r>
      <w:r w:rsidR="009C2E78">
        <w:t xml:space="preserve">: </w:t>
      </w:r>
      <w:bookmarkEnd w:id="38"/>
    </w:p>
    <w:p w14:paraId="1C0E1488" w14:textId="7349414A" w:rsidR="009C2E78" w:rsidRDefault="00D57818" w:rsidP="009C2E78">
      <w:pPr>
        <w:pStyle w:val="Ttulo2"/>
      </w:pPr>
      <w:r>
        <w:t>Arquitectura</w:t>
      </w:r>
    </w:p>
    <w:p w14:paraId="3A35A2A8" w14:textId="3D4E8535" w:rsidR="009C119B" w:rsidRPr="002138ED" w:rsidRDefault="00D57818" w:rsidP="0008326D">
      <w:pPr>
        <w:pStyle w:val="Imagen"/>
        <w:rPr>
          <w:highlight w:val="yellow"/>
        </w:rPr>
      </w:pPr>
      <w:r w:rsidRPr="00D57818">
        <w:drawing>
          <wp:inline distT="0" distB="0" distL="0" distR="0" wp14:anchorId="602027C4" wp14:editId="2BB6AE5A">
            <wp:extent cx="3695700" cy="20386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9797" cy="2046414"/>
                    </a:xfrm>
                    <a:prstGeom prst="rect">
                      <a:avLst/>
                    </a:prstGeom>
                  </pic:spPr>
                </pic:pic>
              </a:graphicData>
            </a:graphic>
          </wp:inline>
        </w:drawing>
      </w:r>
    </w:p>
    <w:p w14:paraId="36ADE6F1" w14:textId="684CAD9E" w:rsidR="009C119B" w:rsidRPr="00C248B0" w:rsidRDefault="009C119B" w:rsidP="008723C0">
      <w:pPr>
        <w:pStyle w:val="Descripcin"/>
      </w:pPr>
      <w:bookmarkStart w:id="39" w:name="_Ref31710155"/>
      <w:r w:rsidRPr="00C248B0">
        <w:t xml:space="preserve">Figura </w:t>
      </w:r>
      <w:proofErr w:type="spellStart"/>
      <w:r w:rsidRPr="00C248B0">
        <w:t>N°</w:t>
      </w:r>
      <w:proofErr w:type="spellEnd"/>
      <w:r w:rsidRPr="00C248B0">
        <w:t xml:space="preserve"> </w:t>
      </w:r>
      <w:r w:rsidRPr="00C248B0">
        <w:fldChar w:fldCharType="begin"/>
      </w:r>
      <w:r w:rsidRPr="00C248B0">
        <w:instrText xml:space="preserve"> SEQ Figura_N° \* ARABIC </w:instrText>
      </w:r>
      <w:r w:rsidRPr="00C248B0">
        <w:fldChar w:fldCharType="separate"/>
      </w:r>
      <w:r w:rsidR="005A115F">
        <w:rPr>
          <w:noProof/>
        </w:rPr>
        <w:t>17</w:t>
      </w:r>
      <w:r w:rsidRPr="00C248B0">
        <w:fldChar w:fldCharType="end"/>
      </w:r>
      <w:bookmarkEnd w:id="39"/>
      <w:r w:rsidRPr="00C248B0">
        <w:t xml:space="preserve"> </w:t>
      </w:r>
      <w:r w:rsidR="00C248B0" w:rsidRPr="00C248B0">
        <w:t>Arquitectura</w:t>
      </w:r>
    </w:p>
    <w:p w14:paraId="16333862" w14:textId="1EB245C1" w:rsidR="00912FA6" w:rsidRDefault="001C08D4" w:rsidP="001C08D4">
      <w:pPr>
        <w:pStyle w:val="Ttulo2"/>
      </w:pPr>
      <w:r>
        <w:t>Configuración del servidor SSH</w:t>
      </w:r>
    </w:p>
    <w:p w14:paraId="382AB815" w14:textId="342BBFFB" w:rsidR="009B5436" w:rsidRPr="009B5436" w:rsidRDefault="009B5436" w:rsidP="009B5436">
      <w:r>
        <w:t xml:space="preserve">Configuración de la herramienta </w:t>
      </w:r>
      <w:proofErr w:type="spellStart"/>
      <w:r>
        <w:t>freeSSHd</w:t>
      </w:r>
      <w:proofErr w:type="spellEnd"/>
    </w:p>
    <w:p w14:paraId="1902D5A5" w14:textId="19C178D7" w:rsidR="00D96DA3" w:rsidRPr="00154573" w:rsidRDefault="009B5436" w:rsidP="00D96DA3">
      <w:r w:rsidRPr="003F3DCE">
        <w:rPr>
          <w:b/>
        </w:rPr>
        <w:t>Sección SSH:</w:t>
      </w:r>
      <w:r w:rsidR="00154573">
        <w:rPr>
          <w:b/>
        </w:rPr>
        <w:t xml:space="preserve"> </w:t>
      </w:r>
      <w:r w:rsidR="00154573">
        <w:t>Configurar el adaptador de red, puerto y como opcional el mensaje de bienvenida</w:t>
      </w:r>
    </w:p>
    <w:p w14:paraId="5670896E" w14:textId="2E4583E2" w:rsidR="009B5436" w:rsidRDefault="00D96DA3" w:rsidP="007023A3">
      <w:pPr>
        <w:ind w:left="708"/>
        <w:jc w:val="center"/>
      </w:pPr>
      <w:r>
        <w:rPr>
          <w:noProof/>
        </w:rPr>
        <w:drawing>
          <wp:inline distT="0" distB="0" distL="0" distR="0" wp14:anchorId="155A2F14" wp14:editId="1DE8C11C">
            <wp:extent cx="3333915" cy="324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915" cy="3240000"/>
                    </a:xfrm>
                    <a:prstGeom prst="rect">
                      <a:avLst/>
                    </a:prstGeom>
                    <a:noFill/>
                    <a:ln>
                      <a:noFill/>
                    </a:ln>
                  </pic:spPr>
                </pic:pic>
              </a:graphicData>
            </a:graphic>
          </wp:inline>
        </w:drawing>
      </w:r>
    </w:p>
    <w:p w14:paraId="3BE13C49" w14:textId="2189C8DE" w:rsidR="00154573" w:rsidRDefault="00695B05" w:rsidP="00695B05">
      <w:pPr>
        <w:pStyle w:val="Descripcin"/>
        <w:rPr>
          <w:noProof/>
        </w:rPr>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18</w:t>
      </w:r>
      <w:r>
        <w:fldChar w:fldCharType="end"/>
      </w:r>
      <w:r>
        <w:rPr>
          <w:noProof/>
        </w:rPr>
        <w:t xml:space="preserve"> Configuración del servidor SSH - Sección SSH</w:t>
      </w:r>
    </w:p>
    <w:p w14:paraId="17735FA8" w14:textId="77777777" w:rsidR="007023A3" w:rsidRPr="007023A3" w:rsidRDefault="007023A3" w:rsidP="007023A3"/>
    <w:p w14:paraId="543BEE53" w14:textId="62454B51" w:rsidR="009B5436" w:rsidRPr="00154573" w:rsidRDefault="009B5436" w:rsidP="009B5436">
      <w:pPr>
        <w:jc w:val="left"/>
      </w:pPr>
      <w:r w:rsidRPr="003F3DCE">
        <w:rPr>
          <w:b/>
        </w:rPr>
        <w:t xml:space="preserve">Sección </w:t>
      </w:r>
      <w:proofErr w:type="spellStart"/>
      <w:r w:rsidRPr="003F3DCE">
        <w:rPr>
          <w:b/>
        </w:rPr>
        <w:t>Authentication</w:t>
      </w:r>
      <w:proofErr w:type="spellEnd"/>
      <w:r w:rsidRPr="003F3DCE">
        <w:rPr>
          <w:b/>
        </w:rPr>
        <w:t xml:space="preserve">: </w:t>
      </w:r>
      <w:r w:rsidR="00154573">
        <w:t xml:space="preserve">Seleccionar la </w:t>
      </w:r>
      <w:proofErr w:type="spellStart"/>
      <w:r w:rsidR="00154573">
        <w:t>authentication</w:t>
      </w:r>
      <w:proofErr w:type="spellEnd"/>
      <w:r w:rsidR="00154573">
        <w:t xml:space="preserve"> </w:t>
      </w:r>
      <w:proofErr w:type="spellStart"/>
      <w:r w:rsidR="00154573">
        <w:t>Required</w:t>
      </w:r>
      <w:proofErr w:type="spellEnd"/>
      <w:r w:rsidR="00154573">
        <w:t xml:space="preserve"> y </w:t>
      </w:r>
      <w:proofErr w:type="spellStart"/>
      <w:r w:rsidR="00154573">
        <w:t>Allowed</w:t>
      </w:r>
      <w:proofErr w:type="spellEnd"/>
    </w:p>
    <w:p w14:paraId="6D7E1643" w14:textId="4AD2856D" w:rsidR="00185C3B" w:rsidRDefault="009B5436" w:rsidP="007023A3">
      <w:pPr>
        <w:ind w:left="708"/>
        <w:jc w:val="center"/>
      </w:pPr>
      <w:r>
        <w:rPr>
          <w:noProof/>
        </w:rPr>
        <w:lastRenderedPageBreak/>
        <w:drawing>
          <wp:inline distT="0" distB="0" distL="0" distR="0" wp14:anchorId="3533C028" wp14:editId="3D26FD5A">
            <wp:extent cx="3299941" cy="1980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37851"/>
                    <a:stretch/>
                  </pic:blipFill>
                  <pic:spPr bwMode="auto">
                    <a:xfrm>
                      <a:off x="0" y="0"/>
                      <a:ext cx="3299941"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09557653" w14:textId="336BC4CC" w:rsidR="00154573" w:rsidRDefault="00695B05" w:rsidP="00695B05">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19</w:t>
      </w:r>
      <w:r>
        <w:fldChar w:fldCharType="end"/>
      </w:r>
      <w:r>
        <w:t xml:space="preserve"> Configuración del servidor SSH - Sección </w:t>
      </w:r>
      <w:proofErr w:type="spellStart"/>
      <w:r>
        <w:t>Authentication</w:t>
      </w:r>
      <w:proofErr w:type="spellEnd"/>
    </w:p>
    <w:p w14:paraId="26373D93" w14:textId="3041F26A" w:rsidR="00154573" w:rsidRDefault="00154573" w:rsidP="00185C3B">
      <w:pPr>
        <w:ind w:left="708"/>
        <w:jc w:val="left"/>
      </w:pPr>
    </w:p>
    <w:p w14:paraId="6CFDA752" w14:textId="5A08D452" w:rsidR="00154573" w:rsidRDefault="00154573" w:rsidP="00185C3B">
      <w:pPr>
        <w:ind w:left="708"/>
        <w:jc w:val="left"/>
      </w:pPr>
    </w:p>
    <w:p w14:paraId="1FC63E69" w14:textId="1354F5D9" w:rsidR="00154573" w:rsidRDefault="00154573" w:rsidP="00185C3B">
      <w:pPr>
        <w:ind w:left="708"/>
        <w:jc w:val="left"/>
      </w:pPr>
    </w:p>
    <w:p w14:paraId="3D68460C" w14:textId="64540762" w:rsidR="00154573" w:rsidRDefault="00154573" w:rsidP="00185C3B">
      <w:pPr>
        <w:ind w:left="708"/>
        <w:jc w:val="left"/>
      </w:pPr>
    </w:p>
    <w:p w14:paraId="06AC3051" w14:textId="16C6549E" w:rsidR="00154573" w:rsidRDefault="00154573" w:rsidP="00185C3B">
      <w:pPr>
        <w:ind w:left="708"/>
        <w:jc w:val="left"/>
      </w:pPr>
    </w:p>
    <w:p w14:paraId="51A8E5EC" w14:textId="5789753C" w:rsidR="00154573" w:rsidRDefault="00154573" w:rsidP="00185C3B">
      <w:pPr>
        <w:ind w:left="708"/>
        <w:jc w:val="left"/>
      </w:pPr>
    </w:p>
    <w:p w14:paraId="281910BE" w14:textId="77777777" w:rsidR="00154573" w:rsidRDefault="00154573" w:rsidP="00185C3B">
      <w:pPr>
        <w:ind w:left="708"/>
        <w:jc w:val="left"/>
      </w:pPr>
    </w:p>
    <w:p w14:paraId="57BD037A" w14:textId="149BB81E" w:rsidR="003F3DCE" w:rsidRPr="00154573" w:rsidRDefault="003F3DCE" w:rsidP="009B5436">
      <w:pPr>
        <w:jc w:val="left"/>
      </w:pPr>
      <w:r w:rsidRPr="003F3DCE">
        <w:rPr>
          <w:b/>
        </w:rPr>
        <w:t xml:space="preserve">Sección </w:t>
      </w:r>
      <w:proofErr w:type="spellStart"/>
      <w:r w:rsidRPr="003F3DCE">
        <w:rPr>
          <w:b/>
        </w:rPr>
        <w:t>Encryption</w:t>
      </w:r>
      <w:proofErr w:type="spellEnd"/>
      <w:r w:rsidRPr="003F3DCE">
        <w:rPr>
          <w:b/>
        </w:rPr>
        <w:t>:</w:t>
      </w:r>
      <w:r w:rsidR="00154573">
        <w:rPr>
          <w:b/>
        </w:rPr>
        <w:t xml:space="preserve"> </w:t>
      </w:r>
      <w:r w:rsidR="00154573">
        <w:t xml:space="preserve">Seleccionar </w:t>
      </w:r>
      <w:r w:rsidR="0007296E">
        <w:t>la encriptación</w:t>
      </w:r>
      <w:r w:rsidR="00154573">
        <w:t xml:space="preserve"> AES256</w:t>
      </w:r>
    </w:p>
    <w:p w14:paraId="329760C8" w14:textId="0213B047" w:rsidR="003F3DCE" w:rsidRDefault="003F3DCE" w:rsidP="007023A3">
      <w:pPr>
        <w:ind w:left="708"/>
        <w:jc w:val="center"/>
      </w:pPr>
      <w:r>
        <w:rPr>
          <w:noProof/>
        </w:rPr>
        <w:drawing>
          <wp:inline distT="0" distB="0" distL="0" distR="0" wp14:anchorId="3E869686" wp14:editId="301FD861">
            <wp:extent cx="3360221" cy="198000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38975"/>
                    <a:stretch/>
                  </pic:blipFill>
                  <pic:spPr bwMode="auto">
                    <a:xfrm>
                      <a:off x="0" y="0"/>
                      <a:ext cx="3360221"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E3908" w14:textId="22C3A594" w:rsidR="00185C3B" w:rsidRDefault="007023A3" w:rsidP="007023A3">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20</w:t>
      </w:r>
      <w:r>
        <w:fldChar w:fldCharType="end"/>
      </w:r>
      <w:r>
        <w:t xml:space="preserve"> </w:t>
      </w:r>
      <w:r w:rsidRPr="0037469F">
        <w:t>Configuración del servidor SSH -</w:t>
      </w:r>
      <w:r>
        <w:t xml:space="preserve"> Sección </w:t>
      </w:r>
      <w:proofErr w:type="spellStart"/>
      <w:r>
        <w:t>Encryption</w:t>
      </w:r>
      <w:proofErr w:type="spellEnd"/>
    </w:p>
    <w:p w14:paraId="66A975F9" w14:textId="77777777" w:rsidR="007023A3" w:rsidRPr="007023A3" w:rsidRDefault="007023A3" w:rsidP="007023A3"/>
    <w:p w14:paraId="12F928F2" w14:textId="7E0585E1" w:rsidR="00185C3B" w:rsidRDefault="00185C3B" w:rsidP="009B5436">
      <w:pPr>
        <w:jc w:val="left"/>
      </w:pPr>
      <w:r w:rsidRPr="00185C3B">
        <w:rPr>
          <w:b/>
        </w:rPr>
        <w:t xml:space="preserve">Sección </w:t>
      </w:r>
      <w:proofErr w:type="spellStart"/>
      <w:r w:rsidRPr="00185C3B">
        <w:rPr>
          <w:b/>
        </w:rPr>
        <w:t>Users</w:t>
      </w:r>
      <w:proofErr w:type="spellEnd"/>
      <w:r w:rsidRPr="00185C3B">
        <w:rPr>
          <w:b/>
        </w:rPr>
        <w:t>:</w:t>
      </w:r>
      <w:r>
        <w:t xml:space="preserve"> Al agregar el usuario seleccionar las opciones Shell y SFTP.</w:t>
      </w:r>
    </w:p>
    <w:p w14:paraId="0E7226AD" w14:textId="64A40111" w:rsidR="00185C3B" w:rsidRDefault="00185C3B" w:rsidP="007023A3">
      <w:pPr>
        <w:ind w:left="708"/>
        <w:jc w:val="center"/>
      </w:pPr>
      <w:r>
        <w:rPr>
          <w:noProof/>
        </w:rPr>
        <w:lastRenderedPageBreak/>
        <w:drawing>
          <wp:inline distT="0" distB="0" distL="0" distR="0" wp14:anchorId="69DBA3D3" wp14:editId="5297E1CF">
            <wp:extent cx="4189969" cy="1800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b="55287"/>
                    <a:stretch/>
                  </pic:blipFill>
                  <pic:spPr bwMode="auto">
                    <a:xfrm>
                      <a:off x="0" y="0"/>
                      <a:ext cx="418996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2C9E449" w14:textId="046F07C6" w:rsidR="00154573" w:rsidRDefault="007023A3" w:rsidP="007023A3">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21</w:t>
      </w:r>
      <w:r>
        <w:fldChar w:fldCharType="end"/>
      </w:r>
      <w:r>
        <w:t xml:space="preserve"> </w:t>
      </w:r>
      <w:r w:rsidRPr="001F738F">
        <w:t>Configuración del servidor SSH -</w:t>
      </w:r>
      <w:r>
        <w:t xml:space="preserve"> Sección </w:t>
      </w:r>
      <w:proofErr w:type="spellStart"/>
      <w:r>
        <w:t>Users</w:t>
      </w:r>
      <w:proofErr w:type="spellEnd"/>
    </w:p>
    <w:p w14:paraId="2F550973" w14:textId="77777777" w:rsidR="007023A3" w:rsidRPr="007023A3" w:rsidRDefault="007023A3" w:rsidP="007023A3"/>
    <w:p w14:paraId="22B14B06" w14:textId="4FB81A31" w:rsidR="00185C3B" w:rsidRPr="001000F5" w:rsidRDefault="00185C3B" w:rsidP="00185C3B">
      <w:pPr>
        <w:jc w:val="left"/>
      </w:pPr>
      <w:r w:rsidRPr="001000F5">
        <w:rPr>
          <w:b/>
        </w:rPr>
        <w:t xml:space="preserve">Sección </w:t>
      </w:r>
      <w:r w:rsidR="001000F5" w:rsidRPr="001000F5">
        <w:rPr>
          <w:b/>
        </w:rPr>
        <w:t>Server Status</w:t>
      </w:r>
      <w:r w:rsidR="001000F5">
        <w:rPr>
          <w:b/>
        </w:rPr>
        <w:t xml:space="preserve">: </w:t>
      </w:r>
      <w:r w:rsidR="00154573">
        <w:t>Iniciar la el servicio de SSH</w:t>
      </w:r>
    </w:p>
    <w:p w14:paraId="46B85541" w14:textId="60220CCC" w:rsidR="00185C3B" w:rsidRDefault="00185C3B" w:rsidP="007023A3">
      <w:pPr>
        <w:ind w:left="708"/>
        <w:jc w:val="center"/>
      </w:pPr>
      <w:r>
        <w:rPr>
          <w:noProof/>
        </w:rPr>
        <w:drawing>
          <wp:inline distT="0" distB="0" distL="0" distR="0" wp14:anchorId="5BCA3D0D" wp14:editId="006FBA80">
            <wp:extent cx="4143375" cy="20842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1580" cy="2088372"/>
                    </a:xfrm>
                    <a:prstGeom prst="rect">
                      <a:avLst/>
                    </a:prstGeom>
                    <a:noFill/>
                    <a:ln>
                      <a:noFill/>
                    </a:ln>
                  </pic:spPr>
                </pic:pic>
              </a:graphicData>
            </a:graphic>
          </wp:inline>
        </w:drawing>
      </w:r>
    </w:p>
    <w:p w14:paraId="40C0F390" w14:textId="0BCA8D68" w:rsidR="00185C3B" w:rsidRDefault="007023A3" w:rsidP="007023A3">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22</w:t>
      </w:r>
      <w:r>
        <w:fldChar w:fldCharType="end"/>
      </w:r>
      <w:r>
        <w:t xml:space="preserve"> </w:t>
      </w:r>
      <w:r w:rsidRPr="0057131A">
        <w:t>Configuración del servidor SSH -</w:t>
      </w:r>
      <w:r>
        <w:t xml:space="preserve"> Sección Server status</w:t>
      </w:r>
    </w:p>
    <w:p w14:paraId="2C824E07" w14:textId="1DF83557" w:rsidR="005764DE" w:rsidRDefault="005764DE" w:rsidP="00185C3B">
      <w:pPr>
        <w:ind w:left="708"/>
        <w:jc w:val="left"/>
      </w:pPr>
    </w:p>
    <w:p w14:paraId="47F13669" w14:textId="61B9FF51" w:rsidR="00E40FB6" w:rsidRDefault="00E40FB6" w:rsidP="00E40FB6">
      <w:pPr>
        <w:pStyle w:val="Ttulo2"/>
      </w:pPr>
      <w:bookmarkStart w:id="40" w:name="_Toc31795973"/>
      <w:r>
        <w:t xml:space="preserve">Ejecución del proyecto desde </w:t>
      </w:r>
      <w:proofErr w:type="spellStart"/>
      <w:r>
        <w:t>Putty</w:t>
      </w:r>
      <w:proofErr w:type="spellEnd"/>
    </w:p>
    <w:p w14:paraId="435BEB23" w14:textId="3C0C5EA1" w:rsidR="00E40FB6" w:rsidRPr="00E40FB6" w:rsidRDefault="00E40FB6" w:rsidP="00E40FB6">
      <w:r>
        <w:t xml:space="preserve">Ingresar el IP </w:t>
      </w:r>
      <w:proofErr w:type="spellStart"/>
      <w:r>
        <w:t>Address</w:t>
      </w:r>
      <w:proofErr w:type="spellEnd"/>
      <w:r>
        <w:t xml:space="preserve"> del servidor y puerto configurado en </w:t>
      </w:r>
      <w:proofErr w:type="spellStart"/>
      <w:r>
        <w:t>freeSSH</w:t>
      </w:r>
      <w:proofErr w:type="spellEnd"/>
      <w:r>
        <w:t>.</w:t>
      </w:r>
    </w:p>
    <w:p w14:paraId="67FBC0B1" w14:textId="41972220" w:rsidR="00E40FB6" w:rsidRDefault="00E40FB6" w:rsidP="00E40FB6">
      <w:pPr>
        <w:jc w:val="center"/>
      </w:pPr>
      <w:r>
        <w:rPr>
          <w:noProof/>
        </w:rPr>
        <w:lastRenderedPageBreak/>
        <w:drawing>
          <wp:inline distT="0" distB="0" distL="0" distR="0" wp14:anchorId="00E80596" wp14:editId="32C8F05D">
            <wp:extent cx="3686175" cy="366126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0605" cy="3665668"/>
                    </a:xfrm>
                    <a:prstGeom prst="rect">
                      <a:avLst/>
                    </a:prstGeom>
                    <a:noFill/>
                    <a:ln>
                      <a:noFill/>
                    </a:ln>
                  </pic:spPr>
                </pic:pic>
              </a:graphicData>
            </a:graphic>
          </wp:inline>
        </w:drawing>
      </w:r>
    </w:p>
    <w:p w14:paraId="5E050515" w14:textId="70A20A3E" w:rsidR="00E40FB6" w:rsidRDefault="00E40FB6" w:rsidP="00E40FB6">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23</w:t>
      </w:r>
      <w:r>
        <w:fldChar w:fldCharType="end"/>
      </w:r>
      <w:r>
        <w:t xml:space="preserve"> </w:t>
      </w:r>
      <w:proofErr w:type="spellStart"/>
      <w:r>
        <w:t>Putty</w:t>
      </w:r>
      <w:proofErr w:type="spellEnd"/>
      <w:r>
        <w:t xml:space="preserve"> </w:t>
      </w:r>
      <w:proofErr w:type="spellStart"/>
      <w:r>
        <w:t>Configuration</w:t>
      </w:r>
      <w:proofErr w:type="spellEnd"/>
    </w:p>
    <w:p w14:paraId="73405A99" w14:textId="77777777" w:rsidR="00B77D16" w:rsidRPr="00B77D16" w:rsidRDefault="00B77D16" w:rsidP="00B77D16"/>
    <w:p w14:paraId="57153D3B" w14:textId="32F74048" w:rsidR="00E40FB6" w:rsidRDefault="00E40FB6" w:rsidP="00E40FB6">
      <w:r>
        <w:t xml:space="preserve">Iniciar sesión con las credenciales creadas en </w:t>
      </w:r>
      <w:proofErr w:type="spellStart"/>
      <w:r>
        <w:t>freeSSHd</w:t>
      </w:r>
      <w:proofErr w:type="spellEnd"/>
    </w:p>
    <w:p w14:paraId="5269DB01" w14:textId="727894FA" w:rsidR="00E40FB6" w:rsidRDefault="00B77D16" w:rsidP="00E40FB6">
      <w:r w:rsidRPr="00B77D16">
        <w:rPr>
          <w:noProof/>
        </w:rPr>
        <w:drawing>
          <wp:inline distT="0" distB="0" distL="0" distR="0" wp14:anchorId="16F821ED" wp14:editId="08021410">
            <wp:extent cx="5941060" cy="1419860"/>
            <wp:effectExtent l="0" t="0" r="254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1419860"/>
                    </a:xfrm>
                    <a:prstGeom prst="rect">
                      <a:avLst/>
                    </a:prstGeom>
                  </pic:spPr>
                </pic:pic>
              </a:graphicData>
            </a:graphic>
          </wp:inline>
        </w:drawing>
      </w:r>
    </w:p>
    <w:p w14:paraId="6B18F1FD" w14:textId="5D9C1D29" w:rsidR="00B77D16" w:rsidRPr="00E40FB6" w:rsidRDefault="00B77D16" w:rsidP="00B77D16">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24</w:t>
      </w:r>
      <w:r>
        <w:fldChar w:fldCharType="end"/>
      </w:r>
      <w:r>
        <w:t xml:space="preserve"> Inicio de sesión con </w:t>
      </w:r>
      <w:proofErr w:type="spellStart"/>
      <w:r>
        <w:t>Putty</w:t>
      </w:r>
      <w:proofErr w:type="spellEnd"/>
      <w:r>
        <w:t xml:space="preserve"> al servidor remoto</w:t>
      </w:r>
    </w:p>
    <w:p w14:paraId="5A69259D" w14:textId="77777777" w:rsidR="005A115F" w:rsidRDefault="005A115F" w:rsidP="00B77D16">
      <w:pPr>
        <w:jc w:val="left"/>
      </w:pPr>
    </w:p>
    <w:p w14:paraId="1716BDF2" w14:textId="77777777" w:rsidR="005A115F" w:rsidRDefault="005A115F" w:rsidP="00B77D16">
      <w:pPr>
        <w:jc w:val="left"/>
      </w:pPr>
    </w:p>
    <w:p w14:paraId="2DA8315D" w14:textId="77777777" w:rsidR="005A115F" w:rsidRDefault="005A115F" w:rsidP="00B77D16">
      <w:pPr>
        <w:jc w:val="left"/>
      </w:pPr>
    </w:p>
    <w:p w14:paraId="00AF5849" w14:textId="77777777" w:rsidR="005A115F" w:rsidRDefault="005A115F" w:rsidP="00B77D16">
      <w:pPr>
        <w:jc w:val="left"/>
      </w:pPr>
    </w:p>
    <w:p w14:paraId="1ABC1605" w14:textId="77777777" w:rsidR="005A115F" w:rsidRDefault="005A115F" w:rsidP="00B77D16">
      <w:pPr>
        <w:jc w:val="left"/>
      </w:pPr>
    </w:p>
    <w:p w14:paraId="33316DD3" w14:textId="77777777" w:rsidR="005A115F" w:rsidRDefault="005A115F" w:rsidP="00B77D16">
      <w:pPr>
        <w:jc w:val="left"/>
      </w:pPr>
    </w:p>
    <w:p w14:paraId="123A302B" w14:textId="77777777" w:rsidR="005A115F" w:rsidRDefault="005A115F" w:rsidP="00B77D16">
      <w:pPr>
        <w:jc w:val="left"/>
      </w:pPr>
    </w:p>
    <w:p w14:paraId="2528B04E" w14:textId="7069DD3A" w:rsidR="00E40FB6" w:rsidRDefault="005A115F" w:rsidP="00B77D16">
      <w:pPr>
        <w:jc w:val="left"/>
      </w:pPr>
      <w:r>
        <w:t>Movernos al directorio donde está el proyecto y ejecutar el comando *</w:t>
      </w:r>
      <w:proofErr w:type="spellStart"/>
      <w:r>
        <w:t>mvn</w:t>
      </w:r>
      <w:proofErr w:type="spellEnd"/>
      <w:r>
        <w:t xml:space="preserve"> test</w:t>
      </w:r>
    </w:p>
    <w:p w14:paraId="12A5C275" w14:textId="57B4924B" w:rsidR="005A115F" w:rsidRDefault="005A115F" w:rsidP="00B77D16">
      <w:pPr>
        <w:jc w:val="left"/>
      </w:pPr>
      <w:r>
        <w:rPr>
          <w:noProof/>
        </w:rPr>
        <w:lastRenderedPageBreak/>
        <w:drawing>
          <wp:inline distT="0" distB="0" distL="0" distR="0" wp14:anchorId="0885DCE0" wp14:editId="2B47879D">
            <wp:extent cx="5038725" cy="341567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7" cy="3441503"/>
                    </a:xfrm>
                    <a:prstGeom prst="rect">
                      <a:avLst/>
                    </a:prstGeom>
                    <a:noFill/>
                    <a:ln>
                      <a:noFill/>
                    </a:ln>
                  </pic:spPr>
                </pic:pic>
              </a:graphicData>
            </a:graphic>
          </wp:inline>
        </w:drawing>
      </w:r>
    </w:p>
    <w:p w14:paraId="7062CE0A" w14:textId="315A500B" w:rsidR="00B77D16" w:rsidRDefault="005A115F" w:rsidP="005A115F">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Pr>
          <w:noProof/>
        </w:rPr>
        <w:t>25</w:t>
      </w:r>
      <w:r>
        <w:fldChar w:fldCharType="end"/>
      </w:r>
      <w:r>
        <w:t xml:space="preserve"> Ejecución del proyecto</w:t>
      </w:r>
    </w:p>
    <w:p w14:paraId="746450C4" w14:textId="77777777" w:rsidR="005A115F" w:rsidRPr="00E40FB6" w:rsidRDefault="005A115F" w:rsidP="005A115F"/>
    <w:p w14:paraId="4606C2A5" w14:textId="694CF21D" w:rsidR="0021436C" w:rsidRPr="000971EC" w:rsidRDefault="005A4798" w:rsidP="009C2E78">
      <w:pPr>
        <w:pStyle w:val="Ttulo1"/>
      </w:pPr>
      <w:r>
        <w:t xml:space="preserve">Desarrollo de </w:t>
      </w:r>
      <w:r w:rsidR="00704F2F" w:rsidRPr="000971EC">
        <w:t>nuevos scripts de automatización</w:t>
      </w:r>
      <w:bookmarkEnd w:id="40"/>
    </w:p>
    <w:p w14:paraId="0C6612E1" w14:textId="77777777" w:rsidR="00912FA6" w:rsidRDefault="00912FA6" w:rsidP="00B66467">
      <w:pPr>
        <w:pStyle w:val="Ttulo2"/>
      </w:pPr>
      <w:bookmarkStart w:id="41" w:name="_Toc31795974"/>
      <w:r>
        <w:t>Proceso</w:t>
      </w:r>
      <w:bookmarkEnd w:id="41"/>
    </w:p>
    <w:p w14:paraId="42EEFA89" w14:textId="77777777" w:rsidR="00912FA6" w:rsidRPr="000971EC" w:rsidRDefault="00912FA6" w:rsidP="00912FA6">
      <w:r w:rsidRPr="000971EC">
        <w:t>Se sugiere el siguiente proceso a seguir cuando se tienen que automatizar nuevos casos de prueba:</w:t>
      </w:r>
    </w:p>
    <w:p w14:paraId="650E2778" w14:textId="77777777" w:rsidR="00912FA6" w:rsidRPr="000971EC" w:rsidRDefault="00912FA6" w:rsidP="00912FA6">
      <w:pPr>
        <w:pStyle w:val="Imagen"/>
      </w:pPr>
      <w:r>
        <w:rPr>
          <w:lang w:val="es-PE" w:eastAsia="es-PE"/>
        </w:rPr>
        <w:drawing>
          <wp:inline distT="0" distB="0" distL="0" distR="0" wp14:anchorId="61C4450A" wp14:editId="41996F31">
            <wp:extent cx="5148000" cy="1570363"/>
            <wp:effectExtent l="19050" t="19050" r="1460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8000" cy="1570363"/>
                    </a:xfrm>
                    <a:prstGeom prst="rect">
                      <a:avLst/>
                    </a:prstGeom>
                    <a:ln>
                      <a:solidFill>
                        <a:schemeClr val="bg2">
                          <a:lumMod val="25000"/>
                        </a:schemeClr>
                      </a:solidFill>
                    </a:ln>
                  </pic:spPr>
                </pic:pic>
              </a:graphicData>
            </a:graphic>
          </wp:inline>
        </w:drawing>
      </w:r>
    </w:p>
    <w:p w14:paraId="6EEA3C11" w14:textId="5C17C58B" w:rsidR="009C0D94" w:rsidRDefault="00912FA6" w:rsidP="00D96DA3">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26</w:t>
      </w:r>
      <w:r w:rsidRPr="000971EC">
        <w:fldChar w:fldCharType="end"/>
      </w:r>
      <w:r w:rsidRPr="000971EC">
        <w:t xml:space="preserve"> Proceso a seguir para automatizar nuevos casos</w:t>
      </w:r>
    </w:p>
    <w:p w14:paraId="2B0F5CE0" w14:textId="77777777" w:rsidR="009C0D94" w:rsidRDefault="00C4729C" w:rsidP="009C0D94">
      <w:r>
        <w:t xml:space="preserve">La salida de los </w:t>
      </w:r>
      <w:proofErr w:type="spellStart"/>
      <w:r>
        <w:t>sub-</w:t>
      </w:r>
      <w:r w:rsidR="009C0D94">
        <w:t>procesos</w:t>
      </w:r>
      <w:proofErr w:type="spellEnd"/>
      <w:r w:rsidR="009C0D94">
        <w:t xml:space="preserve"> de preparación y análisis de desarrollo generan una </w:t>
      </w:r>
      <w:r w:rsidR="00A83D04">
        <w:t>estimación,</w:t>
      </w:r>
      <w:r>
        <w:t xml:space="preserve"> la </w:t>
      </w:r>
      <w:r w:rsidR="009C0D94">
        <w:t xml:space="preserve">cual es una entrada para </w:t>
      </w:r>
      <w:r w:rsidR="00A83D04">
        <w:t xml:space="preserve">la realización del plan de automatización. </w:t>
      </w:r>
    </w:p>
    <w:p w14:paraId="076ACB3B" w14:textId="67FB631A" w:rsidR="00A83D04" w:rsidRDefault="00A83D04" w:rsidP="009C0D94">
      <w:r>
        <w:t xml:space="preserve">Cuando el plan de automatización es aprobado por </w:t>
      </w:r>
      <w:r w:rsidR="002138ED">
        <w:t>NIUBIZ</w:t>
      </w:r>
      <w:r w:rsidR="00C4729C">
        <w:t>, se</w:t>
      </w:r>
      <w:r>
        <w:t xml:space="preserve"> continúa con las etapas de implementación, </w:t>
      </w:r>
      <w:r w:rsidR="002138ED">
        <w:t>customización</w:t>
      </w:r>
      <w:r>
        <w:t xml:space="preserve"> e integración.</w:t>
      </w:r>
    </w:p>
    <w:p w14:paraId="27033F59" w14:textId="625E593D" w:rsidR="00912FA6" w:rsidRDefault="00912FA6" w:rsidP="00912FA6"/>
    <w:p w14:paraId="589259F7" w14:textId="7D99FD75" w:rsidR="005A115F" w:rsidRDefault="005A115F" w:rsidP="00912FA6"/>
    <w:p w14:paraId="179D5A7B" w14:textId="77777777" w:rsidR="005A115F" w:rsidRPr="00912FA6" w:rsidRDefault="005A115F" w:rsidP="00912FA6"/>
    <w:p w14:paraId="42A1F38D" w14:textId="77777777" w:rsidR="00377E50" w:rsidRPr="0092086C" w:rsidRDefault="00377E50" w:rsidP="00B66467">
      <w:pPr>
        <w:pStyle w:val="Ttulo2"/>
      </w:pPr>
      <w:bookmarkStart w:id="42" w:name="_Toc31795975"/>
      <w:r w:rsidRPr="0092086C">
        <w:t>Requerimientos de configuración</w:t>
      </w:r>
      <w:bookmarkEnd w:id="32"/>
      <w:r w:rsidR="00816CFD">
        <w:t xml:space="preserve"> y Herramientas</w:t>
      </w:r>
      <w:bookmarkEnd w:id="42"/>
    </w:p>
    <w:p w14:paraId="30FE8890" w14:textId="31D5DB76" w:rsidR="003144D8" w:rsidRPr="000971EC" w:rsidRDefault="003144D8" w:rsidP="00546246">
      <w:pPr>
        <w:pStyle w:val="Prrafodelista"/>
        <w:numPr>
          <w:ilvl w:val="0"/>
          <w:numId w:val="24"/>
        </w:numPr>
        <w:ind w:left="1276" w:hanging="283"/>
      </w:pPr>
      <w:r w:rsidRPr="000971EC">
        <w:lastRenderedPageBreak/>
        <w:t>JAVA</w:t>
      </w:r>
      <w:r w:rsidR="00546246">
        <w:t xml:space="preserve">: </w:t>
      </w:r>
      <w:r w:rsidRPr="000971EC">
        <w:t>S</w:t>
      </w:r>
      <w:r w:rsidR="00377E50" w:rsidRPr="000971EC">
        <w:t>e necesita tener instalado el JDK, de preferencia la versión 8</w:t>
      </w:r>
      <w:r w:rsidRPr="000971EC">
        <w:t>.</w:t>
      </w:r>
    </w:p>
    <w:p w14:paraId="2FC9C5E5" w14:textId="77777777" w:rsidR="003144D8" w:rsidRPr="000971EC" w:rsidRDefault="003144D8" w:rsidP="003220E5">
      <w:pPr>
        <w:ind w:left="1276" w:hanging="283"/>
      </w:pPr>
      <w:r w:rsidRPr="000971EC">
        <w:t>Comando para verificar la instalación de java:</w:t>
      </w:r>
    </w:p>
    <w:p w14:paraId="6AB9A3E7" w14:textId="77777777" w:rsidR="003144D8" w:rsidRPr="000971EC" w:rsidRDefault="003144D8" w:rsidP="005A4798">
      <w:pPr>
        <w:ind w:left="1507" w:firstLine="617"/>
      </w:pPr>
      <w:r w:rsidRPr="000971EC">
        <w:t>*  java –versión</w:t>
      </w:r>
    </w:p>
    <w:p w14:paraId="6ED1BA38" w14:textId="77777777" w:rsidR="003144D8" w:rsidRPr="000971EC" w:rsidRDefault="003144D8" w:rsidP="0008326D">
      <w:pPr>
        <w:pStyle w:val="Imagen"/>
      </w:pPr>
      <w:r w:rsidRPr="000971EC">
        <w:rPr>
          <w:lang w:val="es-PE" w:eastAsia="es-PE"/>
        </w:rPr>
        <w:drawing>
          <wp:inline distT="0" distB="0" distL="0" distR="0" wp14:anchorId="364B8D7B" wp14:editId="0B7F89FE">
            <wp:extent cx="3665552" cy="493440"/>
            <wp:effectExtent l="0" t="0" r="0" b="190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3589" cy="499907"/>
                    </a:xfrm>
                    <a:prstGeom prst="rect">
                      <a:avLst/>
                    </a:prstGeom>
                  </pic:spPr>
                </pic:pic>
              </a:graphicData>
            </a:graphic>
          </wp:inline>
        </w:drawing>
      </w:r>
    </w:p>
    <w:p w14:paraId="7EE1E65C" w14:textId="70AA4A58" w:rsidR="00CC4A67" w:rsidRDefault="003144D8"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27</w:t>
      </w:r>
      <w:r w:rsidRPr="000971EC">
        <w:fldChar w:fldCharType="end"/>
      </w:r>
      <w:r w:rsidRPr="000971EC">
        <w:t xml:space="preserve"> Verificar la instalación de JAVA</w:t>
      </w:r>
    </w:p>
    <w:p w14:paraId="3B4F468B" w14:textId="77777777" w:rsidR="003144D8" w:rsidRPr="000971EC" w:rsidRDefault="003144D8" w:rsidP="003220E5">
      <w:pPr>
        <w:pStyle w:val="Prrafodelista"/>
        <w:numPr>
          <w:ilvl w:val="0"/>
          <w:numId w:val="24"/>
        </w:numPr>
        <w:ind w:left="1276" w:hanging="283"/>
      </w:pPr>
      <w:r w:rsidRPr="000971EC">
        <w:t>MAVEN</w:t>
      </w:r>
    </w:p>
    <w:p w14:paraId="6B52045B" w14:textId="77777777" w:rsidR="003144D8" w:rsidRPr="000971EC" w:rsidRDefault="003144D8" w:rsidP="003220E5">
      <w:pPr>
        <w:ind w:left="993"/>
      </w:pPr>
      <w:r w:rsidRPr="000971EC">
        <w:t xml:space="preserve">Descargar </w:t>
      </w:r>
      <w:proofErr w:type="spellStart"/>
      <w:r w:rsidRPr="000971EC">
        <w:t>maven</w:t>
      </w:r>
      <w:proofErr w:type="spellEnd"/>
      <w:r w:rsidR="00BE7440" w:rsidRPr="000971EC">
        <w:t>, de preferencia la versión</w:t>
      </w:r>
      <w:r w:rsidR="00BE7440">
        <w:t xml:space="preserve"> 3.6</w:t>
      </w:r>
      <w:r w:rsidR="0008326D">
        <w:t>. Descomprimir y c</w:t>
      </w:r>
      <w:r w:rsidRPr="000971EC">
        <w:t>opiar l</w:t>
      </w:r>
      <w:r w:rsidR="00BE7440">
        <w:t>a carpeta en el Disco C</w:t>
      </w:r>
      <w:r w:rsidR="0008326D">
        <w:t>:\Program Files</w:t>
      </w:r>
    </w:p>
    <w:p w14:paraId="447E0A4C" w14:textId="77777777" w:rsidR="0021436C" w:rsidRPr="000971EC" w:rsidRDefault="0021436C" w:rsidP="003220E5">
      <w:pPr>
        <w:ind w:left="1276" w:hanging="283"/>
      </w:pPr>
      <w:r w:rsidRPr="000971EC">
        <w:t xml:space="preserve">Comando para verificar la instalación de </w:t>
      </w:r>
      <w:proofErr w:type="spellStart"/>
      <w:r w:rsidRPr="000971EC">
        <w:t>maven</w:t>
      </w:r>
      <w:proofErr w:type="spellEnd"/>
      <w:r w:rsidRPr="000971EC">
        <w:t>:</w:t>
      </w:r>
    </w:p>
    <w:p w14:paraId="325DED89" w14:textId="77777777" w:rsidR="0021436C" w:rsidRPr="000971EC" w:rsidRDefault="003144D8" w:rsidP="005A4798">
      <w:pPr>
        <w:ind w:left="1507" w:firstLine="617"/>
      </w:pPr>
      <w:r w:rsidRPr="000971EC">
        <w:t xml:space="preserve">* </w:t>
      </w:r>
      <w:proofErr w:type="spellStart"/>
      <w:r w:rsidR="0021436C" w:rsidRPr="000971EC">
        <w:t>mvn</w:t>
      </w:r>
      <w:proofErr w:type="spellEnd"/>
      <w:r w:rsidR="0021436C" w:rsidRPr="000971EC">
        <w:t xml:space="preserve"> –</w:t>
      </w:r>
      <w:r w:rsidR="00E4298B" w:rsidRPr="000971EC">
        <w:t>versión</w:t>
      </w:r>
    </w:p>
    <w:p w14:paraId="586E7822" w14:textId="77777777" w:rsidR="00E4298B" w:rsidRPr="000971EC" w:rsidRDefault="00E4298B" w:rsidP="0008326D">
      <w:pPr>
        <w:pStyle w:val="Imagen"/>
      </w:pPr>
      <w:r w:rsidRPr="000971EC">
        <w:rPr>
          <w:lang w:val="es-PE" w:eastAsia="es-PE"/>
        </w:rPr>
        <w:drawing>
          <wp:inline distT="0" distB="0" distL="0" distR="0" wp14:anchorId="36DD94BD" wp14:editId="6D9FEABA">
            <wp:extent cx="3953397" cy="507027"/>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4549" cy="516152"/>
                    </a:xfrm>
                    <a:prstGeom prst="rect">
                      <a:avLst/>
                    </a:prstGeom>
                  </pic:spPr>
                </pic:pic>
              </a:graphicData>
            </a:graphic>
          </wp:inline>
        </w:drawing>
      </w:r>
    </w:p>
    <w:p w14:paraId="2103A89D" w14:textId="103ACE70" w:rsidR="003144D8" w:rsidRDefault="003144D8"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28</w:t>
      </w:r>
      <w:r w:rsidRPr="000971EC">
        <w:fldChar w:fldCharType="end"/>
      </w:r>
      <w:r w:rsidRPr="000971EC">
        <w:t xml:space="preserve"> Verificar la instalación de MAVEN</w:t>
      </w:r>
    </w:p>
    <w:p w14:paraId="51DD29F4" w14:textId="77777777" w:rsidR="00CC4A67" w:rsidRPr="000971EC" w:rsidRDefault="00CC4A67" w:rsidP="008C4CAB">
      <w:pPr>
        <w:pStyle w:val="Prrafodelista"/>
        <w:numPr>
          <w:ilvl w:val="0"/>
          <w:numId w:val="24"/>
        </w:numPr>
        <w:ind w:left="1276" w:hanging="283"/>
      </w:pPr>
      <w:r w:rsidRPr="000971EC">
        <w:t>VARIABLES DE ENTORNO</w:t>
      </w:r>
    </w:p>
    <w:p w14:paraId="2C9F68E2" w14:textId="77777777" w:rsidR="00377E50" w:rsidRPr="000971EC" w:rsidRDefault="00CC4A67" w:rsidP="008C4CAB">
      <w:pPr>
        <w:ind w:left="1276" w:hanging="283"/>
      </w:pPr>
      <w:r w:rsidRPr="000971EC">
        <w:t>C</w:t>
      </w:r>
      <w:r w:rsidR="00377E50" w:rsidRPr="000971EC">
        <w:t xml:space="preserve">onfigurar </w:t>
      </w:r>
      <w:r w:rsidRPr="000971EC">
        <w:t>las</w:t>
      </w:r>
      <w:r w:rsidR="00377E50" w:rsidRPr="000971EC">
        <w:t xml:space="preserve"> variables de entorno: </w:t>
      </w:r>
      <w:r w:rsidR="00377E50" w:rsidRPr="005A4798">
        <w:rPr>
          <w:b/>
        </w:rPr>
        <w:t>JAVA</w:t>
      </w:r>
      <w:r w:rsidRPr="005A4798">
        <w:rPr>
          <w:b/>
        </w:rPr>
        <w:t>_HOME</w:t>
      </w:r>
      <w:r w:rsidRPr="000971EC">
        <w:t xml:space="preserve"> y </w:t>
      </w:r>
      <w:r w:rsidRPr="005A4798">
        <w:rPr>
          <w:b/>
        </w:rPr>
        <w:t>MAVEN_</w:t>
      </w:r>
      <w:r w:rsidR="00377E50" w:rsidRPr="005A4798">
        <w:rPr>
          <w:b/>
        </w:rPr>
        <w:t>HOME</w:t>
      </w:r>
    </w:p>
    <w:p w14:paraId="7A876783" w14:textId="77777777" w:rsidR="00377E50" w:rsidRPr="000971EC" w:rsidRDefault="00377E50" w:rsidP="0008326D">
      <w:pPr>
        <w:pStyle w:val="Imagen"/>
      </w:pPr>
      <w:r w:rsidRPr="000971EC">
        <w:rPr>
          <w:lang w:val="es-PE" w:eastAsia="es-PE"/>
        </w:rPr>
        <w:drawing>
          <wp:inline distT="0" distB="0" distL="0" distR="0" wp14:anchorId="2AFCDA22" wp14:editId="414907DE">
            <wp:extent cx="3912746" cy="925814"/>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3096" cy="935361"/>
                    </a:xfrm>
                    <a:prstGeom prst="rect">
                      <a:avLst/>
                    </a:prstGeom>
                  </pic:spPr>
                </pic:pic>
              </a:graphicData>
            </a:graphic>
          </wp:inline>
        </w:drawing>
      </w:r>
    </w:p>
    <w:p w14:paraId="379AFC62" w14:textId="17206A71" w:rsidR="0021436C" w:rsidRDefault="0021436C" w:rsidP="008723C0">
      <w:pPr>
        <w:pStyle w:val="Descripcin"/>
        <w:rPr>
          <w:noProof/>
        </w:rPr>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29</w:t>
      </w:r>
      <w:r w:rsidRPr="000971EC">
        <w:fldChar w:fldCharType="end"/>
      </w:r>
      <w:r w:rsidRPr="000971EC">
        <w:t xml:space="preserve"> Variables de entorno del sistema</w:t>
      </w:r>
      <w:r w:rsidRPr="000971EC">
        <w:rPr>
          <w:noProof/>
        </w:rPr>
        <w:t xml:space="preserve"> configuradas (JAVA y MAVEN)</w:t>
      </w:r>
    </w:p>
    <w:p w14:paraId="233BE135" w14:textId="6692F18B" w:rsidR="0008326D" w:rsidRDefault="0008326D" w:rsidP="00546246">
      <w:pPr>
        <w:pStyle w:val="Prrafodelista"/>
        <w:numPr>
          <w:ilvl w:val="0"/>
          <w:numId w:val="24"/>
        </w:numPr>
        <w:ind w:left="1276" w:hanging="283"/>
      </w:pPr>
      <w:r>
        <w:t>IDE</w:t>
      </w:r>
      <w:r w:rsidR="00546246">
        <w:t xml:space="preserve">: </w:t>
      </w:r>
      <w:r>
        <w:t>Instalación del IDE IntelliJ IDEA.</w:t>
      </w:r>
    </w:p>
    <w:p w14:paraId="4B3B7729" w14:textId="77777777" w:rsidR="0008326D" w:rsidRDefault="0008326D" w:rsidP="0008326D">
      <w:pPr>
        <w:pStyle w:val="Imagen"/>
      </w:pPr>
      <w:r>
        <w:rPr>
          <w:lang w:val="es-PE" w:eastAsia="es-PE"/>
        </w:rPr>
        <w:drawing>
          <wp:inline distT="0" distB="0" distL="0" distR="0" wp14:anchorId="29BFAE5C" wp14:editId="3990C9AD">
            <wp:extent cx="3778370" cy="18115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407" r="18428" b="12569"/>
                    <a:stretch/>
                  </pic:blipFill>
                  <pic:spPr bwMode="auto">
                    <a:xfrm>
                      <a:off x="0" y="0"/>
                      <a:ext cx="3783862" cy="181418"/>
                    </a:xfrm>
                    <a:prstGeom prst="rect">
                      <a:avLst/>
                    </a:prstGeom>
                    <a:ln>
                      <a:noFill/>
                    </a:ln>
                    <a:extLst>
                      <a:ext uri="{53640926-AAD7-44D8-BBD7-CCE9431645EC}">
                        <a14:shadowObscured xmlns:a14="http://schemas.microsoft.com/office/drawing/2010/main"/>
                      </a:ext>
                    </a:extLst>
                  </pic:spPr>
                </pic:pic>
              </a:graphicData>
            </a:graphic>
          </wp:inline>
        </w:drawing>
      </w:r>
    </w:p>
    <w:p w14:paraId="02CAA46F" w14:textId="7122272A" w:rsidR="00A83D04" w:rsidRPr="00A83D04" w:rsidRDefault="005A4798" w:rsidP="005A115F">
      <w:pPr>
        <w:pStyle w:val="Descripcin"/>
      </w:pPr>
      <w:r>
        <w:t xml:space="preserve">Figura </w:t>
      </w:r>
      <w:proofErr w:type="spellStart"/>
      <w:r>
        <w:t>N°</w:t>
      </w:r>
      <w:proofErr w:type="spellEnd"/>
      <w:r>
        <w:t xml:space="preserve"> </w:t>
      </w:r>
      <w:r>
        <w:fldChar w:fldCharType="begin"/>
      </w:r>
      <w:r>
        <w:instrText xml:space="preserve"> SEQ Figura_N° \* ARABIC </w:instrText>
      </w:r>
      <w:r>
        <w:fldChar w:fldCharType="separate"/>
      </w:r>
      <w:r w:rsidR="005A115F">
        <w:rPr>
          <w:noProof/>
        </w:rPr>
        <w:t>30</w:t>
      </w:r>
      <w:r>
        <w:fldChar w:fldCharType="end"/>
      </w:r>
      <w:r>
        <w:t xml:space="preserve"> IDE IntelliJ IDEA</w:t>
      </w:r>
    </w:p>
    <w:p w14:paraId="3312D63F" w14:textId="77777777" w:rsidR="00377E50" w:rsidRPr="000971EC" w:rsidRDefault="0008326D" w:rsidP="008C4CAB">
      <w:pPr>
        <w:pStyle w:val="Prrafodelista"/>
        <w:numPr>
          <w:ilvl w:val="0"/>
          <w:numId w:val="24"/>
        </w:numPr>
        <w:ind w:left="1276" w:hanging="283"/>
      </w:pPr>
      <w:r>
        <w:t>GIT</w:t>
      </w:r>
    </w:p>
    <w:p w14:paraId="74B1F0E6" w14:textId="77777777" w:rsidR="00377E50" w:rsidRPr="000971EC" w:rsidRDefault="0021436C" w:rsidP="008C4CAB">
      <w:pPr>
        <w:ind w:left="993"/>
      </w:pPr>
      <w:r w:rsidRPr="000971EC">
        <w:t xml:space="preserve">Para poder acceder a la última versión del proyecto, deberá contar con </w:t>
      </w:r>
      <w:proofErr w:type="spellStart"/>
      <w:r w:rsidRPr="000971EC">
        <w:t>git</w:t>
      </w:r>
      <w:proofErr w:type="spellEnd"/>
      <w:r w:rsidRPr="000971EC">
        <w:t xml:space="preserve"> instalado en su PC. Verificar la instalación de </w:t>
      </w:r>
      <w:proofErr w:type="spellStart"/>
      <w:r w:rsidRPr="000971EC">
        <w:t>git</w:t>
      </w:r>
      <w:proofErr w:type="spellEnd"/>
      <w:r w:rsidRPr="000971EC">
        <w:t xml:space="preserve"> con el siguiente comando:</w:t>
      </w:r>
    </w:p>
    <w:p w14:paraId="6973995E" w14:textId="77777777" w:rsidR="0021436C" w:rsidRPr="000971EC" w:rsidRDefault="0021436C" w:rsidP="005A4798">
      <w:pPr>
        <w:ind w:left="1507" w:firstLine="617"/>
      </w:pPr>
      <w:r w:rsidRPr="000971EC">
        <w:t xml:space="preserve">* </w:t>
      </w:r>
      <w:proofErr w:type="spellStart"/>
      <w:proofErr w:type="gramStart"/>
      <w:r w:rsidRPr="000971EC">
        <w:t>git</w:t>
      </w:r>
      <w:proofErr w:type="spellEnd"/>
      <w:r w:rsidRPr="000971EC">
        <w:t xml:space="preserve">  --</w:t>
      </w:r>
      <w:proofErr w:type="spellStart"/>
      <w:proofErr w:type="gramEnd"/>
      <w:r w:rsidRPr="000971EC">
        <w:t>version</w:t>
      </w:r>
      <w:proofErr w:type="spellEnd"/>
    </w:p>
    <w:p w14:paraId="12CFA80F" w14:textId="77777777" w:rsidR="00CC4A67" w:rsidRPr="000971EC" w:rsidRDefault="00CC4A67" w:rsidP="005A4798">
      <w:pPr>
        <w:pStyle w:val="Imagen"/>
      </w:pPr>
      <w:r w:rsidRPr="000971EC">
        <w:rPr>
          <w:lang w:val="es-PE" w:eastAsia="es-PE"/>
        </w:rPr>
        <w:drawing>
          <wp:inline distT="0" distB="0" distL="0" distR="0" wp14:anchorId="0295CBEA" wp14:editId="47BC9039">
            <wp:extent cx="2992582" cy="455393"/>
            <wp:effectExtent l="0" t="0" r="0" b="190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330" cy="463268"/>
                    </a:xfrm>
                    <a:prstGeom prst="rect">
                      <a:avLst/>
                    </a:prstGeom>
                  </pic:spPr>
                </pic:pic>
              </a:graphicData>
            </a:graphic>
          </wp:inline>
        </w:drawing>
      </w:r>
    </w:p>
    <w:p w14:paraId="436EF30F" w14:textId="05AC9F61" w:rsidR="00CC4A67" w:rsidRPr="000971EC" w:rsidRDefault="00CC4A67" w:rsidP="008723C0">
      <w:pPr>
        <w:pStyle w:val="Descripcin"/>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31</w:t>
      </w:r>
      <w:r w:rsidRPr="000971EC">
        <w:fldChar w:fldCharType="end"/>
      </w:r>
      <w:r w:rsidRPr="000971EC">
        <w:t xml:space="preserve"> Verificar la instalación de </w:t>
      </w:r>
      <w:proofErr w:type="spellStart"/>
      <w:r w:rsidRPr="000971EC">
        <w:t>git</w:t>
      </w:r>
      <w:proofErr w:type="spellEnd"/>
    </w:p>
    <w:p w14:paraId="126F555A" w14:textId="77777777" w:rsidR="005A4798" w:rsidRPr="005A4798" w:rsidRDefault="005A4798" w:rsidP="004F2FEF">
      <w:pPr>
        <w:rPr>
          <w:sz w:val="12"/>
        </w:rPr>
      </w:pPr>
    </w:p>
    <w:p w14:paraId="542A1B6F" w14:textId="77777777" w:rsidR="0023263E" w:rsidRPr="000971EC" w:rsidRDefault="00B73D54" w:rsidP="00B66467">
      <w:pPr>
        <w:pStyle w:val="Ttulo2"/>
      </w:pPr>
      <w:bookmarkStart w:id="43" w:name="_Toc31795976"/>
      <w:r w:rsidRPr="000971EC">
        <w:t>Desarrollo de nuevos scripts</w:t>
      </w:r>
      <w:bookmarkEnd w:id="43"/>
    </w:p>
    <w:p w14:paraId="6E6B64F0" w14:textId="77777777" w:rsidR="00B73D54" w:rsidRPr="000971EC" w:rsidRDefault="00B73D54" w:rsidP="00B66467">
      <w:pPr>
        <w:pStyle w:val="Ttulo3"/>
      </w:pPr>
      <w:bookmarkStart w:id="44" w:name="_Toc31795977"/>
      <w:r w:rsidRPr="000971EC">
        <w:lastRenderedPageBreak/>
        <w:t>Acceso al repositorio.</w:t>
      </w:r>
      <w:bookmarkEnd w:id="44"/>
    </w:p>
    <w:p w14:paraId="290C2F71" w14:textId="77777777" w:rsidR="00B73D54" w:rsidRPr="000971EC" w:rsidRDefault="00B73D54" w:rsidP="007621F9">
      <w:pPr>
        <w:ind w:left="851"/>
      </w:pPr>
      <w:r w:rsidRPr="000971EC">
        <w:t>Los pasos a seguir son los siguiente:</w:t>
      </w:r>
    </w:p>
    <w:p w14:paraId="5384DD63" w14:textId="23EA9116" w:rsidR="00B73D54" w:rsidRPr="000971EC" w:rsidRDefault="004E4D3B" w:rsidP="007621F9">
      <w:pPr>
        <w:ind w:left="851"/>
      </w:pPr>
      <w:r w:rsidRPr="000971EC">
        <w:rPr>
          <w:b/>
          <w:u w:val="single"/>
        </w:rPr>
        <w:t>Nota:</w:t>
      </w:r>
      <w:r w:rsidRPr="000971EC">
        <w:t xml:space="preserve"> Si no cuenta con usuario en </w:t>
      </w:r>
      <w:proofErr w:type="spellStart"/>
      <w:r w:rsidRPr="000971EC">
        <w:t>Go</w:t>
      </w:r>
      <w:r w:rsidR="002138ED">
        <w:t>G</w:t>
      </w:r>
      <w:r w:rsidRPr="000971EC">
        <w:t>s</w:t>
      </w:r>
      <w:proofErr w:type="spellEnd"/>
      <w:r w:rsidRPr="000971EC">
        <w:t>, s</w:t>
      </w:r>
      <w:r w:rsidR="00B73D54" w:rsidRPr="000971EC">
        <w:t xml:space="preserve">olicitar al administrador del </w:t>
      </w:r>
      <w:proofErr w:type="spellStart"/>
      <w:r w:rsidR="00B73D54" w:rsidRPr="000971EC">
        <w:t>Go</w:t>
      </w:r>
      <w:r w:rsidR="002138ED">
        <w:t>G</w:t>
      </w:r>
      <w:r w:rsidR="00B73D54" w:rsidRPr="000971EC">
        <w:t>s</w:t>
      </w:r>
      <w:proofErr w:type="spellEnd"/>
      <w:r w:rsidR="00B73D54" w:rsidRPr="000971EC">
        <w:t>, la creación de un usuario, así mismo, se añada el nuevo usuario a la organización y permita el acceso al repositorio del proyecto.</w:t>
      </w:r>
    </w:p>
    <w:p w14:paraId="2B2E08EA" w14:textId="77777777" w:rsidR="00B73D54" w:rsidRPr="000971EC" w:rsidRDefault="00B73D54" w:rsidP="007621F9">
      <w:pPr>
        <w:pStyle w:val="Prrafodelista"/>
        <w:numPr>
          <w:ilvl w:val="0"/>
          <w:numId w:val="34"/>
        </w:numPr>
      </w:pPr>
      <w:r w:rsidRPr="000971EC">
        <w:t xml:space="preserve">Para descargar el proyecto hay 2 </w:t>
      </w:r>
      <w:r w:rsidR="004E4D3B" w:rsidRPr="000971EC">
        <w:t>formas</w:t>
      </w:r>
      <w:r w:rsidRPr="000971EC">
        <w:t>:</w:t>
      </w:r>
    </w:p>
    <w:p w14:paraId="2018CCB4" w14:textId="77777777" w:rsidR="00F7076A" w:rsidRPr="000971EC" w:rsidRDefault="00F7076A" w:rsidP="007621F9">
      <w:pPr>
        <w:pStyle w:val="Prrafodelista"/>
        <w:numPr>
          <w:ilvl w:val="0"/>
          <w:numId w:val="35"/>
        </w:numPr>
      </w:pPr>
      <w:r w:rsidRPr="000971EC">
        <w:t>Clonando el repositorio:</w:t>
      </w:r>
    </w:p>
    <w:p w14:paraId="7FCFC1D6" w14:textId="13CAF3E2" w:rsidR="002138ED" w:rsidRDefault="00A75628" w:rsidP="002138ED">
      <w:pPr>
        <w:ind w:left="851" w:firstLine="565"/>
        <w:rPr>
          <w:lang w:val="en-US"/>
        </w:rPr>
      </w:pPr>
      <w:r w:rsidRPr="007621F9">
        <w:rPr>
          <w:lang w:val="en-US"/>
        </w:rPr>
        <w:t>g</w:t>
      </w:r>
      <w:r w:rsidR="00B73D54" w:rsidRPr="007621F9">
        <w:rPr>
          <w:lang w:val="en-US"/>
        </w:rPr>
        <w:t xml:space="preserve">it clone </w:t>
      </w:r>
      <w:hyperlink r:id="rId47" w:history="1">
        <w:r w:rsidR="002138ED" w:rsidRPr="00582C9F">
          <w:rPr>
            <w:rStyle w:val="Hipervnculo"/>
            <w:lang w:val="en-US"/>
          </w:rPr>
          <w:t>http://172.16.10.91:3000/NIUBIZ/test-automation.git</w:t>
        </w:r>
      </w:hyperlink>
    </w:p>
    <w:p w14:paraId="17556339" w14:textId="57FF7F9E" w:rsidR="00B73D54" w:rsidRPr="000971EC" w:rsidRDefault="00F7076A" w:rsidP="002138ED">
      <w:pPr>
        <w:ind w:left="851" w:firstLine="565"/>
      </w:pPr>
      <w:r w:rsidRPr="000971EC">
        <w:t xml:space="preserve">Realizando un </w:t>
      </w:r>
      <w:proofErr w:type="spellStart"/>
      <w:r w:rsidRPr="000971EC">
        <w:t>pull</w:t>
      </w:r>
      <w:proofErr w:type="spellEnd"/>
      <w:r w:rsidRPr="000971EC">
        <w:t xml:space="preserve"> al Proyecto</w:t>
      </w:r>
    </w:p>
    <w:p w14:paraId="41CC3149" w14:textId="558CABAC" w:rsidR="00F7076A" w:rsidRPr="003376E2" w:rsidRDefault="00F7076A" w:rsidP="002138ED">
      <w:pPr>
        <w:ind w:left="851" w:firstLine="565"/>
      </w:pPr>
      <w:proofErr w:type="spellStart"/>
      <w:r w:rsidRPr="003376E2">
        <w:t>git</w:t>
      </w:r>
      <w:proofErr w:type="spellEnd"/>
      <w:r w:rsidRPr="003376E2">
        <w:t xml:space="preserve"> </w:t>
      </w:r>
      <w:proofErr w:type="spellStart"/>
      <w:r w:rsidRPr="003376E2">
        <w:t>remote</w:t>
      </w:r>
      <w:proofErr w:type="spellEnd"/>
      <w:r w:rsidRPr="003376E2">
        <w:t xml:space="preserve"> </w:t>
      </w:r>
      <w:proofErr w:type="spellStart"/>
      <w:r w:rsidRPr="003376E2">
        <w:t>add</w:t>
      </w:r>
      <w:proofErr w:type="spellEnd"/>
      <w:r w:rsidRPr="003376E2">
        <w:t xml:space="preserve"> </w:t>
      </w:r>
      <w:proofErr w:type="spellStart"/>
      <w:r w:rsidRPr="003376E2">
        <w:t>origin</w:t>
      </w:r>
      <w:proofErr w:type="spellEnd"/>
      <w:r w:rsidRPr="003376E2">
        <w:t xml:space="preserve"> </w:t>
      </w:r>
      <w:hyperlink r:id="rId48" w:history="1">
        <w:r w:rsidR="002138ED" w:rsidRPr="003376E2">
          <w:rPr>
            <w:rStyle w:val="Hipervnculo"/>
          </w:rPr>
          <w:t>http://172.16.10.91:3000/NIUBIZ/test-automation.git</w:t>
        </w:r>
      </w:hyperlink>
    </w:p>
    <w:p w14:paraId="2D20000B" w14:textId="22D749DF" w:rsidR="002138ED" w:rsidRDefault="00F7076A" w:rsidP="00D96DA3">
      <w:pPr>
        <w:ind w:left="1416"/>
      </w:pPr>
      <w:proofErr w:type="spellStart"/>
      <w:r w:rsidRPr="000971EC">
        <w:t>git</w:t>
      </w:r>
      <w:proofErr w:type="spellEnd"/>
      <w:r w:rsidRPr="000971EC">
        <w:t xml:space="preserve"> </w:t>
      </w:r>
      <w:proofErr w:type="spellStart"/>
      <w:r w:rsidRPr="000971EC">
        <w:t>pull</w:t>
      </w:r>
      <w:proofErr w:type="spellEnd"/>
      <w:r w:rsidRPr="000971EC">
        <w:t xml:space="preserve"> </w:t>
      </w:r>
      <w:proofErr w:type="spellStart"/>
      <w:r w:rsidRPr="000971EC">
        <w:t>origin</w:t>
      </w:r>
      <w:proofErr w:type="spellEnd"/>
      <w:r w:rsidRPr="000971EC">
        <w:t xml:space="preserve"> master</w:t>
      </w:r>
    </w:p>
    <w:p w14:paraId="3839BE9D" w14:textId="77777777" w:rsidR="00D96DA3" w:rsidRPr="000971EC" w:rsidRDefault="00D96DA3" w:rsidP="00D96DA3">
      <w:pPr>
        <w:ind w:left="1416"/>
      </w:pPr>
    </w:p>
    <w:p w14:paraId="75317F75" w14:textId="77777777" w:rsidR="00A75628" w:rsidRDefault="00A75628" w:rsidP="007621F9">
      <w:pPr>
        <w:pStyle w:val="Prrafodelista"/>
        <w:numPr>
          <w:ilvl w:val="0"/>
          <w:numId w:val="34"/>
        </w:numPr>
      </w:pPr>
      <w:r w:rsidRPr="000971EC">
        <w:t xml:space="preserve">Importar el Proyecto </w:t>
      </w:r>
      <w:r w:rsidR="006106A9" w:rsidRPr="000971EC">
        <w:t>en</w:t>
      </w:r>
      <w:r w:rsidRPr="000971EC">
        <w:t xml:space="preserve"> el IDE</w:t>
      </w:r>
      <w:r w:rsidR="006106A9" w:rsidRPr="000971EC">
        <w:t xml:space="preserve"> de su preferencia.</w:t>
      </w:r>
    </w:p>
    <w:p w14:paraId="09914AC7" w14:textId="77777777" w:rsidR="00F50CAF" w:rsidRPr="000971EC" w:rsidRDefault="00F50CAF" w:rsidP="005A115F">
      <w:pPr>
        <w:ind w:left="0"/>
      </w:pPr>
    </w:p>
    <w:p w14:paraId="4E25E3E1" w14:textId="77777777" w:rsidR="00B73D54" w:rsidRPr="000971EC" w:rsidRDefault="00C51D84" w:rsidP="00B66467">
      <w:pPr>
        <w:pStyle w:val="Ttulo3"/>
      </w:pPr>
      <w:bookmarkStart w:id="45" w:name="_Toc31795978"/>
      <w:r w:rsidRPr="000971EC">
        <w:t>Creación</w:t>
      </w:r>
      <w:r w:rsidR="00B73D54" w:rsidRPr="000971EC">
        <w:t xml:space="preserve"> de los </w:t>
      </w:r>
      <w:proofErr w:type="spellStart"/>
      <w:r w:rsidR="00B73D54" w:rsidRPr="000971EC">
        <w:t>features</w:t>
      </w:r>
      <w:bookmarkEnd w:id="45"/>
      <w:proofErr w:type="spellEnd"/>
    </w:p>
    <w:p w14:paraId="1EA41E62" w14:textId="77777777" w:rsidR="00A75628" w:rsidRPr="000971EC" w:rsidRDefault="006106A9" w:rsidP="007621F9">
      <w:pPr>
        <w:ind w:left="851"/>
      </w:pPr>
      <w:r w:rsidRPr="000971EC">
        <w:t xml:space="preserve">Para el desarrollo de los escenarios se debe conocer las sintaxis del lenguaje </w:t>
      </w:r>
      <w:proofErr w:type="spellStart"/>
      <w:r w:rsidRPr="000971EC">
        <w:t>Gherkins</w:t>
      </w:r>
      <w:proofErr w:type="spellEnd"/>
      <w:r w:rsidRPr="000971EC">
        <w:t xml:space="preserve">. Se sugiere revisar el siguiente link: </w:t>
      </w:r>
      <w:hyperlink r:id="rId49" w:history="1">
        <w:r w:rsidRPr="000971EC">
          <w:rPr>
            <w:rStyle w:val="Hipervnculo"/>
          </w:rPr>
          <w:t>https://cucumber.io/docs/gherkin/reference/</w:t>
        </w:r>
      </w:hyperlink>
    </w:p>
    <w:p w14:paraId="192E61CE" w14:textId="77777777" w:rsidR="006106A9" w:rsidRPr="007621F9" w:rsidRDefault="006106A9" w:rsidP="007621F9">
      <w:pPr>
        <w:ind w:left="851"/>
        <w:rPr>
          <w:u w:val="single"/>
        </w:rPr>
      </w:pPr>
      <w:r w:rsidRPr="007621F9">
        <w:rPr>
          <w:u w:val="single"/>
        </w:rPr>
        <w:t>Descripción de un escenario de prueba:</w:t>
      </w:r>
    </w:p>
    <w:p w14:paraId="236AEB43" w14:textId="77777777" w:rsidR="006106A9" w:rsidRPr="000971EC" w:rsidRDefault="007D5786" w:rsidP="007621F9">
      <w:pPr>
        <w:pStyle w:val="Imagen"/>
      </w:pPr>
      <w:r w:rsidRPr="000971EC">
        <w:rPr>
          <w:lang w:val="es-PE" w:eastAsia="es-PE"/>
        </w:rPr>
        <w:drawing>
          <wp:inline distT="0" distB="0" distL="0" distR="0" wp14:anchorId="27F5A7BD" wp14:editId="1630BDA7">
            <wp:extent cx="3499592" cy="1508616"/>
            <wp:effectExtent l="19050" t="19050" r="24765"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057" cy="1510972"/>
                    </a:xfrm>
                    <a:prstGeom prst="rect">
                      <a:avLst/>
                    </a:prstGeom>
                    <a:ln>
                      <a:solidFill>
                        <a:schemeClr val="bg2">
                          <a:lumMod val="25000"/>
                        </a:schemeClr>
                      </a:solidFill>
                    </a:ln>
                  </pic:spPr>
                </pic:pic>
              </a:graphicData>
            </a:graphic>
          </wp:inline>
        </w:drawing>
      </w:r>
    </w:p>
    <w:p w14:paraId="57D0317F" w14:textId="6E04FD82" w:rsidR="006106A9" w:rsidRDefault="006106A9" w:rsidP="008723C0">
      <w:pPr>
        <w:pStyle w:val="Descripcin"/>
      </w:pPr>
      <w:bookmarkStart w:id="46" w:name="_Ref31385984"/>
      <w:bookmarkStart w:id="47" w:name="_Ref31385977"/>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32</w:t>
      </w:r>
      <w:r w:rsidRPr="000971EC">
        <w:fldChar w:fldCharType="end"/>
      </w:r>
      <w:bookmarkEnd w:id="46"/>
      <w:r w:rsidRPr="000971EC">
        <w:t xml:space="preserve"> Descripción de un caso de prueba</w:t>
      </w:r>
      <w:bookmarkEnd w:id="47"/>
    </w:p>
    <w:p w14:paraId="6907ABE7" w14:textId="77777777" w:rsidR="00105E0D" w:rsidRPr="00A06BCF" w:rsidRDefault="00105E0D" w:rsidP="007621F9">
      <w:pPr>
        <w:pStyle w:val="Prrafodelista"/>
        <w:numPr>
          <w:ilvl w:val="1"/>
          <w:numId w:val="15"/>
        </w:numPr>
        <w:ind w:left="1701" w:hanging="283"/>
        <w:rPr>
          <w:lang w:val="en-US"/>
        </w:rPr>
      </w:pPr>
      <w:r w:rsidRPr="00A06BCF">
        <w:rPr>
          <w:b/>
          <w:lang w:val="en-US"/>
        </w:rPr>
        <w:t>Palabras clave:</w:t>
      </w:r>
      <w:r w:rsidRPr="00A06BCF">
        <w:rPr>
          <w:lang w:val="en-US"/>
        </w:rPr>
        <w:t xml:space="preserve"> </w:t>
      </w:r>
      <w:r w:rsidR="007D5786" w:rsidRPr="00A06BCF">
        <w:rPr>
          <w:lang w:val="en-US"/>
        </w:rPr>
        <w:t xml:space="preserve">Feature, </w:t>
      </w:r>
      <w:r w:rsidRPr="00A06BCF">
        <w:rPr>
          <w:lang w:val="en-US"/>
        </w:rPr>
        <w:t>Scenario Outline, Given, When, Then y Examples.</w:t>
      </w:r>
    </w:p>
    <w:p w14:paraId="665AA3CB" w14:textId="77777777" w:rsidR="006106A9" w:rsidRPr="000971EC" w:rsidRDefault="00105E0D" w:rsidP="007621F9">
      <w:pPr>
        <w:pStyle w:val="Prrafodelista"/>
        <w:numPr>
          <w:ilvl w:val="1"/>
          <w:numId w:val="15"/>
        </w:numPr>
        <w:ind w:left="1701" w:hanging="283"/>
      </w:pPr>
      <w:r w:rsidRPr="000971EC">
        <w:rPr>
          <w:b/>
        </w:rPr>
        <w:t xml:space="preserve">Tag: </w:t>
      </w:r>
      <w:r w:rsidRPr="000971EC">
        <w:t xml:space="preserve">Etiquetas que permiten identificar a los </w:t>
      </w:r>
      <w:r w:rsidR="00227E55" w:rsidRPr="000971EC">
        <w:t>escenarios</w:t>
      </w:r>
      <w:r w:rsidRPr="000971EC">
        <w:t xml:space="preserve"> de prueba al momento de ejecución.</w:t>
      </w:r>
      <w:r w:rsidR="00FB2A5A" w:rsidRPr="000971EC">
        <w:t xml:space="preserve"> Cada escenario debe tener mínimo 2 tag</w:t>
      </w:r>
      <w:r w:rsidR="00227E55" w:rsidRPr="000971EC">
        <w:t>s</w:t>
      </w:r>
      <w:r w:rsidR="00FB2A5A" w:rsidRPr="000971EC">
        <w:t xml:space="preserve">, uno de regresión y otro </w:t>
      </w:r>
      <w:r w:rsidR="00227E55" w:rsidRPr="000971EC">
        <w:t>que indique el nombre del</w:t>
      </w:r>
      <w:r w:rsidR="00FB2A5A" w:rsidRPr="000971EC">
        <w:t xml:space="preserve"> escenario.</w:t>
      </w:r>
    </w:p>
    <w:p w14:paraId="3E4A8BA5" w14:textId="77777777" w:rsidR="007D5786" w:rsidRPr="000971EC" w:rsidRDefault="007D5786" w:rsidP="007621F9">
      <w:pPr>
        <w:pStyle w:val="Prrafodelista"/>
        <w:numPr>
          <w:ilvl w:val="1"/>
          <w:numId w:val="15"/>
        </w:numPr>
        <w:ind w:left="1701" w:hanging="283"/>
      </w:pPr>
      <w:r w:rsidRPr="000971EC">
        <w:rPr>
          <w:b/>
        </w:rPr>
        <w:t xml:space="preserve">Nombre del </w:t>
      </w:r>
      <w:proofErr w:type="spellStart"/>
      <w:r w:rsidRPr="000971EC">
        <w:rPr>
          <w:b/>
        </w:rPr>
        <w:t>feature</w:t>
      </w:r>
      <w:proofErr w:type="spellEnd"/>
      <w:r w:rsidRPr="000971EC">
        <w:rPr>
          <w:b/>
        </w:rPr>
        <w:t xml:space="preserve">: </w:t>
      </w:r>
      <w:r w:rsidR="00227E55" w:rsidRPr="000971EC">
        <w:t>D</w:t>
      </w:r>
      <w:r w:rsidRPr="000971EC">
        <w:t>escripción de alto nivel de los escenarios relacionados.</w:t>
      </w:r>
    </w:p>
    <w:p w14:paraId="4CDC1E2B" w14:textId="77777777" w:rsidR="00105E0D" w:rsidRPr="000971EC" w:rsidRDefault="00105E0D" w:rsidP="007621F9">
      <w:pPr>
        <w:pStyle w:val="Prrafodelista"/>
        <w:numPr>
          <w:ilvl w:val="1"/>
          <w:numId w:val="15"/>
        </w:numPr>
        <w:ind w:left="1701" w:hanging="283"/>
      </w:pPr>
      <w:r w:rsidRPr="000971EC">
        <w:rPr>
          <w:b/>
        </w:rPr>
        <w:t>Nombre Escenario:</w:t>
      </w:r>
      <w:r w:rsidRPr="000971EC">
        <w:t xml:space="preserve"> Nombre del caso de prueba o flujo que se automatizará. Un escenario puede incluir la validación de varios casos de prueba.</w:t>
      </w:r>
    </w:p>
    <w:p w14:paraId="337E40AC" w14:textId="2E4960E0" w:rsidR="00105E0D" w:rsidRDefault="00105E0D" w:rsidP="007621F9">
      <w:pPr>
        <w:pStyle w:val="Prrafodelista"/>
        <w:numPr>
          <w:ilvl w:val="1"/>
          <w:numId w:val="15"/>
        </w:numPr>
        <w:ind w:left="1701" w:hanging="283"/>
      </w:pPr>
      <w:r w:rsidRPr="000971EC">
        <w:rPr>
          <w:b/>
        </w:rPr>
        <w:t xml:space="preserve">Filas: </w:t>
      </w:r>
      <w:r w:rsidRPr="000971EC">
        <w:t>Cada fila y número indican la cantidad de filas que se leerán desde el Excel.</w:t>
      </w:r>
    </w:p>
    <w:p w14:paraId="5016431F" w14:textId="77777777" w:rsidR="00546246" w:rsidRPr="000971EC" w:rsidRDefault="00546246" w:rsidP="00546246">
      <w:pPr>
        <w:pStyle w:val="Prrafodelista"/>
        <w:ind w:left="1701"/>
      </w:pPr>
    </w:p>
    <w:p w14:paraId="60A7726B" w14:textId="77777777" w:rsidR="00D301A2" w:rsidRPr="000971EC" w:rsidRDefault="00D301A2" w:rsidP="00690AFE">
      <w:pPr>
        <w:pStyle w:val="Ttulo1"/>
      </w:pPr>
      <w:bookmarkStart w:id="48" w:name="_Toc31795984"/>
      <w:bookmarkStart w:id="49" w:name="_Toc490226333"/>
      <w:bookmarkStart w:id="50" w:name="_Toc490226385"/>
      <w:bookmarkStart w:id="51" w:name="_Toc490227125"/>
      <w:bookmarkStart w:id="52" w:name="_Toc31103578"/>
      <w:bookmarkStart w:id="53" w:name="_Toc31103991"/>
      <w:bookmarkStart w:id="54" w:name="_Toc31104010"/>
      <w:r w:rsidRPr="000971EC">
        <w:t>Glosario</w:t>
      </w:r>
      <w:bookmarkEnd w:id="48"/>
    </w:p>
    <w:p w14:paraId="12DD660A" w14:textId="77777777" w:rsidR="005034D6" w:rsidRPr="000971EC" w:rsidRDefault="005034D6" w:rsidP="00486406">
      <w:pPr>
        <w:pStyle w:val="Prrafodelista"/>
        <w:numPr>
          <w:ilvl w:val="0"/>
          <w:numId w:val="36"/>
        </w:numPr>
      </w:pPr>
      <w:r w:rsidRPr="00486406">
        <w:rPr>
          <w:b/>
        </w:rPr>
        <w:lastRenderedPageBreak/>
        <w:t xml:space="preserve">POM – </w:t>
      </w:r>
      <w:r w:rsidR="007A65C6" w:rsidRPr="00486406">
        <w:rPr>
          <w:b/>
        </w:rPr>
        <w:t xml:space="preserve">Page </w:t>
      </w:r>
      <w:proofErr w:type="spellStart"/>
      <w:r w:rsidR="007A65C6" w:rsidRPr="00486406">
        <w:rPr>
          <w:b/>
        </w:rPr>
        <w:t>Object</w:t>
      </w:r>
      <w:proofErr w:type="spellEnd"/>
      <w:r w:rsidR="007A65C6" w:rsidRPr="00486406">
        <w:rPr>
          <w:b/>
        </w:rPr>
        <w:t xml:space="preserve"> </w:t>
      </w:r>
      <w:proofErr w:type="spellStart"/>
      <w:r w:rsidR="007A65C6" w:rsidRPr="00486406">
        <w:rPr>
          <w:b/>
        </w:rPr>
        <w:t>Model</w:t>
      </w:r>
      <w:proofErr w:type="spellEnd"/>
      <w:r w:rsidR="007A65C6" w:rsidRPr="000971EC">
        <w:t>:</w:t>
      </w:r>
      <w:r w:rsidRPr="000971EC">
        <w:t xml:space="preserve"> </w:t>
      </w:r>
      <w:r w:rsidR="007A65C6" w:rsidRPr="000971EC">
        <w:t>Es un</w:t>
      </w:r>
      <w:r w:rsidRPr="000971EC">
        <w:t xml:space="preserve"> patrón de diseño permite mantener las pruebas y los localizadores de elementos web por separado. Es decir, este modelo indica que, para cada página web en la aplicación, debería existir una clase de Page correspondiente, la cual contiene objetos de los elementos web de la interfaz de usuario.</w:t>
      </w:r>
    </w:p>
    <w:p w14:paraId="52A04813" w14:textId="77777777" w:rsidR="005034D6" w:rsidRPr="000971EC" w:rsidRDefault="005034D6" w:rsidP="00486406">
      <w:pPr>
        <w:pStyle w:val="Imagen"/>
        <w:numPr>
          <w:ilvl w:val="0"/>
          <w:numId w:val="36"/>
        </w:numPr>
      </w:pPr>
      <w:r w:rsidRPr="000971EC">
        <w:rPr>
          <w:lang w:val="es-PE" w:eastAsia="es-PE"/>
        </w:rPr>
        <w:drawing>
          <wp:inline distT="0" distB="0" distL="0" distR="0" wp14:anchorId="24363AAF" wp14:editId="4F760558">
            <wp:extent cx="4243835" cy="131816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9397" cy="1319889"/>
                    </a:xfrm>
                    <a:prstGeom prst="rect">
                      <a:avLst/>
                    </a:prstGeom>
                  </pic:spPr>
                </pic:pic>
              </a:graphicData>
            </a:graphic>
          </wp:inline>
        </w:drawing>
      </w:r>
    </w:p>
    <w:p w14:paraId="69F9F4D0" w14:textId="65B8172F" w:rsidR="005034D6" w:rsidRPr="000971EC" w:rsidRDefault="005034D6" w:rsidP="00486406">
      <w:pPr>
        <w:pStyle w:val="Descripcin"/>
        <w:numPr>
          <w:ilvl w:val="0"/>
          <w:numId w:val="36"/>
        </w:numPr>
      </w:pPr>
      <w:r w:rsidRPr="000971EC">
        <w:t xml:space="preserve">Figura </w:t>
      </w:r>
      <w:proofErr w:type="spellStart"/>
      <w:r w:rsidRPr="000971EC">
        <w:t>N°</w:t>
      </w:r>
      <w:proofErr w:type="spellEnd"/>
      <w:r w:rsidRPr="000971EC">
        <w:t xml:space="preserve"> </w:t>
      </w:r>
      <w:r w:rsidRPr="000971EC">
        <w:fldChar w:fldCharType="begin"/>
      </w:r>
      <w:r w:rsidRPr="000971EC">
        <w:instrText xml:space="preserve"> SEQ Figura_N° \* ARABIC </w:instrText>
      </w:r>
      <w:r w:rsidRPr="000971EC">
        <w:fldChar w:fldCharType="separate"/>
      </w:r>
      <w:r w:rsidR="005A115F">
        <w:rPr>
          <w:noProof/>
        </w:rPr>
        <w:t>33</w:t>
      </w:r>
      <w:r w:rsidRPr="000971EC">
        <w:fldChar w:fldCharType="end"/>
      </w:r>
      <w:r w:rsidRPr="000971EC">
        <w:t>Patrón de Diseño POM</w:t>
      </w:r>
    </w:p>
    <w:p w14:paraId="3531CFB1" w14:textId="77777777" w:rsidR="007A65C6" w:rsidRPr="000971EC" w:rsidRDefault="007A65C6" w:rsidP="00486406">
      <w:pPr>
        <w:pStyle w:val="Prrafodelista"/>
        <w:numPr>
          <w:ilvl w:val="0"/>
          <w:numId w:val="36"/>
        </w:numPr>
      </w:pPr>
      <w:r w:rsidRPr="00486406">
        <w:rPr>
          <w:b/>
        </w:rPr>
        <w:t xml:space="preserve">BDD - </w:t>
      </w:r>
      <w:proofErr w:type="spellStart"/>
      <w:r w:rsidRPr="00486406">
        <w:rPr>
          <w:b/>
        </w:rPr>
        <w:t>Behavior</w:t>
      </w:r>
      <w:proofErr w:type="spellEnd"/>
      <w:r w:rsidRPr="00486406">
        <w:rPr>
          <w:b/>
        </w:rPr>
        <w:t xml:space="preserve"> </w:t>
      </w:r>
      <w:proofErr w:type="spellStart"/>
      <w:r w:rsidRPr="00486406">
        <w:rPr>
          <w:b/>
        </w:rPr>
        <w:t>Driven</w:t>
      </w:r>
      <w:proofErr w:type="spellEnd"/>
      <w:r w:rsidRPr="00486406">
        <w:rPr>
          <w:b/>
        </w:rPr>
        <w:t xml:space="preserve"> </w:t>
      </w:r>
      <w:proofErr w:type="spellStart"/>
      <w:r w:rsidRPr="00486406">
        <w:rPr>
          <w:b/>
        </w:rPr>
        <w:t>Development</w:t>
      </w:r>
      <w:proofErr w:type="spellEnd"/>
      <w:r w:rsidRPr="000971EC">
        <w:t xml:space="preserve">:  es una estrategia de desarrollo que plantea definir un lenguaje común para el negocio y para los técnicos, y utilizar eso como parte inicial del desarrollo y el </w:t>
      </w:r>
      <w:proofErr w:type="spellStart"/>
      <w:r w:rsidRPr="000971EC">
        <w:t>testing</w:t>
      </w:r>
      <w:proofErr w:type="spellEnd"/>
      <w:r w:rsidRPr="000971EC">
        <w:t xml:space="preserve">. </w:t>
      </w:r>
    </w:p>
    <w:p w14:paraId="52F98401" w14:textId="77777777" w:rsidR="005034D6" w:rsidRPr="000971EC" w:rsidRDefault="005034D6" w:rsidP="00486406">
      <w:pPr>
        <w:pStyle w:val="Prrafodelista"/>
        <w:numPr>
          <w:ilvl w:val="0"/>
          <w:numId w:val="36"/>
        </w:numPr>
      </w:pPr>
      <w:proofErr w:type="spellStart"/>
      <w:r w:rsidRPr="00486406">
        <w:rPr>
          <w:b/>
        </w:rPr>
        <w:t>Cucumber</w:t>
      </w:r>
      <w:proofErr w:type="spellEnd"/>
      <w:r w:rsidR="007A65C6" w:rsidRPr="00486406">
        <w:rPr>
          <w:b/>
        </w:rPr>
        <w:t xml:space="preserve">: </w:t>
      </w:r>
      <w:r w:rsidRPr="000971EC">
        <w:t xml:space="preserve">Es una herramienta que permite el desarrollo dirigido por el comportamiento (BDD). </w:t>
      </w:r>
      <w:r w:rsidR="007A65C6" w:rsidRPr="000971EC">
        <w:t>O</w:t>
      </w:r>
      <w:r w:rsidRPr="000971EC">
        <w:t xml:space="preserve">frece una forma de escribir pruebas en alto nivel, permitiendo que cualquiera pueda comprenderlas, independientemente de sus conocimientos técnicos. El lenguaje que se usa es </w:t>
      </w:r>
      <w:proofErr w:type="spellStart"/>
      <w:r w:rsidRPr="000971EC">
        <w:t>Gherkins</w:t>
      </w:r>
      <w:proofErr w:type="spellEnd"/>
      <w:r w:rsidRPr="000971EC">
        <w:t xml:space="preserve"> y los archivos en los cuales se describen los pasos del caso de prueba tienen la extensión </w:t>
      </w:r>
      <w:proofErr w:type="gramStart"/>
      <w:r w:rsidRPr="00486406">
        <w:rPr>
          <w:b/>
        </w:rPr>
        <w:t>“.</w:t>
      </w:r>
      <w:proofErr w:type="spellStart"/>
      <w:r w:rsidRPr="00486406">
        <w:rPr>
          <w:b/>
        </w:rPr>
        <w:t>feature</w:t>
      </w:r>
      <w:proofErr w:type="spellEnd"/>
      <w:proofErr w:type="gramEnd"/>
      <w:r w:rsidRPr="00486406">
        <w:rPr>
          <w:b/>
        </w:rPr>
        <w:t>”</w:t>
      </w:r>
      <w:r w:rsidRPr="000971EC">
        <w:t>.</w:t>
      </w:r>
    </w:p>
    <w:p w14:paraId="4949F7E0" w14:textId="77777777" w:rsidR="007A65C6" w:rsidRPr="000971EC" w:rsidRDefault="007A65C6" w:rsidP="00486406">
      <w:pPr>
        <w:pStyle w:val="Prrafodelista"/>
        <w:numPr>
          <w:ilvl w:val="0"/>
          <w:numId w:val="36"/>
        </w:numPr>
      </w:pPr>
      <w:proofErr w:type="spellStart"/>
      <w:r w:rsidRPr="00486406">
        <w:rPr>
          <w:b/>
        </w:rPr>
        <w:t>Gherkin</w:t>
      </w:r>
      <w:proofErr w:type="spellEnd"/>
      <w:r w:rsidRPr="00486406">
        <w:rPr>
          <w:b/>
        </w:rPr>
        <w:t>:</w:t>
      </w:r>
      <w:r w:rsidRPr="000971EC">
        <w:t xml:space="preserve"> es un lenguaje comprensible por humanos y por ordenadores, con el que vamos a describir las funcionalidades, definiendo el comportamiento del software, sin entrar en su implementación. Se trata de un lenguaje fácil de leer, fácil de entender y fácil de escribir.</w:t>
      </w:r>
    </w:p>
    <w:p w14:paraId="35B71A3A" w14:textId="77777777" w:rsidR="00BB58B0" w:rsidRPr="000971EC" w:rsidRDefault="00D03D3A" w:rsidP="00486406">
      <w:pPr>
        <w:pStyle w:val="Prrafodelista"/>
        <w:numPr>
          <w:ilvl w:val="0"/>
          <w:numId w:val="36"/>
        </w:numPr>
      </w:pPr>
      <w:proofErr w:type="spellStart"/>
      <w:r w:rsidRPr="00486406">
        <w:rPr>
          <w:b/>
        </w:rPr>
        <w:t>Extent</w:t>
      </w:r>
      <w:proofErr w:type="spellEnd"/>
      <w:r w:rsidRPr="00486406">
        <w:rPr>
          <w:b/>
        </w:rPr>
        <w:t xml:space="preserve"> </w:t>
      </w:r>
      <w:proofErr w:type="spellStart"/>
      <w:r w:rsidRPr="00486406">
        <w:rPr>
          <w:b/>
        </w:rPr>
        <w:t>Reports</w:t>
      </w:r>
      <w:proofErr w:type="spellEnd"/>
      <w:r w:rsidR="007A65C6" w:rsidRPr="00486406">
        <w:rPr>
          <w:b/>
        </w:rPr>
        <w:t>:</w:t>
      </w:r>
      <w:r w:rsidRPr="00486406">
        <w:rPr>
          <w:b/>
        </w:rPr>
        <w:t xml:space="preserve"> </w:t>
      </w:r>
      <w:r w:rsidRPr="000971EC">
        <w:t xml:space="preserve">es un informe HTML personalizable que se puede integrar en </w:t>
      </w:r>
      <w:proofErr w:type="spellStart"/>
      <w:r w:rsidRPr="000971EC">
        <w:t>Selenium</w:t>
      </w:r>
      <w:proofErr w:type="spellEnd"/>
      <w:r w:rsidRPr="000971EC">
        <w:t xml:space="preserve"> </w:t>
      </w:r>
      <w:proofErr w:type="spellStart"/>
      <w:r w:rsidRPr="000971EC">
        <w:t>WebDriver</w:t>
      </w:r>
      <w:proofErr w:type="spellEnd"/>
      <w:r w:rsidRPr="000971EC">
        <w:t xml:space="preserve"> utilizando los marcos </w:t>
      </w:r>
      <w:proofErr w:type="spellStart"/>
      <w:r w:rsidRPr="000971EC">
        <w:t>JUnit</w:t>
      </w:r>
      <w:proofErr w:type="spellEnd"/>
      <w:r w:rsidRPr="000971EC">
        <w:t xml:space="preserve"> y </w:t>
      </w:r>
      <w:proofErr w:type="spellStart"/>
      <w:r w:rsidRPr="000971EC">
        <w:t>TestNG</w:t>
      </w:r>
      <w:proofErr w:type="spellEnd"/>
      <w:r w:rsidRPr="000971EC">
        <w:t>.</w:t>
      </w:r>
    </w:p>
    <w:p w14:paraId="4C75F258" w14:textId="77777777" w:rsidR="00D03D3A" w:rsidRPr="000971EC" w:rsidRDefault="00D03D3A" w:rsidP="00486406">
      <w:pPr>
        <w:pStyle w:val="Prrafodelista"/>
        <w:numPr>
          <w:ilvl w:val="0"/>
          <w:numId w:val="36"/>
        </w:numPr>
      </w:pPr>
      <w:r w:rsidRPr="00486406">
        <w:rPr>
          <w:b/>
        </w:rPr>
        <w:t>Apache POI</w:t>
      </w:r>
      <w:r w:rsidR="007A65C6" w:rsidRPr="00486406">
        <w:rPr>
          <w:b/>
        </w:rPr>
        <w:t xml:space="preserve">: </w:t>
      </w:r>
      <w:r w:rsidRPr="000971EC">
        <w:t>es una API que permite crear, modificar y mostrar archivos de MS-Office utilizando programas Java.</w:t>
      </w:r>
    </w:p>
    <w:p w14:paraId="63DEFA8D" w14:textId="77777777" w:rsidR="00AC613A" w:rsidRPr="000971EC" w:rsidRDefault="00AC613A" w:rsidP="00486406">
      <w:pPr>
        <w:pStyle w:val="Prrafodelista"/>
        <w:numPr>
          <w:ilvl w:val="0"/>
          <w:numId w:val="36"/>
        </w:numPr>
      </w:pPr>
      <w:r w:rsidRPr="00486406">
        <w:rPr>
          <w:b/>
        </w:rPr>
        <w:t>Hook:</w:t>
      </w:r>
      <w:r w:rsidRPr="000971EC">
        <w:t xml:space="preserve"> son bloques de código que pueden ejecutarse en varios puntos del ciclo de ejecución de </w:t>
      </w:r>
      <w:proofErr w:type="spellStart"/>
      <w:r w:rsidRPr="000971EC">
        <w:t>Cucumber</w:t>
      </w:r>
      <w:proofErr w:type="spellEnd"/>
      <w:r w:rsidRPr="000971EC">
        <w:t>. Por lo general, se utilizan para la configuración y desmontaje del entorno antes y después de cada escenario.</w:t>
      </w:r>
    </w:p>
    <w:p w14:paraId="7C3ED23A" w14:textId="77777777" w:rsidR="00AC613A" w:rsidRDefault="00AC613A" w:rsidP="004F2FEF"/>
    <w:p w14:paraId="11140790" w14:textId="77777777" w:rsidR="00E619BC" w:rsidRDefault="00E619BC" w:rsidP="004F2FEF"/>
    <w:p w14:paraId="4872E8F8" w14:textId="77777777" w:rsidR="00E619BC" w:rsidRDefault="00E619BC" w:rsidP="004F2FEF"/>
    <w:p w14:paraId="7B603AC5" w14:textId="77777777" w:rsidR="00E619BC" w:rsidRDefault="00E619BC" w:rsidP="004F2FEF"/>
    <w:p w14:paraId="35BB9F1D" w14:textId="77777777" w:rsidR="00E619BC" w:rsidRDefault="00E619BC" w:rsidP="004F2FEF"/>
    <w:bookmarkEnd w:id="49"/>
    <w:bookmarkEnd w:id="50"/>
    <w:bookmarkEnd w:id="51"/>
    <w:bookmarkEnd w:id="52"/>
    <w:bookmarkEnd w:id="53"/>
    <w:bookmarkEnd w:id="54"/>
    <w:p w14:paraId="14314938" w14:textId="77777777" w:rsidR="00444438" w:rsidRPr="00444438" w:rsidRDefault="00444438" w:rsidP="002203C1">
      <w:pPr>
        <w:ind w:left="0"/>
      </w:pPr>
    </w:p>
    <w:tbl>
      <w:tblPr>
        <w:tblpPr w:leftFromText="141" w:rightFromText="141" w:vertAnchor="text" w:horzAnchor="margin" w:tblpXSpec="center" w:tblpY="49"/>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46"/>
        <w:gridCol w:w="5271"/>
      </w:tblGrid>
      <w:tr w:rsidR="00C74BBA" w:rsidRPr="000971EC" w14:paraId="7A9DFB2C" w14:textId="77777777" w:rsidTr="006704E8">
        <w:trPr>
          <w:trHeight w:val="284"/>
        </w:trPr>
        <w:tc>
          <w:tcPr>
            <w:tcW w:w="2946" w:type="dxa"/>
            <w:tcBorders>
              <w:top w:val="dotted" w:sz="4" w:space="0" w:color="auto"/>
              <w:left w:val="dotted" w:sz="4" w:space="0" w:color="auto"/>
              <w:bottom w:val="dotted" w:sz="4" w:space="0" w:color="auto"/>
              <w:right w:val="dotted" w:sz="4" w:space="0" w:color="auto"/>
            </w:tcBorders>
            <w:vAlign w:val="center"/>
          </w:tcPr>
          <w:p w14:paraId="41D2B326" w14:textId="77777777" w:rsidR="00C74BBA" w:rsidRPr="000971EC" w:rsidRDefault="00C74BBA" w:rsidP="004F2FEF">
            <w:r w:rsidRPr="000971EC">
              <w:t xml:space="preserve">Autor del Documento: </w:t>
            </w:r>
          </w:p>
        </w:tc>
        <w:tc>
          <w:tcPr>
            <w:tcW w:w="5271" w:type="dxa"/>
            <w:tcBorders>
              <w:top w:val="dotted" w:sz="4" w:space="0" w:color="auto"/>
              <w:left w:val="dotted" w:sz="4" w:space="0" w:color="auto"/>
              <w:bottom w:val="dotted" w:sz="4" w:space="0" w:color="auto"/>
              <w:right w:val="dotted" w:sz="4" w:space="0" w:color="auto"/>
            </w:tcBorders>
            <w:vAlign w:val="center"/>
          </w:tcPr>
          <w:p w14:paraId="4B2F8F6C" w14:textId="513CE7A7" w:rsidR="00C74BBA" w:rsidRPr="000971EC" w:rsidRDefault="008C7A21" w:rsidP="004F2FEF">
            <w:r>
              <w:t>Abraham Rivera Rivadeneyra</w:t>
            </w:r>
          </w:p>
        </w:tc>
      </w:tr>
      <w:tr w:rsidR="00C74BBA" w:rsidRPr="000971EC" w14:paraId="284CFD48" w14:textId="77777777" w:rsidTr="006704E8">
        <w:trPr>
          <w:trHeight w:val="284"/>
        </w:trPr>
        <w:tc>
          <w:tcPr>
            <w:tcW w:w="2946" w:type="dxa"/>
            <w:tcBorders>
              <w:top w:val="dotted" w:sz="4" w:space="0" w:color="auto"/>
              <w:left w:val="dotted" w:sz="4" w:space="0" w:color="auto"/>
              <w:bottom w:val="dotted" w:sz="4" w:space="0" w:color="auto"/>
              <w:right w:val="dotted" w:sz="4" w:space="0" w:color="auto"/>
            </w:tcBorders>
            <w:vAlign w:val="center"/>
          </w:tcPr>
          <w:p w14:paraId="19B9B821" w14:textId="77777777" w:rsidR="00C74BBA" w:rsidRPr="000971EC" w:rsidRDefault="00C74BBA" w:rsidP="004F2FEF">
            <w:r w:rsidRPr="000971EC">
              <w:t xml:space="preserve">Fecha de Creación: </w:t>
            </w:r>
          </w:p>
        </w:tc>
        <w:tc>
          <w:tcPr>
            <w:tcW w:w="5271" w:type="dxa"/>
            <w:tcBorders>
              <w:top w:val="dotted" w:sz="4" w:space="0" w:color="auto"/>
              <w:left w:val="dotted" w:sz="4" w:space="0" w:color="auto"/>
              <w:bottom w:val="dotted" w:sz="4" w:space="0" w:color="auto"/>
              <w:right w:val="dotted" w:sz="4" w:space="0" w:color="auto"/>
            </w:tcBorders>
            <w:vAlign w:val="center"/>
          </w:tcPr>
          <w:p w14:paraId="04D98842" w14:textId="15A0DF18" w:rsidR="00C74BBA" w:rsidRPr="000971EC" w:rsidRDefault="008C7A21" w:rsidP="004F2FEF">
            <w:r>
              <w:t>15</w:t>
            </w:r>
            <w:r w:rsidR="00377E50" w:rsidRPr="000971EC">
              <w:t>/</w:t>
            </w:r>
            <w:r w:rsidR="006246CE">
              <w:t>0</w:t>
            </w:r>
            <w:r>
              <w:t>6</w:t>
            </w:r>
            <w:r w:rsidR="00377E50" w:rsidRPr="000971EC">
              <w:t>/202</w:t>
            </w:r>
            <w:r>
              <w:t>2</w:t>
            </w:r>
          </w:p>
        </w:tc>
      </w:tr>
    </w:tbl>
    <w:p w14:paraId="2C9D7A90" w14:textId="77777777" w:rsidR="00C74BBA" w:rsidRPr="000971EC" w:rsidRDefault="00C74BBA" w:rsidP="004F2FEF"/>
    <w:sectPr w:rsidR="00C74BBA" w:rsidRPr="000971EC" w:rsidSect="00995B5E">
      <w:headerReference w:type="default" r:id="rId52"/>
      <w:footerReference w:type="default" r:id="rId53"/>
      <w:headerReference w:type="first" r:id="rId54"/>
      <w:footerReference w:type="first" r:id="rId55"/>
      <w:pgSz w:w="11907" w:h="16839" w:code="9"/>
      <w:pgMar w:top="720" w:right="1417" w:bottom="720"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1725D" w14:textId="77777777" w:rsidR="006E3966" w:rsidRDefault="006E3966" w:rsidP="004F2FEF">
      <w:r>
        <w:separator/>
      </w:r>
    </w:p>
    <w:p w14:paraId="190D5B6A" w14:textId="77777777" w:rsidR="006E3966" w:rsidRDefault="006E3966" w:rsidP="004F2FEF"/>
    <w:p w14:paraId="3078B9AA" w14:textId="77777777" w:rsidR="006E3966" w:rsidRDefault="006E3966" w:rsidP="004F2FEF"/>
    <w:p w14:paraId="22778587" w14:textId="77777777" w:rsidR="006E3966" w:rsidRDefault="006E3966" w:rsidP="004F2FEF"/>
    <w:p w14:paraId="5E4A4C8E" w14:textId="77777777" w:rsidR="006E3966" w:rsidRDefault="006E3966" w:rsidP="004F2FEF"/>
  </w:endnote>
  <w:endnote w:type="continuationSeparator" w:id="0">
    <w:p w14:paraId="201C9647" w14:textId="77777777" w:rsidR="006E3966" w:rsidRDefault="006E3966" w:rsidP="004F2FEF">
      <w:r>
        <w:continuationSeparator/>
      </w:r>
    </w:p>
    <w:p w14:paraId="03BDE47C" w14:textId="77777777" w:rsidR="006E3966" w:rsidRDefault="006E3966" w:rsidP="004F2FEF"/>
    <w:p w14:paraId="26F30F7D" w14:textId="77777777" w:rsidR="006E3966" w:rsidRDefault="006E3966" w:rsidP="004F2FEF"/>
    <w:p w14:paraId="55A5E8DA" w14:textId="77777777" w:rsidR="006E3966" w:rsidRDefault="006E3966" w:rsidP="004F2FEF"/>
    <w:p w14:paraId="58E2E71C" w14:textId="77777777" w:rsidR="006E3966" w:rsidRDefault="006E3966" w:rsidP="004F2FEF"/>
  </w:endnote>
  <w:endnote w:type="continuationNotice" w:id="1">
    <w:p w14:paraId="1FB61FE5" w14:textId="77777777" w:rsidR="006E3966" w:rsidRDefault="006E3966" w:rsidP="004F2FEF"/>
    <w:p w14:paraId="28F24B57" w14:textId="77777777" w:rsidR="006E3966" w:rsidRDefault="006E3966" w:rsidP="004F2FEF"/>
    <w:p w14:paraId="72411674" w14:textId="77777777" w:rsidR="006E3966" w:rsidRDefault="006E3966" w:rsidP="004F2FEF"/>
    <w:p w14:paraId="460755C7" w14:textId="77777777" w:rsidR="006E3966" w:rsidRDefault="006E3966" w:rsidP="004F2FEF"/>
    <w:p w14:paraId="22729407" w14:textId="77777777" w:rsidR="006E3966" w:rsidRDefault="006E3966" w:rsidP="004F2F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egrit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4C276" w14:textId="77777777" w:rsidR="005F1D6B" w:rsidRDefault="005F1D6B" w:rsidP="004F2FEF">
    <w:pPr>
      <w:pStyle w:val="Piedepgina"/>
      <w:rPr>
        <w:sz w:val="20"/>
      </w:rPr>
    </w:pPr>
    <w:r>
      <w:rPr>
        <w:noProof/>
        <w:lang w:eastAsia="es-PE"/>
      </w:rPr>
      <w:drawing>
        <wp:anchor distT="0" distB="0" distL="114300" distR="114300" simplePos="0" relativeHeight="251656192" behindDoc="1" locked="0" layoutInCell="1" allowOverlap="1" wp14:anchorId="7E37E4C1" wp14:editId="414FC6D6">
          <wp:simplePos x="0" y="0"/>
          <wp:positionH relativeFrom="margin">
            <wp:posOffset>5909945</wp:posOffset>
          </wp:positionH>
          <wp:positionV relativeFrom="paragraph">
            <wp:posOffset>72390</wp:posOffset>
          </wp:positionV>
          <wp:extent cx="657860" cy="569595"/>
          <wp:effectExtent l="0" t="0" r="0" b="0"/>
          <wp:wrapNone/>
          <wp:docPr id="198" name="Imagen 14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3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860" cy="56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527F1" w14:textId="3A2D8B46" w:rsidR="005F1D6B" w:rsidRPr="008E21B6" w:rsidRDefault="005F1D6B" w:rsidP="004F2FEF">
    <w:pPr>
      <w:pStyle w:val="Piedepgina"/>
      <w:jc w:val="right"/>
    </w:pPr>
    <w:r>
      <w:rPr>
        <w:noProof/>
        <w:lang w:eastAsia="es-PE"/>
      </w:rPr>
      <w:drawing>
        <wp:anchor distT="0" distB="0" distL="114300" distR="114300" simplePos="0" relativeHeight="251655168" behindDoc="1" locked="0" layoutInCell="1" allowOverlap="1" wp14:anchorId="2C8BC9FF" wp14:editId="09D115B4">
          <wp:simplePos x="0" y="0"/>
          <wp:positionH relativeFrom="margin">
            <wp:align>left</wp:align>
          </wp:positionH>
          <wp:positionV relativeFrom="paragraph">
            <wp:posOffset>-8255</wp:posOffset>
          </wp:positionV>
          <wp:extent cx="1042670" cy="391795"/>
          <wp:effectExtent l="0" t="0" r="0" b="0"/>
          <wp:wrapNone/>
          <wp:docPr id="199" name="Imagen 14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37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2670"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t>Automatización NIUBIZ - TSOFT (Rev.1)</w:t>
    </w:r>
    <w:r>
      <w:br/>
      <w:t xml:space="preserve">Página </w:t>
    </w:r>
    <w:r w:rsidRPr="001E333F">
      <w:fldChar w:fldCharType="begin"/>
    </w:r>
    <w:r w:rsidRPr="001E333F">
      <w:instrText>PAGE   \* MERGEFORMAT</w:instrText>
    </w:r>
    <w:r w:rsidRPr="001E333F">
      <w:fldChar w:fldCharType="separate"/>
    </w:r>
    <w:r>
      <w:rPr>
        <w:noProof/>
      </w:rPr>
      <w:t>20</w:t>
    </w:r>
    <w:r w:rsidRPr="001E333F">
      <w:fldChar w:fldCharType="end"/>
    </w:r>
    <w:r>
      <w:t xml:space="preserve"> de </w:t>
    </w:r>
    <w:fldSimple w:instr=" NUMPAGES  \* Arabic  \* MERGEFORMAT ">
      <w:r>
        <w:rPr>
          <w:noProof/>
        </w:rPr>
        <w:t>26</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ADFE6" w14:textId="454B5071" w:rsidR="005F1D6B" w:rsidRDefault="005F1D6B" w:rsidP="004F2FEF">
    <w:pPr>
      <w:pStyle w:val="Piedepgina"/>
    </w:pPr>
    <w:r>
      <w:rPr>
        <w:noProof/>
      </w:rPr>
      <w:drawing>
        <wp:anchor distT="0" distB="0" distL="114300" distR="114300" simplePos="0" relativeHeight="251672576" behindDoc="1" locked="0" layoutInCell="1" allowOverlap="1" wp14:anchorId="31A7F9E9" wp14:editId="5F800E7C">
          <wp:simplePos x="0" y="0"/>
          <wp:positionH relativeFrom="page">
            <wp:posOffset>1123315</wp:posOffset>
          </wp:positionH>
          <wp:positionV relativeFrom="paragraph">
            <wp:posOffset>-708660</wp:posOffset>
          </wp:positionV>
          <wp:extent cx="1409700" cy="348466"/>
          <wp:effectExtent l="0" t="0" r="0" b="0"/>
          <wp:wrapNone/>
          <wp:docPr id="28" name="Imagen 28" descr="Niubiz: Aceptamos todas las tarjetas de crédito y déb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ubiz: Aceptamos todas las tarjetas de crédito y débi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3484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6432" behindDoc="0" locked="0" layoutInCell="1" allowOverlap="1" wp14:anchorId="55E69D2F" wp14:editId="0A1EDCC4">
          <wp:simplePos x="0" y="0"/>
          <wp:positionH relativeFrom="margin">
            <wp:posOffset>3420110</wp:posOffset>
          </wp:positionH>
          <wp:positionV relativeFrom="paragraph">
            <wp:posOffset>1123950</wp:posOffset>
          </wp:positionV>
          <wp:extent cx="1041400" cy="455295"/>
          <wp:effectExtent l="0" t="0" r="6350" b="1905"/>
          <wp:wrapNone/>
          <wp:docPr id="15" name="Imagen 15" descr="Resultado de imagen para banco falabell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anco falabella&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1400" cy="4552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CD4D1" w14:textId="77777777" w:rsidR="006E3966" w:rsidRDefault="006E3966" w:rsidP="004F2FEF">
      <w:r>
        <w:separator/>
      </w:r>
    </w:p>
    <w:p w14:paraId="16DD1B3D" w14:textId="77777777" w:rsidR="006E3966" w:rsidRDefault="006E3966" w:rsidP="004F2FEF"/>
    <w:p w14:paraId="3B6AA750" w14:textId="77777777" w:rsidR="006E3966" w:rsidRDefault="006E3966" w:rsidP="004F2FEF"/>
    <w:p w14:paraId="05A16BBA" w14:textId="77777777" w:rsidR="006E3966" w:rsidRDefault="006E3966" w:rsidP="004F2FEF"/>
    <w:p w14:paraId="1CAE72DF" w14:textId="77777777" w:rsidR="006E3966" w:rsidRDefault="006E3966" w:rsidP="004F2FEF"/>
  </w:footnote>
  <w:footnote w:type="continuationSeparator" w:id="0">
    <w:p w14:paraId="34F98118" w14:textId="77777777" w:rsidR="006E3966" w:rsidRDefault="006E3966" w:rsidP="004F2FEF">
      <w:r>
        <w:continuationSeparator/>
      </w:r>
    </w:p>
    <w:p w14:paraId="62DA4810" w14:textId="77777777" w:rsidR="006E3966" w:rsidRDefault="006E3966" w:rsidP="004F2FEF"/>
    <w:p w14:paraId="6B0B7F8D" w14:textId="77777777" w:rsidR="006E3966" w:rsidRDefault="006E3966" w:rsidP="004F2FEF"/>
    <w:p w14:paraId="33293A16" w14:textId="77777777" w:rsidR="006E3966" w:rsidRDefault="006E3966" w:rsidP="004F2FEF"/>
    <w:p w14:paraId="4FA62D31" w14:textId="77777777" w:rsidR="006E3966" w:rsidRDefault="006E3966" w:rsidP="004F2FEF"/>
  </w:footnote>
  <w:footnote w:type="continuationNotice" w:id="1">
    <w:p w14:paraId="3C6AE7A3" w14:textId="77777777" w:rsidR="006E3966" w:rsidRDefault="006E3966" w:rsidP="004F2FEF"/>
    <w:p w14:paraId="6C453DF7" w14:textId="77777777" w:rsidR="006E3966" w:rsidRDefault="006E3966" w:rsidP="004F2FEF"/>
    <w:p w14:paraId="37672032" w14:textId="77777777" w:rsidR="006E3966" w:rsidRDefault="006E3966" w:rsidP="004F2FEF"/>
    <w:p w14:paraId="0A4AF48F" w14:textId="77777777" w:rsidR="006E3966" w:rsidRDefault="006E3966" w:rsidP="004F2FEF"/>
    <w:p w14:paraId="7894D5FB" w14:textId="77777777" w:rsidR="006E3966" w:rsidRDefault="006E3966" w:rsidP="004F2F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16BF8" w14:textId="54AD4370" w:rsidR="005F1D6B" w:rsidRPr="00782598" w:rsidRDefault="005F1D6B" w:rsidP="004F2FEF">
    <w:pPr>
      <w:pStyle w:val="Encabezado"/>
    </w:pPr>
    <w:r>
      <w:rPr>
        <w:noProof/>
      </w:rPr>
      <w:drawing>
        <wp:anchor distT="0" distB="0" distL="114300" distR="114300" simplePos="0" relativeHeight="251671552" behindDoc="0" locked="0" layoutInCell="1" allowOverlap="1" wp14:anchorId="091B7C92" wp14:editId="7D2973A0">
          <wp:simplePos x="0" y="0"/>
          <wp:positionH relativeFrom="column">
            <wp:posOffset>3404235</wp:posOffset>
          </wp:positionH>
          <wp:positionV relativeFrom="paragraph">
            <wp:posOffset>-92710</wp:posOffset>
          </wp:positionV>
          <wp:extent cx="1333500" cy="329630"/>
          <wp:effectExtent l="0" t="0" r="0" b="0"/>
          <wp:wrapNone/>
          <wp:docPr id="8" name="Imagen 8" descr="Niubiz: Aceptamos todas las tarjetas de crédito y déb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ubiz: Aceptamos todas las tarjetas de crédito y débi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329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45720" distB="45720" distL="114300" distR="114300" simplePos="0" relativeHeight="251660288" behindDoc="0" locked="0" layoutInCell="1" allowOverlap="1" wp14:anchorId="2EECDB59" wp14:editId="4FA7C0AB">
              <wp:simplePos x="0" y="0"/>
              <wp:positionH relativeFrom="margin">
                <wp:posOffset>-42545</wp:posOffset>
              </wp:positionH>
              <wp:positionV relativeFrom="paragraph">
                <wp:posOffset>-103614</wp:posOffset>
              </wp:positionV>
              <wp:extent cx="3370580" cy="4254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425450"/>
                      </a:xfrm>
                      <a:prstGeom prst="rect">
                        <a:avLst/>
                      </a:prstGeom>
                      <a:noFill/>
                      <a:ln w="9525">
                        <a:noFill/>
                        <a:miter lim="800000"/>
                        <a:headEnd/>
                        <a:tailEnd/>
                      </a:ln>
                    </wps:spPr>
                    <wps:txbx>
                      <w:txbxContent>
                        <w:p w14:paraId="3B47A6AC" w14:textId="4D6050DD" w:rsidR="005F1D6B" w:rsidRPr="00CC3605" w:rsidRDefault="005F1D6B" w:rsidP="001E3913">
                          <w:pPr>
                            <w:pStyle w:val="Sinespaciado"/>
                            <w:tabs>
                              <w:tab w:val="left" w:pos="1859"/>
                            </w:tabs>
                            <w:rPr>
                              <w:b/>
                              <w:sz w:val="20"/>
                              <w:szCs w:val="20"/>
                              <w:lang w:val="es-AR"/>
                            </w:rPr>
                          </w:pPr>
                          <w:r>
                            <w:rPr>
                              <w:b/>
                              <w:sz w:val="20"/>
                              <w:szCs w:val="20"/>
                            </w:rPr>
                            <w:t xml:space="preserve">Niubiz </w:t>
                          </w:r>
                          <w:r w:rsidRPr="004B024C">
                            <w:rPr>
                              <w:b/>
                              <w:sz w:val="20"/>
                              <w:szCs w:val="20"/>
                            </w:rPr>
                            <w:t>/</w:t>
                          </w:r>
                          <w:r>
                            <w:rPr>
                              <w:b/>
                              <w:sz w:val="20"/>
                              <w:szCs w:val="20"/>
                            </w:rPr>
                            <w:t xml:space="preserve"> </w:t>
                          </w:r>
                          <w:r w:rsidRPr="00CC3605">
                            <w:rPr>
                              <w:b/>
                              <w:sz w:val="20"/>
                              <w:szCs w:val="20"/>
                            </w:rPr>
                            <w:t>Automatización de Pruebas Funcionales</w:t>
                          </w:r>
                        </w:p>
                        <w:p w14:paraId="46D1F2E5" w14:textId="77777777" w:rsidR="005F1D6B" w:rsidRPr="004B024C" w:rsidRDefault="005F1D6B" w:rsidP="001E3913">
                          <w:pPr>
                            <w:pStyle w:val="Sinespaciado"/>
                            <w:rPr>
                              <w:sz w:val="20"/>
                              <w:szCs w:val="20"/>
                            </w:rPr>
                          </w:pPr>
                          <w:r>
                            <w:rPr>
                              <w:sz w:val="20"/>
                              <w:szCs w:val="20"/>
                            </w:rPr>
                            <w:t>Guía Marco de Trabajo – Framework de Automatización</w:t>
                          </w:r>
                        </w:p>
                        <w:p w14:paraId="7F600FEF" w14:textId="77777777" w:rsidR="005F1D6B" w:rsidRPr="00ED44F2" w:rsidRDefault="005F1D6B" w:rsidP="004F2F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ECDB59" id="_x0000_t202" coordsize="21600,21600" o:spt="202" path="m,l,21600r21600,l21600,xe">
              <v:stroke joinstyle="miter"/>
              <v:path gradientshapeok="t" o:connecttype="rect"/>
            </v:shapetype>
            <v:shape id="Cuadro de texto 2" o:spid="_x0000_s1026" type="#_x0000_t202" style="position:absolute;left:0;text-align:left;margin-left:-3.35pt;margin-top:-8.15pt;width:265.4pt;height:33.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" filled="f" stroked="f">
              <v:textbox>
                <w:txbxContent>
                  <w:p w14:paraId="3B47A6AC" w14:textId="4D6050DD" w:rsidR="005F1D6B" w:rsidRPr="00CC3605" w:rsidRDefault="005F1D6B" w:rsidP="001E3913">
                    <w:pPr>
                      <w:pStyle w:val="Sinespaciado"/>
                      <w:tabs>
                        <w:tab w:val="left" w:pos="1859"/>
                      </w:tabs>
                      <w:rPr>
                        <w:b/>
                        <w:sz w:val="20"/>
                        <w:szCs w:val="20"/>
                        <w:lang w:val="es-AR"/>
                      </w:rPr>
                    </w:pPr>
                    <w:r>
                      <w:rPr>
                        <w:b/>
                        <w:sz w:val="20"/>
                        <w:szCs w:val="20"/>
                      </w:rPr>
                      <w:t xml:space="preserve">Niubiz </w:t>
                    </w:r>
                    <w:r w:rsidRPr="004B024C">
                      <w:rPr>
                        <w:b/>
                        <w:sz w:val="20"/>
                        <w:szCs w:val="20"/>
                      </w:rPr>
                      <w:t>/</w:t>
                    </w:r>
                    <w:r>
                      <w:rPr>
                        <w:b/>
                        <w:sz w:val="20"/>
                        <w:szCs w:val="20"/>
                      </w:rPr>
                      <w:t xml:space="preserve"> </w:t>
                    </w:r>
                    <w:r w:rsidRPr="00CC3605">
                      <w:rPr>
                        <w:b/>
                        <w:sz w:val="20"/>
                        <w:szCs w:val="20"/>
                      </w:rPr>
                      <w:t>Automatización de Pruebas Funcionales</w:t>
                    </w:r>
                  </w:p>
                  <w:p w14:paraId="46D1F2E5" w14:textId="77777777" w:rsidR="005F1D6B" w:rsidRPr="004B024C" w:rsidRDefault="005F1D6B" w:rsidP="001E3913">
                    <w:pPr>
                      <w:pStyle w:val="Sinespaciado"/>
                      <w:rPr>
                        <w:sz w:val="20"/>
                        <w:szCs w:val="20"/>
                      </w:rPr>
                    </w:pPr>
                    <w:r>
                      <w:rPr>
                        <w:sz w:val="20"/>
                        <w:szCs w:val="20"/>
                      </w:rPr>
                      <w:t>Guía Marco de Trabajo – Framework de Automatización</w:t>
                    </w:r>
                  </w:p>
                  <w:p w14:paraId="7F600FEF" w14:textId="77777777" w:rsidR="005F1D6B" w:rsidRPr="00ED44F2" w:rsidRDefault="005F1D6B" w:rsidP="004F2FEF"/>
                </w:txbxContent>
              </v:textbox>
              <w10:wrap type="square" anchorx="margin"/>
            </v:shape>
          </w:pict>
        </mc:Fallback>
      </mc:AlternateContent>
    </w:r>
    <w:r w:rsidRPr="00782598">
      <w:rPr>
        <w:noProof/>
        <w:lang w:eastAsia="es-PE"/>
      </w:rPr>
      <w:drawing>
        <wp:anchor distT="0" distB="0" distL="114300" distR="114300" simplePos="0" relativeHeight="251654144" behindDoc="1" locked="0" layoutInCell="1" allowOverlap="1" wp14:anchorId="71974A11" wp14:editId="5401683C">
          <wp:simplePos x="0" y="0"/>
          <wp:positionH relativeFrom="margin">
            <wp:posOffset>4937760</wp:posOffset>
          </wp:positionH>
          <wp:positionV relativeFrom="paragraph">
            <wp:posOffset>-42849</wp:posOffset>
          </wp:positionV>
          <wp:extent cx="1371600" cy="280670"/>
          <wp:effectExtent l="0" t="0" r="0" b="5080"/>
          <wp:wrapNone/>
          <wp:docPr id="19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28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7E508" w14:textId="26BA5074" w:rsidR="005F1D6B" w:rsidRDefault="005F1D6B" w:rsidP="004F2FE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1E1B8" w14:textId="77777777" w:rsidR="005F1D6B" w:rsidRDefault="005F1D6B" w:rsidP="004F2FEF">
    <w:pPr>
      <w:pStyle w:val="Encabezado"/>
    </w:pPr>
    <w:r>
      <w:rPr>
        <w:noProof/>
        <w:lang w:eastAsia="es-PE"/>
      </w:rPr>
      <mc:AlternateContent>
        <mc:Choice Requires="wps">
          <w:drawing>
            <wp:anchor distT="45720" distB="45720" distL="114300" distR="114300" simplePos="0" relativeHeight="251658240" behindDoc="0" locked="0" layoutInCell="1" allowOverlap="1" wp14:anchorId="353A5A9B" wp14:editId="1AB2B956">
              <wp:simplePos x="0" y="0"/>
              <wp:positionH relativeFrom="page">
                <wp:posOffset>707694</wp:posOffset>
              </wp:positionH>
              <wp:positionV relativeFrom="paragraph">
                <wp:posOffset>2930525</wp:posOffset>
              </wp:positionV>
              <wp:extent cx="6400165" cy="239776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165" cy="2397760"/>
                      </a:xfrm>
                      <a:prstGeom prst="rect">
                        <a:avLst/>
                      </a:prstGeom>
                      <a:noFill/>
                      <a:ln w="9525">
                        <a:noFill/>
                        <a:miter lim="800000"/>
                        <a:headEnd/>
                        <a:tailEnd/>
                      </a:ln>
                      <a:effectLst/>
                    </wps:spPr>
                    <wps:txbx>
                      <w:txbxContent>
                        <w:p w14:paraId="560FD7BD" w14:textId="52AF9ED2" w:rsidR="005F1D6B" w:rsidRPr="002329C0" w:rsidRDefault="005F1D6B" w:rsidP="004F2FEF">
                          <w:pPr>
                            <w:rPr>
                              <w:color w:val="FFFFFF" w:themeColor="background1"/>
                              <w:sz w:val="72"/>
                            </w:rPr>
                          </w:pPr>
                          <w:r>
                            <w:rPr>
                              <w:color w:val="FFFFFF" w:themeColor="background1"/>
                              <w:sz w:val="72"/>
                            </w:rPr>
                            <w:t>Niubiz</w:t>
                          </w:r>
                        </w:p>
                        <w:p w14:paraId="38D456B6" w14:textId="77777777" w:rsidR="005F1D6B" w:rsidRPr="002329C0" w:rsidRDefault="005F1D6B" w:rsidP="004F2FEF">
                          <w:pPr>
                            <w:rPr>
                              <w:color w:val="FFFFFF" w:themeColor="background1"/>
                              <w:sz w:val="44"/>
                            </w:rPr>
                          </w:pPr>
                          <w:r w:rsidRPr="002329C0">
                            <w:rPr>
                              <w:color w:val="FFFFFF" w:themeColor="background1"/>
                              <w:sz w:val="44"/>
                            </w:rPr>
                            <w:t>Proyecto de Automatización de Pruebas Funcionales</w:t>
                          </w:r>
                        </w:p>
                        <w:p w14:paraId="450F50EB" w14:textId="77777777" w:rsidR="005F1D6B" w:rsidRDefault="005F1D6B" w:rsidP="004F2FEF">
                          <w:pPr>
                            <w:rPr>
                              <w:color w:val="FFFFFF" w:themeColor="background1"/>
                            </w:rPr>
                          </w:pPr>
                        </w:p>
                        <w:p w14:paraId="77A0282D" w14:textId="77777777" w:rsidR="005F1D6B" w:rsidRPr="002329C0" w:rsidRDefault="005F1D6B" w:rsidP="004F2FEF">
                          <w:pPr>
                            <w:rPr>
                              <w:color w:val="FFFFFF" w:themeColor="background1"/>
                            </w:rPr>
                          </w:pPr>
                        </w:p>
                        <w:p w14:paraId="56323A43" w14:textId="77777777" w:rsidR="005F1D6B" w:rsidRPr="002329C0" w:rsidRDefault="005F1D6B" w:rsidP="004F2FEF">
                          <w:pPr>
                            <w:rPr>
                              <w:i/>
                              <w:color w:val="FFFFFF" w:themeColor="background1"/>
                              <w:sz w:val="40"/>
                            </w:rPr>
                          </w:pPr>
                          <w:r>
                            <w:rPr>
                              <w:i/>
                              <w:color w:val="FFFFFF" w:themeColor="background1"/>
                              <w:sz w:val="40"/>
                            </w:rPr>
                            <w:t xml:space="preserve">Guía y Marco de Trabajo </w:t>
                          </w:r>
                          <w:r w:rsidRPr="009C3E98">
                            <w:rPr>
                              <w:i/>
                              <w:color w:val="FFFFFF" w:themeColor="background1"/>
                              <w:sz w:val="40"/>
                            </w:rPr>
                            <w:t>– Framework de Automatización</w:t>
                          </w:r>
                        </w:p>
                        <w:p w14:paraId="5FF1F62D" w14:textId="41715D32" w:rsidR="005F1D6B" w:rsidRPr="002329C0" w:rsidRDefault="005F1D6B" w:rsidP="004F2FEF">
                          <w:pPr>
                            <w:rPr>
                              <w:rFonts w:ascii="Calibri Light" w:hAnsi="Calibri Light"/>
                              <w:i/>
                              <w:color w:val="FFFFFF" w:themeColor="background1"/>
                              <w:sz w:val="72"/>
                              <w:szCs w:val="44"/>
                            </w:rPr>
                          </w:pPr>
                          <w:r>
                            <w:rPr>
                              <w:color w:val="FFFFFF" w:themeColor="background1"/>
                              <w:sz w:val="40"/>
                            </w:rPr>
                            <w:t>Junio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A5A9B" id="_x0000_t202" coordsize="21600,21600" o:spt="202" path="m,l,21600r21600,l21600,xe">
              <v:stroke joinstyle="miter"/>
              <v:path gradientshapeok="t" o:connecttype="rect"/>
            </v:shapetype>
            <v:shape id="_x0000_s1027" type="#_x0000_t202" style="position:absolute;left:0;text-align:left;margin-left:55.7pt;margin-top:230.75pt;width:503.95pt;height:188.8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" filled="f" stroked="f">
              <v:textbox>
                <w:txbxContent>
                  <w:p w14:paraId="560FD7BD" w14:textId="52AF9ED2" w:rsidR="005F1D6B" w:rsidRPr="002329C0" w:rsidRDefault="005F1D6B" w:rsidP="004F2FEF">
                    <w:pPr>
                      <w:rPr>
                        <w:color w:val="FFFFFF" w:themeColor="background1"/>
                        <w:sz w:val="72"/>
                      </w:rPr>
                    </w:pPr>
                    <w:r>
                      <w:rPr>
                        <w:color w:val="FFFFFF" w:themeColor="background1"/>
                        <w:sz w:val="72"/>
                      </w:rPr>
                      <w:t>Niubiz</w:t>
                    </w:r>
                  </w:p>
                  <w:p w14:paraId="38D456B6" w14:textId="77777777" w:rsidR="005F1D6B" w:rsidRPr="002329C0" w:rsidRDefault="005F1D6B" w:rsidP="004F2FEF">
                    <w:pPr>
                      <w:rPr>
                        <w:color w:val="FFFFFF" w:themeColor="background1"/>
                        <w:sz w:val="44"/>
                      </w:rPr>
                    </w:pPr>
                    <w:r w:rsidRPr="002329C0">
                      <w:rPr>
                        <w:color w:val="FFFFFF" w:themeColor="background1"/>
                        <w:sz w:val="44"/>
                      </w:rPr>
                      <w:t>Proyecto de Automatización de Pruebas Funcionales</w:t>
                    </w:r>
                  </w:p>
                  <w:p w14:paraId="450F50EB" w14:textId="77777777" w:rsidR="005F1D6B" w:rsidRDefault="005F1D6B" w:rsidP="004F2FEF">
                    <w:pPr>
                      <w:rPr>
                        <w:color w:val="FFFFFF" w:themeColor="background1"/>
                      </w:rPr>
                    </w:pPr>
                  </w:p>
                  <w:p w14:paraId="77A0282D" w14:textId="77777777" w:rsidR="005F1D6B" w:rsidRPr="002329C0" w:rsidRDefault="005F1D6B" w:rsidP="004F2FEF">
                    <w:pPr>
                      <w:rPr>
                        <w:color w:val="FFFFFF" w:themeColor="background1"/>
                      </w:rPr>
                    </w:pPr>
                  </w:p>
                  <w:p w14:paraId="56323A43" w14:textId="77777777" w:rsidR="005F1D6B" w:rsidRPr="002329C0" w:rsidRDefault="005F1D6B" w:rsidP="004F2FEF">
                    <w:pPr>
                      <w:rPr>
                        <w:i/>
                        <w:color w:val="FFFFFF" w:themeColor="background1"/>
                        <w:sz w:val="40"/>
                      </w:rPr>
                    </w:pPr>
                    <w:r>
                      <w:rPr>
                        <w:i/>
                        <w:color w:val="FFFFFF" w:themeColor="background1"/>
                        <w:sz w:val="40"/>
                      </w:rPr>
                      <w:t xml:space="preserve">Guía y Marco de Trabajo </w:t>
                    </w:r>
                    <w:r w:rsidRPr="009C3E98">
                      <w:rPr>
                        <w:i/>
                        <w:color w:val="FFFFFF" w:themeColor="background1"/>
                        <w:sz w:val="40"/>
                      </w:rPr>
                      <w:t>– Framework de Automatización</w:t>
                    </w:r>
                  </w:p>
                  <w:p w14:paraId="5FF1F62D" w14:textId="41715D32" w:rsidR="005F1D6B" w:rsidRPr="002329C0" w:rsidRDefault="005F1D6B" w:rsidP="004F2FEF">
                    <w:pPr>
                      <w:rPr>
                        <w:rFonts w:ascii="Calibri Light" w:hAnsi="Calibri Light"/>
                        <w:i/>
                        <w:color w:val="FFFFFF" w:themeColor="background1"/>
                        <w:sz w:val="72"/>
                        <w:szCs w:val="44"/>
                      </w:rPr>
                    </w:pPr>
                    <w:r>
                      <w:rPr>
                        <w:color w:val="FFFFFF" w:themeColor="background1"/>
                        <w:sz w:val="40"/>
                      </w:rPr>
                      <w:t>Junio 2022</w:t>
                    </w:r>
                  </w:p>
                </w:txbxContent>
              </v:textbox>
              <w10:wrap type="square" anchorx="page"/>
            </v:shape>
          </w:pict>
        </mc:Fallback>
      </mc:AlternateContent>
    </w:r>
    <w:r>
      <w:rPr>
        <w:noProof/>
        <w:lang w:eastAsia="es-PE"/>
      </w:rPr>
      <w:drawing>
        <wp:anchor distT="0" distB="0" distL="114300" distR="114300" simplePos="0" relativeHeight="251657216" behindDoc="1" locked="0" layoutInCell="1" allowOverlap="1" wp14:anchorId="557CE797" wp14:editId="33CD7368">
          <wp:simplePos x="0" y="0"/>
          <wp:positionH relativeFrom="margin">
            <wp:posOffset>-708660</wp:posOffset>
          </wp:positionH>
          <wp:positionV relativeFrom="paragraph">
            <wp:posOffset>-438785</wp:posOffset>
          </wp:positionV>
          <wp:extent cx="7541260" cy="10671175"/>
          <wp:effectExtent l="0" t="0" r="2540" b="0"/>
          <wp:wrapNone/>
          <wp:docPr id="200" name="Imagen 14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3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1260" cy="106711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74A7"/>
    <w:multiLevelType w:val="hybridMultilevel"/>
    <w:tmpl w:val="11D67DC0"/>
    <w:lvl w:ilvl="0" w:tplc="280A000D">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 w15:restartNumberingAfterBreak="0">
    <w:nsid w:val="0353245D"/>
    <w:multiLevelType w:val="hybridMultilevel"/>
    <w:tmpl w:val="DC3450F0"/>
    <w:lvl w:ilvl="0" w:tplc="1E76F4F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35F043E"/>
    <w:multiLevelType w:val="hybridMultilevel"/>
    <w:tmpl w:val="7FC63848"/>
    <w:lvl w:ilvl="0" w:tplc="6D48C818">
      <w:start w:val="1"/>
      <w:numFmt w:val="upp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15:restartNumberingAfterBreak="0">
    <w:nsid w:val="051941BE"/>
    <w:multiLevelType w:val="hybridMultilevel"/>
    <w:tmpl w:val="0166073E"/>
    <w:lvl w:ilvl="0" w:tplc="09F0B28A">
      <w:start w:val="1"/>
      <w:numFmt w:val="bullet"/>
      <w:lvlText w:val="-"/>
      <w:lvlJc w:val="left"/>
      <w:pPr>
        <w:ind w:left="2496" w:hanging="360"/>
      </w:pPr>
      <w:rPr>
        <w:rFonts w:ascii="Calibri" w:eastAsia="Times New Roman" w:hAnsi="Calibri" w:cs="Calibri" w:hint="default"/>
        <w:b/>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4" w15:restartNumberingAfterBreak="0">
    <w:nsid w:val="0A39503B"/>
    <w:multiLevelType w:val="hybridMultilevel"/>
    <w:tmpl w:val="7C5441A2"/>
    <w:lvl w:ilvl="0" w:tplc="280A000D">
      <w:start w:val="1"/>
      <w:numFmt w:val="bullet"/>
      <w:lvlText w:val=""/>
      <w:lvlJc w:val="left"/>
      <w:pPr>
        <w:ind w:left="2137" w:hanging="360"/>
      </w:pPr>
      <w:rPr>
        <w:rFonts w:ascii="Wingdings" w:hAnsi="Wingdings" w:hint="default"/>
      </w:rPr>
    </w:lvl>
    <w:lvl w:ilvl="1" w:tplc="280A0003">
      <w:start w:val="1"/>
      <w:numFmt w:val="bullet"/>
      <w:lvlText w:val="o"/>
      <w:lvlJc w:val="left"/>
      <w:pPr>
        <w:ind w:left="2857" w:hanging="360"/>
      </w:pPr>
      <w:rPr>
        <w:rFonts w:ascii="Courier New" w:hAnsi="Courier New" w:cs="Courier New" w:hint="default"/>
      </w:rPr>
    </w:lvl>
    <w:lvl w:ilvl="2" w:tplc="280A0005" w:tentative="1">
      <w:start w:val="1"/>
      <w:numFmt w:val="bullet"/>
      <w:lvlText w:val=""/>
      <w:lvlJc w:val="left"/>
      <w:pPr>
        <w:ind w:left="3577" w:hanging="360"/>
      </w:pPr>
      <w:rPr>
        <w:rFonts w:ascii="Wingdings" w:hAnsi="Wingdings" w:hint="default"/>
      </w:rPr>
    </w:lvl>
    <w:lvl w:ilvl="3" w:tplc="280A0001" w:tentative="1">
      <w:start w:val="1"/>
      <w:numFmt w:val="bullet"/>
      <w:lvlText w:val=""/>
      <w:lvlJc w:val="left"/>
      <w:pPr>
        <w:ind w:left="4297" w:hanging="360"/>
      </w:pPr>
      <w:rPr>
        <w:rFonts w:ascii="Symbol" w:hAnsi="Symbol" w:hint="default"/>
      </w:rPr>
    </w:lvl>
    <w:lvl w:ilvl="4" w:tplc="280A0003" w:tentative="1">
      <w:start w:val="1"/>
      <w:numFmt w:val="bullet"/>
      <w:lvlText w:val="o"/>
      <w:lvlJc w:val="left"/>
      <w:pPr>
        <w:ind w:left="5017" w:hanging="360"/>
      </w:pPr>
      <w:rPr>
        <w:rFonts w:ascii="Courier New" w:hAnsi="Courier New" w:cs="Courier New" w:hint="default"/>
      </w:rPr>
    </w:lvl>
    <w:lvl w:ilvl="5" w:tplc="280A0005" w:tentative="1">
      <w:start w:val="1"/>
      <w:numFmt w:val="bullet"/>
      <w:lvlText w:val=""/>
      <w:lvlJc w:val="left"/>
      <w:pPr>
        <w:ind w:left="5737" w:hanging="360"/>
      </w:pPr>
      <w:rPr>
        <w:rFonts w:ascii="Wingdings" w:hAnsi="Wingdings" w:hint="default"/>
      </w:rPr>
    </w:lvl>
    <w:lvl w:ilvl="6" w:tplc="280A0001" w:tentative="1">
      <w:start w:val="1"/>
      <w:numFmt w:val="bullet"/>
      <w:lvlText w:val=""/>
      <w:lvlJc w:val="left"/>
      <w:pPr>
        <w:ind w:left="6457" w:hanging="360"/>
      </w:pPr>
      <w:rPr>
        <w:rFonts w:ascii="Symbol" w:hAnsi="Symbol" w:hint="default"/>
      </w:rPr>
    </w:lvl>
    <w:lvl w:ilvl="7" w:tplc="280A0003" w:tentative="1">
      <w:start w:val="1"/>
      <w:numFmt w:val="bullet"/>
      <w:lvlText w:val="o"/>
      <w:lvlJc w:val="left"/>
      <w:pPr>
        <w:ind w:left="7177" w:hanging="360"/>
      </w:pPr>
      <w:rPr>
        <w:rFonts w:ascii="Courier New" w:hAnsi="Courier New" w:cs="Courier New" w:hint="default"/>
      </w:rPr>
    </w:lvl>
    <w:lvl w:ilvl="8" w:tplc="280A0005" w:tentative="1">
      <w:start w:val="1"/>
      <w:numFmt w:val="bullet"/>
      <w:lvlText w:val=""/>
      <w:lvlJc w:val="left"/>
      <w:pPr>
        <w:ind w:left="7897" w:hanging="360"/>
      </w:pPr>
      <w:rPr>
        <w:rFonts w:ascii="Wingdings" w:hAnsi="Wingdings" w:hint="default"/>
      </w:rPr>
    </w:lvl>
  </w:abstractNum>
  <w:abstractNum w:abstractNumId="5" w15:restartNumberingAfterBreak="0">
    <w:nsid w:val="0BDD5634"/>
    <w:multiLevelType w:val="hybridMultilevel"/>
    <w:tmpl w:val="9060375E"/>
    <w:lvl w:ilvl="0" w:tplc="D69EF320">
      <w:numFmt w:val="bullet"/>
      <w:lvlText w:val="-"/>
      <w:lvlJc w:val="left"/>
      <w:pPr>
        <w:ind w:left="786" w:hanging="360"/>
      </w:pPr>
      <w:rPr>
        <w:rFonts w:ascii="Calibri" w:eastAsia="Times New Roman" w:hAnsi="Calibri" w:cs="Calibri"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6" w15:restartNumberingAfterBreak="0">
    <w:nsid w:val="0DDC5B35"/>
    <w:multiLevelType w:val="hybridMultilevel"/>
    <w:tmpl w:val="5EDCB400"/>
    <w:lvl w:ilvl="0" w:tplc="05583B68">
      <w:start w:val="1"/>
      <w:numFmt w:val="lowerLetter"/>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10460EA8"/>
    <w:multiLevelType w:val="hybridMultilevel"/>
    <w:tmpl w:val="A3625E26"/>
    <w:lvl w:ilvl="0" w:tplc="81B80C92">
      <w:start w:val="1"/>
      <w:numFmt w:val="upperLetter"/>
      <w:lvlText w:val="%1."/>
      <w:lvlJc w:val="left"/>
      <w:pPr>
        <w:ind w:left="1211" w:hanging="360"/>
      </w:pPr>
      <w:rPr>
        <w:rFonts w:hint="default"/>
        <w:b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3D454E6"/>
    <w:multiLevelType w:val="hybridMultilevel"/>
    <w:tmpl w:val="DE54F0A0"/>
    <w:lvl w:ilvl="0" w:tplc="82F21E62">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15:restartNumberingAfterBreak="0">
    <w:nsid w:val="144B2728"/>
    <w:multiLevelType w:val="hybridMultilevel"/>
    <w:tmpl w:val="E612F1DA"/>
    <w:lvl w:ilvl="0" w:tplc="BA584D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A3E6C24"/>
    <w:multiLevelType w:val="hybridMultilevel"/>
    <w:tmpl w:val="FFBA1E5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1B0D6F33"/>
    <w:multiLevelType w:val="hybridMultilevel"/>
    <w:tmpl w:val="FC50476E"/>
    <w:lvl w:ilvl="0" w:tplc="2C6CB986">
      <w:start w:val="1"/>
      <w:numFmt w:val="upperLetter"/>
      <w:lvlText w:val="%1."/>
      <w:lvlJc w:val="left"/>
      <w:pPr>
        <w:ind w:left="2061" w:hanging="360"/>
      </w:pPr>
      <w:rPr>
        <w:rFonts w:hint="default"/>
        <w:b/>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15:restartNumberingAfterBreak="0">
    <w:nsid w:val="1F7805A2"/>
    <w:multiLevelType w:val="hybridMultilevel"/>
    <w:tmpl w:val="7112630C"/>
    <w:lvl w:ilvl="0" w:tplc="280A000D">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3" w15:restartNumberingAfterBreak="0">
    <w:nsid w:val="1FB51471"/>
    <w:multiLevelType w:val="hybridMultilevel"/>
    <w:tmpl w:val="752CB49C"/>
    <w:lvl w:ilvl="0" w:tplc="3E1E8AB0">
      <w:start w:val="1"/>
      <w:numFmt w:val="bullet"/>
      <w:pStyle w:val="BulletList"/>
      <w:lvlText w:val="o"/>
      <w:lvlJc w:val="left"/>
      <w:pPr>
        <w:tabs>
          <w:tab w:val="num" w:pos="720"/>
        </w:tabs>
        <w:ind w:left="720" w:hanging="360"/>
      </w:pPr>
      <w:rPr>
        <w:rFonts w:ascii="Courier New" w:hAnsi="Courier New" w:cs="Courier New" w:hint="default"/>
        <w:color w:val="auto"/>
      </w:rPr>
    </w:lvl>
    <w:lvl w:ilvl="1" w:tplc="0C0A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7209E8"/>
    <w:multiLevelType w:val="hybridMultilevel"/>
    <w:tmpl w:val="91280DCE"/>
    <w:lvl w:ilvl="0" w:tplc="65CA5D38">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5" w15:restartNumberingAfterBreak="0">
    <w:nsid w:val="2475548F"/>
    <w:multiLevelType w:val="hybridMultilevel"/>
    <w:tmpl w:val="59C096EE"/>
    <w:lvl w:ilvl="0" w:tplc="280A000F">
      <w:start w:val="1"/>
      <w:numFmt w:val="decimal"/>
      <w:lvlText w:val="%1."/>
      <w:lvlJc w:val="left"/>
      <w:pPr>
        <w:ind w:left="2137" w:hanging="360"/>
      </w:pPr>
    </w:lvl>
    <w:lvl w:ilvl="1" w:tplc="280A0019" w:tentative="1">
      <w:start w:val="1"/>
      <w:numFmt w:val="lowerLetter"/>
      <w:lvlText w:val="%2."/>
      <w:lvlJc w:val="left"/>
      <w:pPr>
        <w:ind w:left="2857" w:hanging="360"/>
      </w:pPr>
    </w:lvl>
    <w:lvl w:ilvl="2" w:tplc="280A001B" w:tentative="1">
      <w:start w:val="1"/>
      <w:numFmt w:val="lowerRoman"/>
      <w:lvlText w:val="%3."/>
      <w:lvlJc w:val="right"/>
      <w:pPr>
        <w:ind w:left="3577" w:hanging="180"/>
      </w:pPr>
    </w:lvl>
    <w:lvl w:ilvl="3" w:tplc="280A000F" w:tentative="1">
      <w:start w:val="1"/>
      <w:numFmt w:val="decimal"/>
      <w:lvlText w:val="%4."/>
      <w:lvlJc w:val="left"/>
      <w:pPr>
        <w:ind w:left="4297" w:hanging="360"/>
      </w:pPr>
    </w:lvl>
    <w:lvl w:ilvl="4" w:tplc="280A0019" w:tentative="1">
      <w:start w:val="1"/>
      <w:numFmt w:val="lowerLetter"/>
      <w:lvlText w:val="%5."/>
      <w:lvlJc w:val="left"/>
      <w:pPr>
        <w:ind w:left="5017" w:hanging="360"/>
      </w:pPr>
    </w:lvl>
    <w:lvl w:ilvl="5" w:tplc="280A001B" w:tentative="1">
      <w:start w:val="1"/>
      <w:numFmt w:val="lowerRoman"/>
      <w:lvlText w:val="%6."/>
      <w:lvlJc w:val="right"/>
      <w:pPr>
        <w:ind w:left="5737" w:hanging="180"/>
      </w:pPr>
    </w:lvl>
    <w:lvl w:ilvl="6" w:tplc="280A000F" w:tentative="1">
      <w:start w:val="1"/>
      <w:numFmt w:val="decimal"/>
      <w:lvlText w:val="%7."/>
      <w:lvlJc w:val="left"/>
      <w:pPr>
        <w:ind w:left="6457" w:hanging="360"/>
      </w:pPr>
    </w:lvl>
    <w:lvl w:ilvl="7" w:tplc="280A0019" w:tentative="1">
      <w:start w:val="1"/>
      <w:numFmt w:val="lowerLetter"/>
      <w:lvlText w:val="%8."/>
      <w:lvlJc w:val="left"/>
      <w:pPr>
        <w:ind w:left="7177" w:hanging="360"/>
      </w:pPr>
    </w:lvl>
    <w:lvl w:ilvl="8" w:tplc="280A001B" w:tentative="1">
      <w:start w:val="1"/>
      <w:numFmt w:val="lowerRoman"/>
      <w:lvlText w:val="%9."/>
      <w:lvlJc w:val="right"/>
      <w:pPr>
        <w:ind w:left="7897" w:hanging="180"/>
      </w:pPr>
    </w:lvl>
  </w:abstractNum>
  <w:abstractNum w:abstractNumId="16" w15:restartNumberingAfterBreak="0">
    <w:nsid w:val="2746524E"/>
    <w:multiLevelType w:val="hybridMultilevel"/>
    <w:tmpl w:val="86166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44337"/>
    <w:multiLevelType w:val="hybridMultilevel"/>
    <w:tmpl w:val="9798270C"/>
    <w:lvl w:ilvl="0" w:tplc="E20461CE">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ED00F82"/>
    <w:multiLevelType w:val="hybridMultilevel"/>
    <w:tmpl w:val="1FD6DB5E"/>
    <w:lvl w:ilvl="0" w:tplc="280A000D">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9" w15:restartNumberingAfterBreak="0">
    <w:nsid w:val="33684BCC"/>
    <w:multiLevelType w:val="hybridMultilevel"/>
    <w:tmpl w:val="4F18CED4"/>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20" w15:restartNumberingAfterBreak="0">
    <w:nsid w:val="35F47E5F"/>
    <w:multiLevelType w:val="hybridMultilevel"/>
    <w:tmpl w:val="65D61956"/>
    <w:lvl w:ilvl="0" w:tplc="79A41DBE">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15:restartNumberingAfterBreak="0">
    <w:nsid w:val="37835332"/>
    <w:multiLevelType w:val="hybridMultilevel"/>
    <w:tmpl w:val="CCF676AE"/>
    <w:lvl w:ilvl="0" w:tplc="C7CEB1A6">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37FE45C8"/>
    <w:multiLevelType w:val="hybridMultilevel"/>
    <w:tmpl w:val="D38884D8"/>
    <w:lvl w:ilvl="0" w:tplc="D69EF320">
      <w:numFmt w:val="bullet"/>
      <w:lvlText w:val="-"/>
      <w:lvlJc w:val="left"/>
      <w:pPr>
        <w:ind w:left="785" w:hanging="360"/>
      </w:pPr>
      <w:rPr>
        <w:rFonts w:ascii="Calibri" w:eastAsia="Times New Roman" w:hAnsi="Calibri" w:cs="Calibr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398B3CAB"/>
    <w:multiLevelType w:val="hybridMultilevel"/>
    <w:tmpl w:val="468254DE"/>
    <w:lvl w:ilvl="0" w:tplc="4CF47E2E">
      <w:start w:val="1"/>
      <w:numFmt w:val="decimal"/>
      <w:lvlText w:val="%1."/>
      <w:lvlJc w:val="left"/>
      <w:pPr>
        <w:ind w:left="785" w:hanging="360"/>
      </w:pPr>
      <w:rPr>
        <w:rFonts w:hint="default"/>
        <w:b w:val="0"/>
        <w:u w:val="none"/>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3C3E5AAD"/>
    <w:multiLevelType w:val="hybridMultilevel"/>
    <w:tmpl w:val="A406F4F0"/>
    <w:lvl w:ilvl="0" w:tplc="40DA35B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3FF734E4"/>
    <w:multiLevelType w:val="multilevel"/>
    <w:tmpl w:val="044E5F42"/>
    <w:lvl w:ilvl="0">
      <w:start w:val="1"/>
      <w:numFmt w:val="decimal"/>
      <w:pStyle w:val="Ttulo1"/>
      <w:lvlText w:val="%1."/>
      <w:lvlJc w:val="left"/>
      <w:pPr>
        <w:tabs>
          <w:tab w:val="num" w:pos="1211"/>
        </w:tabs>
        <w:ind w:left="1211" w:hanging="360"/>
      </w:pPr>
    </w:lvl>
    <w:lvl w:ilvl="1">
      <w:start w:val="1"/>
      <w:numFmt w:val="decimal"/>
      <w:pStyle w:val="Ttulo2"/>
      <w:lvlText w:val="%1.%2."/>
      <w:lvlJc w:val="left"/>
      <w:pPr>
        <w:tabs>
          <w:tab w:val="num" w:pos="1142"/>
        </w:tabs>
        <w:ind w:left="114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tabs>
          <w:tab w:val="num" w:pos="1723"/>
        </w:tabs>
        <w:ind w:left="1507"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443"/>
        </w:tabs>
        <w:ind w:left="2011" w:hanging="648"/>
      </w:pPr>
    </w:lvl>
    <w:lvl w:ilvl="4">
      <w:start w:val="1"/>
      <w:numFmt w:val="decimal"/>
      <w:lvlText w:val="%1.%2.%3.%4.%5."/>
      <w:lvlJc w:val="left"/>
      <w:pPr>
        <w:tabs>
          <w:tab w:val="num" w:pos="2803"/>
        </w:tabs>
        <w:ind w:left="2515" w:hanging="792"/>
      </w:pPr>
    </w:lvl>
    <w:lvl w:ilvl="5">
      <w:start w:val="1"/>
      <w:numFmt w:val="decimal"/>
      <w:lvlText w:val="%1.%2.%3.%4.%5.%6."/>
      <w:lvlJc w:val="left"/>
      <w:pPr>
        <w:tabs>
          <w:tab w:val="num" w:pos="3523"/>
        </w:tabs>
        <w:ind w:left="3019" w:hanging="936"/>
      </w:pPr>
    </w:lvl>
    <w:lvl w:ilvl="6">
      <w:start w:val="1"/>
      <w:numFmt w:val="decimal"/>
      <w:lvlText w:val="%1.%2.%3.%4.%5.%6.%7."/>
      <w:lvlJc w:val="left"/>
      <w:pPr>
        <w:tabs>
          <w:tab w:val="num" w:pos="3883"/>
        </w:tabs>
        <w:ind w:left="3523" w:hanging="1080"/>
      </w:pPr>
    </w:lvl>
    <w:lvl w:ilvl="7">
      <w:start w:val="1"/>
      <w:numFmt w:val="decimal"/>
      <w:lvlText w:val="%1.%2.%3.%4.%5.%6.%7.%8."/>
      <w:lvlJc w:val="left"/>
      <w:pPr>
        <w:tabs>
          <w:tab w:val="num" w:pos="4603"/>
        </w:tabs>
        <w:ind w:left="4027" w:hanging="1224"/>
      </w:pPr>
    </w:lvl>
    <w:lvl w:ilvl="8">
      <w:start w:val="1"/>
      <w:numFmt w:val="decimal"/>
      <w:lvlText w:val="%1.%2.%3.%4.%5.%6.%7.%8.%9."/>
      <w:lvlJc w:val="left"/>
      <w:pPr>
        <w:tabs>
          <w:tab w:val="num" w:pos="4963"/>
        </w:tabs>
        <w:ind w:left="4603" w:hanging="1440"/>
      </w:pPr>
    </w:lvl>
  </w:abstractNum>
  <w:abstractNum w:abstractNumId="26" w15:restartNumberingAfterBreak="0">
    <w:nsid w:val="42AD21A2"/>
    <w:multiLevelType w:val="hybridMultilevel"/>
    <w:tmpl w:val="E03AD548"/>
    <w:lvl w:ilvl="0" w:tplc="D69EF320">
      <w:numFmt w:val="bullet"/>
      <w:lvlText w:val="-"/>
      <w:lvlJc w:val="left"/>
      <w:pPr>
        <w:ind w:left="1145" w:hanging="360"/>
      </w:pPr>
      <w:rPr>
        <w:rFonts w:ascii="Calibri" w:eastAsia="Times New Roman" w:hAnsi="Calibri" w:cs="Calibri"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462F31B7"/>
    <w:multiLevelType w:val="hybridMultilevel"/>
    <w:tmpl w:val="08A2ABCA"/>
    <w:lvl w:ilvl="0" w:tplc="D69EF320">
      <w:numFmt w:val="bullet"/>
      <w:lvlText w:val="-"/>
      <w:lvlJc w:val="left"/>
      <w:pPr>
        <w:ind w:left="1210" w:hanging="360"/>
      </w:pPr>
      <w:rPr>
        <w:rFonts w:ascii="Calibri" w:eastAsia="Times New Roman" w:hAnsi="Calibri" w:cs="Calibri"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46DE6678"/>
    <w:multiLevelType w:val="hybridMultilevel"/>
    <w:tmpl w:val="DD06DF8C"/>
    <w:lvl w:ilvl="0" w:tplc="7FAEA7E8">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F1479A1"/>
    <w:multiLevelType w:val="hybridMultilevel"/>
    <w:tmpl w:val="5D58698E"/>
    <w:lvl w:ilvl="0" w:tplc="A3824738">
      <w:start w:val="7"/>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500F1C78"/>
    <w:multiLevelType w:val="hybridMultilevel"/>
    <w:tmpl w:val="0D6C6EC6"/>
    <w:lvl w:ilvl="0" w:tplc="67162F18">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1" w15:restartNumberingAfterBreak="0">
    <w:nsid w:val="501B6ED5"/>
    <w:multiLevelType w:val="hybridMultilevel"/>
    <w:tmpl w:val="35822656"/>
    <w:lvl w:ilvl="0" w:tplc="3858077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52DA3709"/>
    <w:multiLevelType w:val="hybridMultilevel"/>
    <w:tmpl w:val="BE1CABAA"/>
    <w:lvl w:ilvl="0" w:tplc="E04EBEC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52EF56AF"/>
    <w:multiLevelType w:val="hybridMultilevel"/>
    <w:tmpl w:val="36827AA4"/>
    <w:lvl w:ilvl="0" w:tplc="64AA27AC">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4" w15:restartNumberingAfterBreak="0">
    <w:nsid w:val="58C83C9D"/>
    <w:multiLevelType w:val="hybridMultilevel"/>
    <w:tmpl w:val="205E1256"/>
    <w:lvl w:ilvl="0" w:tplc="D50E0BB2">
      <w:start w:val="1"/>
      <w:numFmt w:val="upperLetter"/>
      <w:lvlText w:val="%1."/>
      <w:lvlJc w:val="left"/>
      <w:pPr>
        <w:ind w:left="785" w:hanging="360"/>
      </w:pPr>
      <w:rPr>
        <w:rFonts w:hint="default"/>
        <w:b/>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5" w15:restartNumberingAfterBreak="0">
    <w:nsid w:val="59A30365"/>
    <w:multiLevelType w:val="hybridMultilevel"/>
    <w:tmpl w:val="38B84FAE"/>
    <w:lvl w:ilvl="0" w:tplc="2AB81C9E">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15:restartNumberingAfterBreak="0">
    <w:nsid w:val="5EE82E3A"/>
    <w:multiLevelType w:val="hybridMultilevel"/>
    <w:tmpl w:val="6EBA536C"/>
    <w:lvl w:ilvl="0" w:tplc="099858A0">
      <w:numFmt w:val="bullet"/>
      <w:lvlText w:val=""/>
      <w:lvlJc w:val="left"/>
      <w:pPr>
        <w:ind w:left="785" w:hanging="360"/>
      </w:pPr>
      <w:rPr>
        <w:rFonts w:ascii="Symbol" w:eastAsia="Times New Roman" w:hAnsi="Symbol"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7" w15:restartNumberingAfterBreak="0">
    <w:nsid w:val="667C6C9A"/>
    <w:multiLevelType w:val="hybridMultilevel"/>
    <w:tmpl w:val="1BB68AA4"/>
    <w:lvl w:ilvl="0" w:tplc="611030A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8" w15:restartNumberingAfterBreak="0">
    <w:nsid w:val="6A840B1F"/>
    <w:multiLevelType w:val="hybridMultilevel"/>
    <w:tmpl w:val="9ED02D08"/>
    <w:lvl w:ilvl="0" w:tplc="119CCD62">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9" w15:restartNumberingAfterBreak="0">
    <w:nsid w:val="6C913EC9"/>
    <w:multiLevelType w:val="hybridMultilevel"/>
    <w:tmpl w:val="AF1064BC"/>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0" w15:restartNumberingAfterBreak="0">
    <w:nsid w:val="6CBD6F58"/>
    <w:multiLevelType w:val="hybridMultilevel"/>
    <w:tmpl w:val="65E0A7B0"/>
    <w:lvl w:ilvl="0" w:tplc="2C0A0001">
      <w:start w:val="1"/>
      <w:numFmt w:val="bullet"/>
      <w:lvlText w:val=""/>
      <w:lvlJc w:val="left"/>
      <w:pPr>
        <w:ind w:left="1080" w:hanging="360"/>
      </w:pPr>
      <w:rPr>
        <w:rFonts w:ascii="Symbol" w:hAnsi="Symbol" w:hint="default"/>
      </w:rPr>
    </w:lvl>
    <w:lvl w:ilvl="1" w:tplc="12F255C4">
      <w:start w:val="1"/>
      <w:numFmt w:val="bullet"/>
      <w:lvlText w:val="-"/>
      <w:lvlJc w:val="left"/>
      <w:pPr>
        <w:ind w:left="1800" w:hanging="360"/>
      </w:pPr>
      <w:rPr>
        <w:rFonts w:ascii="Calibri" w:eastAsiaTheme="minorHAnsi" w:hAnsi="Calibri" w:cs="Times New Roman" w:hint="default"/>
      </w:rPr>
    </w:lvl>
    <w:lvl w:ilvl="2" w:tplc="28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6E7127F4"/>
    <w:multiLevelType w:val="hybridMultilevel"/>
    <w:tmpl w:val="05F8626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2" w15:restartNumberingAfterBreak="0">
    <w:nsid w:val="6FA906B9"/>
    <w:multiLevelType w:val="hybridMultilevel"/>
    <w:tmpl w:val="ABEE333C"/>
    <w:lvl w:ilvl="0" w:tplc="366C3724">
      <w:start w:val="1"/>
      <w:numFmt w:val="upperLetter"/>
      <w:lvlText w:val="%1."/>
      <w:lvlJc w:val="left"/>
      <w:pPr>
        <w:ind w:left="1867" w:hanging="360"/>
      </w:pPr>
      <w:rPr>
        <w:rFonts w:hint="default"/>
      </w:rPr>
    </w:lvl>
    <w:lvl w:ilvl="1" w:tplc="04090019" w:tentative="1">
      <w:start w:val="1"/>
      <w:numFmt w:val="lowerLetter"/>
      <w:lvlText w:val="%2."/>
      <w:lvlJc w:val="left"/>
      <w:pPr>
        <w:ind w:left="2587" w:hanging="360"/>
      </w:pPr>
    </w:lvl>
    <w:lvl w:ilvl="2" w:tplc="0409001B" w:tentative="1">
      <w:start w:val="1"/>
      <w:numFmt w:val="lowerRoman"/>
      <w:lvlText w:val="%3."/>
      <w:lvlJc w:val="right"/>
      <w:pPr>
        <w:ind w:left="3307" w:hanging="180"/>
      </w:pPr>
    </w:lvl>
    <w:lvl w:ilvl="3" w:tplc="0409000F" w:tentative="1">
      <w:start w:val="1"/>
      <w:numFmt w:val="decimal"/>
      <w:lvlText w:val="%4."/>
      <w:lvlJc w:val="left"/>
      <w:pPr>
        <w:ind w:left="4027" w:hanging="360"/>
      </w:pPr>
    </w:lvl>
    <w:lvl w:ilvl="4" w:tplc="04090019" w:tentative="1">
      <w:start w:val="1"/>
      <w:numFmt w:val="lowerLetter"/>
      <w:lvlText w:val="%5."/>
      <w:lvlJc w:val="left"/>
      <w:pPr>
        <w:ind w:left="4747" w:hanging="360"/>
      </w:pPr>
    </w:lvl>
    <w:lvl w:ilvl="5" w:tplc="0409001B" w:tentative="1">
      <w:start w:val="1"/>
      <w:numFmt w:val="lowerRoman"/>
      <w:lvlText w:val="%6."/>
      <w:lvlJc w:val="right"/>
      <w:pPr>
        <w:ind w:left="5467" w:hanging="180"/>
      </w:pPr>
    </w:lvl>
    <w:lvl w:ilvl="6" w:tplc="0409000F" w:tentative="1">
      <w:start w:val="1"/>
      <w:numFmt w:val="decimal"/>
      <w:lvlText w:val="%7."/>
      <w:lvlJc w:val="left"/>
      <w:pPr>
        <w:ind w:left="6187" w:hanging="360"/>
      </w:pPr>
    </w:lvl>
    <w:lvl w:ilvl="7" w:tplc="04090019" w:tentative="1">
      <w:start w:val="1"/>
      <w:numFmt w:val="lowerLetter"/>
      <w:lvlText w:val="%8."/>
      <w:lvlJc w:val="left"/>
      <w:pPr>
        <w:ind w:left="6907" w:hanging="360"/>
      </w:pPr>
    </w:lvl>
    <w:lvl w:ilvl="8" w:tplc="0409001B" w:tentative="1">
      <w:start w:val="1"/>
      <w:numFmt w:val="lowerRoman"/>
      <w:lvlText w:val="%9."/>
      <w:lvlJc w:val="right"/>
      <w:pPr>
        <w:ind w:left="7627" w:hanging="180"/>
      </w:pPr>
    </w:lvl>
  </w:abstractNum>
  <w:num w:numId="1">
    <w:abstractNumId w:val="13"/>
  </w:num>
  <w:num w:numId="2">
    <w:abstractNumId w:val="25"/>
  </w:num>
  <w:num w:numId="3">
    <w:abstractNumId w:val="1"/>
  </w:num>
  <w:num w:numId="4">
    <w:abstractNumId w:val="10"/>
  </w:num>
  <w:num w:numId="5">
    <w:abstractNumId w:val="24"/>
  </w:num>
  <w:num w:numId="6">
    <w:abstractNumId w:val="22"/>
  </w:num>
  <w:num w:numId="7">
    <w:abstractNumId w:val="35"/>
  </w:num>
  <w:num w:numId="8">
    <w:abstractNumId w:val="27"/>
  </w:num>
  <w:num w:numId="9">
    <w:abstractNumId w:val="6"/>
  </w:num>
  <w:num w:numId="10">
    <w:abstractNumId w:val="3"/>
  </w:num>
  <w:num w:numId="11">
    <w:abstractNumId w:val="20"/>
  </w:num>
  <w:num w:numId="12">
    <w:abstractNumId w:val="2"/>
  </w:num>
  <w:num w:numId="13">
    <w:abstractNumId w:val="11"/>
  </w:num>
  <w:num w:numId="14">
    <w:abstractNumId w:val="37"/>
  </w:num>
  <w:num w:numId="15">
    <w:abstractNumId w:val="14"/>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8"/>
  </w:num>
  <w:num w:numId="19">
    <w:abstractNumId w:val="36"/>
  </w:num>
  <w:num w:numId="20">
    <w:abstractNumId w:val="23"/>
  </w:num>
  <w:num w:numId="21">
    <w:abstractNumId w:val="21"/>
  </w:num>
  <w:num w:numId="22">
    <w:abstractNumId w:val="30"/>
  </w:num>
  <w:num w:numId="23">
    <w:abstractNumId w:val="17"/>
  </w:num>
  <w:num w:numId="24">
    <w:abstractNumId w:val="42"/>
  </w:num>
  <w:num w:numId="25">
    <w:abstractNumId w:val="18"/>
  </w:num>
  <w:num w:numId="26">
    <w:abstractNumId w:val="5"/>
  </w:num>
  <w:num w:numId="27">
    <w:abstractNumId w:val="26"/>
  </w:num>
  <w:num w:numId="28">
    <w:abstractNumId w:val="12"/>
  </w:num>
  <w:num w:numId="29">
    <w:abstractNumId w:val="0"/>
  </w:num>
  <w:num w:numId="30">
    <w:abstractNumId w:val="29"/>
  </w:num>
  <w:num w:numId="31">
    <w:abstractNumId w:val="7"/>
  </w:num>
  <w:num w:numId="32">
    <w:abstractNumId w:val="40"/>
  </w:num>
  <w:num w:numId="33">
    <w:abstractNumId w:val="38"/>
  </w:num>
  <w:num w:numId="34">
    <w:abstractNumId w:val="9"/>
  </w:num>
  <w:num w:numId="35">
    <w:abstractNumId w:val="28"/>
  </w:num>
  <w:num w:numId="36">
    <w:abstractNumId w:val="16"/>
  </w:num>
  <w:num w:numId="37">
    <w:abstractNumId w:val="31"/>
  </w:num>
  <w:num w:numId="38">
    <w:abstractNumId w:val="34"/>
  </w:num>
  <w:num w:numId="39">
    <w:abstractNumId w:val="32"/>
  </w:num>
  <w:num w:numId="40">
    <w:abstractNumId w:val="4"/>
  </w:num>
  <w:num w:numId="41">
    <w:abstractNumId w:val="15"/>
  </w:num>
  <w:num w:numId="42">
    <w:abstractNumId w:val="19"/>
  </w:num>
  <w:num w:numId="43">
    <w:abstractNumId w:val="41"/>
  </w:num>
  <w:num w:numId="44">
    <w:abstractNumId w:val="3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E0F"/>
    <w:rsid w:val="0001354C"/>
    <w:rsid w:val="0001677A"/>
    <w:rsid w:val="00016800"/>
    <w:rsid w:val="00017B29"/>
    <w:rsid w:val="0002798B"/>
    <w:rsid w:val="00051842"/>
    <w:rsid w:val="00053666"/>
    <w:rsid w:val="00054014"/>
    <w:rsid w:val="00054C9A"/>
    <w:rsid w:val="00060D6D"/>
    <w:rsid w:val="000712F1"/>
    <w:rsid w:val="0007296E"/>
    <w:rsid w:val="00080B03"/>
    <w:rsid w:val="00081809"/>
    <w:rsid w:val="0008326D"/>
    <w:rsid w:val="00090F28"/>
    <w:rsid w:val="00092160"/>
    <w:rsid w:val="00096620"/>
    <w:rsid w:val="00096D0E"/>
    <w:rsid w:val="000971EC"/>
    <w:rsid w:val="000A09D2"/>
    <w:rsid w:val="000C0E21"/>
    <w:rsid w:val="000C186A"/>
    <w:rsid w:val="000C2640"/>
    <w:rsid w:val="000C3A5E"/>
    <w:rsid w:val="000C6A0A"/>
    <w:rsid w:val="000D1430"/>
    <w:rsid w:val="000D4915"/>
    <w:rsid w:val="000D6B6B"/>
    <w:rsid w:val="000E25DB"/>
    <w:rsid w:val="000E5F89"/>
    <w:rsid w:val="000E6A83"/>
    <w:rsid w:val="000F3F4F"/>
    <w:rsid w:val="001000F5"/>
    <w:rsid w:val="00104E90"/>
    <w:rsid w:val="00105E0D"/>
    <w:rsid w:val="00106787"/>
    <w:rsid w:val="00110751"/>
    <w:rsid w:val="00110898"/>
    <w:rsid w:val="00111125"/>
    <w:rsid w:val="00113ECB"/>
    <w:rsid w:val="00122A53"/>
    <w:rsid w:val="00123B5A"/>
    <w:rsid w:val="0012608E"/>
    <w:rsid w:val="0014021C"/>
    <w:rsid w:val="001470AC"/>
    <w:rsid w:val="00151381"/>
    <w:rsid w:val="00154573"/>
    <w:rsid w:val="00164A29"/>
    <w:rsid w:val="00166B1B"/>
    <w:rsid w:val="00166FB7"/>
    <w:rsid w:val="00171A2E"/>
    <w:rsid w:val="00171CFC"/>
    <w:rsid w:val="001751AD"/>
    <w:rsid w:val="0017691C"/>
    <w:rsid w:val="00185C3B"/>
    <w:rsid w:val="00185E4F"/>
    <w:rsid w:val="00186C0B"/>
    <w:rsid w:val="0019049C"/>
    <w:rsid w:val="001A013A"/>
    <w:rsid w:val="001A490B"/>
    <w:rsid w:val="001B73D3"/>
    <w:rsid w:val="001C0326"/>
    <w:rsid w:val="001C08D4"/>
    <w:rsid w:val="001C5252"/>
    <w:rsid w:val="001D310F"/>
    <w:rsid w:val="001D6073"/>
    <w:rsid w:val="001E21D0"/>
    <w:rsid w:val="001E3226"/>
    <w:rsid w:val="001E3913"/>
    <w:rsid w:val="001E58D5"/>
    <w:rsid w:val="001E6EAA"/>
    <w:rsid w:val="001F011D"/>
    <w:rsid w:val="001F34C3"/>
    <w:rsid w:val="001F3D09"/>
    <w:rsid w:val="001F4531"/>
    <w:rsid w:val="001F5155"/>
    <w:rsid w:val="001F6B2A"/>
    <w:rsid w:val="001F73F7"/>
    <w:rsid w:val="00205E9D"/>
    <w:rsid w:val="0020654F"/>
    <w:rsid w:val="0021232C"/>
    <w:rsid w:val="002125BD"/>
    <w:rsid w:val="002138ED"/>
    <w:rsid w:val="00213B26"/>
    <w:rsid w:val="0021436C"/>
    <w:rsid w:val="00216B1B"/>
    <w:rsid w:val="002177BC"/>
    <w:rsid w:val="002203C1"/>
    <w:rsid w:val="00227E55"/>
    <w:rsid w:val="0023263E"/>
    <w:rsid w:val="002329C0"/>
    <w:rsid w:val="00233672"/>
    <w:rsid w:val="00235B72"/>
    <w:rsid w:val="00240455"/>
    <w:rsid w:val="00240485"/>
    <w:rsid w:val="00241D40"/>
    <w:rsid w:val="00244510"/>
    <w:rsid w:val="0025042E"/>
    <w:rsid w:val="002511DB"/>
    <w:rsid w:val="00251A77"/>
    <w:rsid w:val="00254A05"/>
    <w:rsid w:val="00265A74"/>
    <w:rsid w:val="00267593"/>
    <w:rsid w:val="00270082"/>
    <w:rsid w:val="00271545"/>
    <w:rsid w:val="00273315"/>
    <w:rsid w:val="002758FD"/>
    <w:rsid w:val="00276B50"/>
    <w:rsid w:val="0028223D"/>
    <w:rsid w:val="00295C54"/>
    <w:rsid w:val="00295D4D"/>
    <w:rsid w:val="00296D42"/>
    <w:rsid w:val="00296FC0"/>
    <w:rsid w:val="002A735D"/>
    <w:rsid w:val="002B3D30"/>
    <w:rsid w:val="002B513F"/>
    <w:rsid w:val="002C3B67"/>
    <w:rsid w:val="002C6C01"/>
    <w:rsid w:val="002D09B8"/>
    <w:rsid w:val="002D533D"/>
    <w:rsid w:val="002D5FB5"/>
    <w:rsid w:val="002E68E5"/>
    <w:rsid w:val="003027AE"/>
    <w:rsid w:val="003074A6"/>
    <w:rsid w:val="003144D8"/>
    <w:rsid w:val="00315176"/>
    <w:rsid w:val="00320E0D"/>
    <w:rsid w:val="003220E5"/>
    <w:rsid w:val="003227A3"/>
    <w:rsid w:val="00324171"/>
    <w:rsid w:val="00325936"/>
    <w:rsid w:val="0033204F"/>
    <w:rsid w:val="00334518"/>
    <w:rsid w:val="00334862"/>
    <w:rsid w:val="00336DE7"/>
    <w:rsid w:val="003376E2"/>
    <w:rsid w:val="00341A90"/>
    <w:rsid w:val="0034565A"/>
    <w:rsid w:val="00356D54"/>
    <w:rsid w:val="003578B2"/>
    <w:rsid w:val="00362143"/>
    <w:rsid w:val="00365C28"/>
    <w:rsid w:val="00373AF8"/>
    <w:rsid w:val="00375CA5"/>
    <w:rsid w:val="00377E50"/>
    <w:rsid w:val="003827A1"/>
    <w:rsid w:val="0038340E"/>
    <w:rsid w:val="003913AA"/>
    <w:rsid w:val="003926A5"/>
    <w:rsid w:val="0039639B"/>
    <w:rsid w:val="003965BC"/>
    <w:rsid w:val="0039685A"/>
    <w:rsid w:val="003A0459"/>
    <w:rsid w:val="003A0CDF"/>
    <w:rsid w:val="003B0D71"/>
    <w:rsid w:val="003B7754"/>
    <w:rsid w:val="003C0196"/>
    <w:rsid w:val="003C150A"/>
    <w:rsid w:val="003C6B12"/>
    <w:rsid w:val="003D01AE"/>
    <w:rsid w:val="003D5DC7"/>
    <w:rsid w:val="003E3BB8"/>
    <w:rsid w:val="003F06A1"/>
    <w:rsid w:val="003F3DCE"/>
    <w:rsid w:val="003F4E0F"/>
    <w:rsid w:val="003F50DF"/>
    <w:rsid w:val="00402224"/>
    <w:rsid w:val="00403D2E"/>
    <w:rsid w:val="004042CA"/>
    <w:rsid w:val="004143D7"/>
    <w:rsid w:val="00414BBF"/>
    <w:rsid w:val="00423F07"/>
    <w:rsid w:val="0043063A"/>
    <w:rsid w:val="0043415B"/>
    <w:rsid w:val="0043712F"/>
    <w:rsid w:val="004379B8"/>
    <w:rsid w:val="004439E9"/>
    <w:rsid w:val="00444438"/>
    <w:rsid w:val="004471CE"/>
    <w:rsid w:val="00453913"/>
    <w:rsid w:val="004548D2"/>
    <w:rsid w:val="00457CBF"/>
    <w:rsid w:val="004602E0"/>
    <w:rsid w:val="00461440"/>
    <w:rsid w:val="00464E74"/>
    <w:rsid w:val="00466353"/>
    <w:rsid w:val="00471EB4"/>
    <w:rsid w:val="00472917"/>
    <w:rsid w:val="00476B4F"/>
    <w:rsid w:val="00482EF3"/>
    <w:rsid w:val="00484811"/>
    <w:rsid w:val="00486406"/>
    <w:rsid w:val="004A358B"/>
    <w:rsid w:val="004A7BA0"/>
    <w:rsid w:val="004B00B0"/>
    <w:rsid w:val="004B755D"/>
    <w:rsid w:val="004C2F48"/>
    <w:rsid w:val="004C3F50"/>
    <w:rsid w:val="004C5E22"/>
    <w:rsid w:val="004C7794"/>
    <w:rsid w:val="004C7AB3"/>
    <w:rsid w:val="004D0540"/>
    <w:rsid w:val="004D199B"/>
    <w:rsid w:val="004D1DE4"/>
    <w:rsid w:val="004D31A6"/>
    <w:rsid w:val="004E4068"/>
    <w:rsid w:val="004E4D3B"/>
    <w:rsid w:val="004F2FEF"/>
    <w:rsid w:val="004F5FE5"/>
    <w:rsid w:val="00502566"/>
    <w:rsid w:val="005027AC"/>
    <w:rsid w:val="005034D6"/>
    <w:rsid w:val="00504A6B"/>
    <w:rsid w:val="00507733"/>
    <w:rsid w:val="00511009"/>
    <w:rsid w:val="0051192B"/>
    <w:rsid w:val="00513C42"/>
    <w:rsid w:val="005174A7"/>
    <w:rsid w:val="00522202"/>
    <w:rsid w:val="00530AF6"/>
    <w:rsid w:val="00531A96"/>
    <w:rsid w:val="00534123"/>
    <w:rsid w:val="00544DB5"/>
    <w:rsid w:val="00546246"/>
    <w:rsid w:val="00552731"/>
    <w:rsid w:val="00557E0D"/>
    <w:rsid w:val="00560C09"/>
    <w:rsid w:val="005654B7"/>
    <w:rsid w:val="005657CD"/>
    <w:rsid w:val="00574028"/>
    <w:rsid w:val="005764DE"/>
    <w:rsid w:val="00580519"/>
    <w:rsid w:val="00582A79"/>
    <w:rsid w:val="0058345A"/>
    <w:rsid w:val="00584CFA"/>
    <w:rsid w:val="0058625F"/>
    <w:rsid w:val="00587CB7"/>
    <w:rsid w:val="00594D11"/>
    <w:rsid w:val="005968F3"/>
    <w:rsid w:val="00597429"/>
    <w:rsid w:val="005A115F"/>
    <w:rsid w:val="005A4798"/>
    <w:rsid w:val="005B0A4C"/>
    <w:rsid w:val="005B198D"/>
    <w:rsid w:val="005B775D"/>
    <w:rsid w:val="005C478E"/>
    <w:rsid w:val="005D0F9B"/>
    <w:rsid w:val="005E40F6"/>
    <w:rsid w:val="005E4457"/>
    <w:rsid w:val="005F07C8"/>
    <w:rsid w:val="005F1D6B"/>
    <w:rsid w:val="00600552"/>
    <w:rsid w:val="00602C2A"/>
    <w:rsid w:val="006031E1"/>
    <w:rsid w:val="006106A9"/>
    <w:rsid w:val="0061228E"/>
    <w:rsid w:val="006126A2"/>
    <w:rsid w:val="00612B3B"/>
    <w:rsid w:val="00612E79"/>
    <w:rsid w:val="00612EE6"/>
    <w:rsid w:val="006136B7"/>
    <w:rsid w:val="00615681"/>
    <w:rsid w:val="00617474"/>
    <w:rsid w:val="006246CE"/>
    <w:rsid w:val="00624CD8"/>
    <w:rsid w:val="00625C94"/>
    <w:rsid w:val="00625DBD"/>
    <w:rsid w:val="006275D0"/>
    <w:rsid w:val="00630773"/>
    <w:rsid w:val="00631D61"/>
    <w:rsid w:val="00633A07"/>
    <w:rsid w:val="00636015"/>
    <w:rsid w:val="00636D19"/>
    <w:rsid w:val="006431E7"/>
    <w:rsid w:val="006434DE"/>
    <w:rsid w:val="00644BEE"/>
    <w:rsid w:val="00644DBA"/>
    <w:rsid w:val="00645BA6"/>
    <w:rsid w:val="00646713"/>
    <w:rsid w:val="006704E8"/>
    <w:rsid w:val="00686D29"/>
    <w:rsid w:val="00690AFE"/>
    <w:rsid w:val="006931A0"/>
    <w:rsid w:val="00694327"/>
    <w:rsid w:val="00694E64"/>
    <w:rsid w:val="00695B05"/>
    <w:rsid w:val="00697DC8"/>
    <w:rsid w:val="006A0F07"/>
    <w:rsid w:val="006A27CB"/>
    <w:rsid w:val="006A5EC8"/>
    <w:rsid w:val="006B0799"/>
    <w:rsid w:val="006C236D"/>
    <w:rsid w:val="006D1634"/>
    <w:rsid w:val="006D2E71"/>
    <w:rsid w:val="006E1B4C"/>
    <w:rsid w:val="006E2F38"/>
    <w:rsid w:val="006E3966"/>
    <w:rsid w:val="006F1160"/>
    <w:rsid w:val="006F1376"/>
    <w:rsid w:val="007023A3"/>
    <w:rsid w:val="007041ED"/>
    <w:rsid w:val="00704568"/>
    <w:rsid w:val="007049E9"/>
    <w:rsid w:val="00704F2F"/>
    <w:rsid w:val="00705368"/>
    <w:rsid w:val="007105FA"/>
    <w:rsid w:val="0071661A"/>
    <w:rsid w:val="00723EB6"/>
    <w:rsid w:val="0072487A"/>
    <w:rsid w:val="0072551D"/>
    <w:rsid w:val="0072593B"/>
    <w:rsid w:val="00725AAA"/>
    <w:rsid w:val="0072702A"/>
    <w:rsid w:val="0072792C"/>
    <w:rsid w:val="00731B83"/>
    <w:rsid w:val="0073258A"/>
    <w:rsid w:val="00732619"/>
    <w:rsid w:val="007373F6"/>
    <w:rsid w:val="00741452"/>
    <w:rsid w:val="00742592"/>
    <w:rsid w:val="00750B3B"/>
    <w:rsid w:val="007547BE"/>
    <w:rsid w:val="00761F08"/>
    <w:rsid w:val="007621F9"/>
    <w:rsid w:val="007710A2"/>
    <w:rsid w:val="00771AB4"/>
    <w:rsid w:val="0077238F"/>
    <w:rsid w:val="00773C07"/>
    <w:rsid w:val="00774DB1"/>
    <w:rsid w:val="00775557"/>
    <w:rsid w:val="00775E6F"/>
    <w:rsid w:val="00777DCA"/>
    <w:rsid w:val="00777F47"/>
    <w:rsid w:val="00780B63"/>
    <w:rsid w:val="00780E0B"/>
    <w:rsid w:val="00782598"/>
    <w:rsid w:val="00782E52"/>
    <w:rsid w:val="00784F64"/>
    <w:rsid w:val="00786400"/>
    <w:rsid w:val="00794C57"/>
    <w:rsid w:val="007A4CE5"/>
    <w:rsid w:val="007A65C6"/>
    <w:rsid w:val="007A6A27"/>
    <w:rsid w:val="007A6F60"/>
    <w:rsid w:val="007B3294"/>
    <w:rsid w:val="007B382C"/>
    <w:rsid w:val="007B4035"/>
    <w:rsid w:val="007C0158"/>
    <w:rsid w:val="007C21F8"/>
    <w:rsid w:val="007C454C"/>
    <w:rsid w:val="007D141F"/>
    <w:rsid w:val="007D1E69"/>
    <w:rsid w:val="007D5786"/>
    <w:rsid w:val="007E2550"/>
    <w:rsid w:val="007E398C"/>
    <w:rsid w:val="007E4474"/>
    <w:rsid w:val="007E6041"/>
    <w:rsid w:val="007E7C5B"/>
    <w:rsid w:val="007F157F"/>
    <w:rsid w:val="007F1BAA"/>
    <w:rsid w:val="008006DA"/>
    <w:rsid w:val="0081030E"/>
    <w:rsid w:val="00810559"/>
    <w:rsid w:val="008111F4"/>
    <w:rsid w:val="0081548C"/>
    <w:rsid w:val="00816CFD"/>
    <w:rsid w:val="0082268B"/>
    <w:rsid w:val="00825339"/>
    <w:rsid w:val="0084782E"/>
    <w:rsid w:val="00854644"/>
    <w:rsid w:val="008570A5"/>
    <w:rsid w:val="00863265"/>
    <w:rsid w:val="008642DA"/>
    <w:rsid w:val="00866877"/>
    <w:rsid w:val="008723C0"/>
    <w:rsid w:val="00884B1D"/>
    <w:rsid w:val="00892597"/>
    <w:rsid w:val="00895CBA"/>
    <w:rsid w:val="008960BE"/>
    <w:rsid w:val="00896DB5"/>
    <w:rsid w:val="008A06C1"/>
    <w:rsid w:val="008A5817"/>
    <w:rsid w:val="008A6B81"/>
    <w:rsid w:val="008A74C3"/>
    <w:rsid w:val="008A74D4"/>
    <w:rsid w:val="008A7DE2"/>
    <w:rsid w:val="008B2F6E"/>
    <w:rsid w:val="008B4BD7"/>
    <w:rsid w:val="008B6C7E"/>
    <w:rsid w:val="008B7AB3"/>
    <w:rsid w:val="008C1C42"/>
    <w:rsid w:val="008C4CAB"/>
    <w:rsid w:val="008C7A21"/>
    <w:rsid w:val="008D4031"/>
    <w:rsid w:val="008D412B"/>
    <w:rsid w:val="008D4DA7"/>
    <w:rsid w:val="008D7A62"/>
    <w:rsid w:val="008E02C2"/>
    <w:rsid w:val="008E21B6"/>
    <w:rsid w:val="008E4552"/>
    <w:rsid w:val="008E4855"/>
    <w:rsid w:val="008E66EC"/>
    <w:rsid w:val="008F7B89"/>
    <w:rsid w:val="009001DF"/>
    <w:rsid w:val="00900F28"/>
    <w:rsid w:val="00901660"/>
    <w:rsid w:val="00903193"/>
    <w:rsid w:val="00907250"/>
    <w:rsid w:val="009105B6"/>
    <w:rsid w:val="00912FA6"/>
    <w:rsid w:val="009150D7"/>
    <w:rsid w:val="0092086C"/>
    <w:rsid w:val="009212C4"/>
    <w:rsid w:val="009221EC"/>
    <w:rsid w:val="009225D4"/>
    <w:rsid w:val="00924794"/>
    <w:rsid w:val="0092573F"/>
    <w:rsid w:val="00933DC5"/>
    <w:rsid w:val="009342B9"/>
    <w:rsid w:val="009406C6"/>
    <w:rsid w:val="00940806"/>
    <w:rsid w:val="009423F8"/>
    <w:rsid w:val="0094402F"/>
    <w:rsid w:val="00945842"/>
    <w:rsid w:val="009607B9"/>
    <w:rsid w:val="009636A7"/>
    <w:rsid w:val="00964914"/>
    <w:rsid w:val="0097144B"/>
    <w:rsid w:val="009717DA"/>
    <w:rsid w:val="00971D07"/>
    <w:rsid w:val="00975685"/>
    <w:rsid w:val="00981A5D"/>
    <w:rsid w:val="00995B5E"/>
    <w:rsid w:val="00997D04"/>
    <w:rsid w:val="009A5B0B"/>
    <w:rsid w:val="009A7DBF"/>
    <w:rsid w:val="009B5436"/>
    <w:rsid w:val="009C0D94"/>
    <w:rsid w:val="009C119B"/>
    <w:rsid w:val="009C24F7"/>
    <w:rsid w:val="009C26B5"/>
    <w:rsid w:val="009C2E78"/>
    <w:rsid w:val="009C38E5"/>
    <w:rsid w:val="009C3E98"/>
    <w:rsid w:val="009D442D"/>
    <w:rsid w:val="009E0FED"/>
    <w:rsid w:val="009F2CA4"/>
    <w:rsid w:val="009F2FC8"/>
    <w:rsid w:val="009F48BA"/>
    <w:rsid w:val="009F6AE0"/>
    <w:rsid w:val="00A0254D"/>
    <w:rsid w:val="00A03AC8"/>
    <w:rsid w:val="00A05021"/>
    <w:rsid w:val="00A06403"/>
    <w:rsid w:val="00A06BCF"/>
    <w:rsid w:val="00A12530"/>
    <w:rsid w:val="00A13FFE"/>
    <w:rsid w:val="00A14C6A"/>
    <w:rsid w:val="00A15A01"/>
    <w:rsid w:val="00A261C4"/>
    <w:rsid w:val="00A32ECD"/>
    <w:rsid w:val="00A34E9A"/>
    <w:rsid w:val="00A36879"/>
    <w:rsid w:val="00A44BEA"/>
    <w:rsid w:val="00A4680E"/>
    <w:rsid w:val="00A46929"/>
    <w:rsid w:val="00A5063E"/>
    <w:rsid w:val="00A50777"/>
    <w:rsid w:val="00A532F0"/>
    <w:rsid w:val="00A56789"/>
    <w:rsid w:val="00A60502"/>
    <w:rsid w:val="00A6075F"/>
    <w:rsid w:val="00A650C2"/>
    <w:rsid w:val="00A6665A"/>
    <w:rsid w:val="00A71D87"/>
    <w:rsid w:val="00A75628"/>
    <w:rsid w:val="00A80C18"/>
    <w:rsid w:val="00A83D04"/>
    <w:rsid w:val="00A83F69"/>
    <w:rsid w:val="00A873BA"/>
    <w:rsid w:val="00A92762"/>
    <w:rsid w:val="00A92A79"/>
    <w:rsid w:val="00AA249A"/>
    <w:rsid w:val="00AB118B"/>
    <w:rsid w:val="00AC0FEC"/>
    <w:rsid w:val="00AC4F3B"/>
    <w:rsid w:val="00AC613A"/>
    <w:rsid w:val="00AC6F09"/>
    <w:rsid w:val="00AD1769"/>
    <w:rsid w:val="00AD478D"/>
    <w:rsid w:val="00AD594F"/>
    <w:rsid w:val="00AD63F8"/>
    <w:rsid w:val="00AD7395"/>
    <w:rsid w:val="00AD7A4A"/>
    <w:rsid w:val="00AD7EEF"/>
    <w:rsid w:val="00AE1715"/>
    <w:rsid w:val="00AE416F"/>
    <w:rsid w:val="00AF048B"/>
    <w:rsid w:val="00AF1BE4"/>
    <w:rsid w:val="00AF4069"/>
    <w:rsid w:val="00AF56A8"/>
    <w:rsid w:val="00AF6B93"/>
    <w:rsid w:val="00B0078D"/>
    <w:rsid w:val="00B0687F"/>
    <w:rsid w:val="00B20467"/>
    <w:rsid w:val="00B23018"/>
    <w:rsid w:val="00B240E5"/>
    <w:rsid w:val="00B352F4"/>
    <w:rsid w:val="00B36673"/>
    <w:rsid w:val="00B4151C"/>
    <w:rsid w:val="00B4761F"/>
    <w:rsid w:val="00B50350"/>
    <w:rsid w:val="00B51FE2"/>
    <w:rsid w:val="00B52598"/>
    <w:rsid w:val="00B560E2"/>
    <w:rsid w:val="00B64D1E"/>
    <w:rsid w:val="00B66467"/>
    <w:rsid w:val="00B702B2"/>
    <w:rsid w:val="00B71146"/>
    <w:rsid w:val="00B73D54"/>
    <w:rsid w:val="00B7425C"/>
    <w:rsid w:val="00B75444"/>
    <w:rsid w:val="00B77D16"/>
    <w:rsid w:val="00B81B17"/>
    <w:rsid w:val="00B848C3"/>
    <w:rsid w:val="00B85337"/>
    <w:rsid w:val="00B9223B"/>
    <w:rsid w:val="00B9289F"/>
    <w:rsid w:val="00BA1A1A"/>
    <w:rsid w:val="00BA2DF7"/>
    <w:rsid w:val="00BB32C8"/>
    <w:rsid w:val="00BB52B3"/>
    <w:rsid w:val="00BB5716"/>
    <w:rsid w:val="00BB58B0"/>
    <w:rsid w:val="00BC219A"/>
    <w:rsid w:val="00BC2702"/>
    <w:rsid w:val="00BC620B"/>
    <w:rsid w:val="00BD4C3E"/>
    <w:rsid w:val="00BE0160"/>
    <w:rsid w:val="00BE02E8"/>
    <w:rsid w:val="00BE48E9"/>
    <w:rsid w:val="00BE7440"/>
    <w:rsid w:val="00BF2307"/>
    <w:rsid w:val="00BF6144"/>
    <w:rsid w:val="00BF7E8F"/>
    <w:rsid w:val="00C049C6"/>
    <w:rsid w:val="00C06368"/>
    <w:rsid w:val="00C068E4"/>
    <w:rsid w:val="00C172DF"/>
    <w:rsid w:val="00C17C50"/>
    <w:rsid w:val="00C20816"/>
    <w:rsid w:val="00C211FD"/>
    <w:rsid w:val="00C217E6"/>
    <w:rsid w:val="00C248B0"/>
    <w:rsid w:val="00C2514D"/>
    <w:rsid w:val="00C278FA"/>
    <w:rsid w:val="00C30593"/>
    <w:rsid w:val="00C31FD5"/>
    <w:rsid w:val="00C34A5A"/>
    <w:rsid w:val="00C4729C"/>
    <w:rsid w:val="00C47DE3"/>
    <w:rsid w:val="00C51D84"/>
    <w:rsid w:val="00C61EC9"/>
    <w:rsid w:val="00C64ED0"/>
    <w:rsid w:val="00C70101"/>
    <w:rsid w:val="00C74BBA"/>
    <w:rsid w:val="00C82997"/>
    <w:rsid w:val="00C86E46"/>
    <w:rsid w:val="00C906B0"/>
    <w:rsid w:val="00C90989"/>
    <w:rsid w:val="00CA04E9"/>
    <w:rsid w:val="00CA11C7"/>
    <w:rsid w:val="00CB3ABC"/>
    <w:rsid w:val="00CC3605"/>
    <w:rsid w:val="00CC4A67"/>
    <w:rsid w:val="00CD08FB"/>
    <w:rsid w:val="00CD0A89"/>
    <w:rsid w:val="00CD696E"/>
    <w:rsid w:val="00CE127F"/>
    <w:rsid w:val="00CE258E"/>
    <w:rsid w:val="00CF4CFE"/>
    <w:rsid w:val="00CF570F"/>
    <w:rsid w:val="00D022BE"/>
    <w:rsid w:val="00D03D3A"/>
    <w:rsid w:val="00D07F28"/>
    <w:rsid w:val="00D12FA3"/>
    <w:rsid w:val="00D13FE4"/>
    <w:rsid w:val="00D143E6"/>
    <w:rsid w:val="00D14EA1"/>
    <w:rsid w:val="00D171EB"/>
    <w:rsid w:val="00D17388"/>
    <w:rsid w:val="00D2377A"/>
    <w:rsid w:val="00D301A2"/>
    <w:rsid w:val="00D315E3"/>
    <w:rsid w:val="00D32D53"/>
    <w:rsid w:val="00D33E14"/>
    <w:rsid w:val="00D35114"/>
    <w:rsid w:val="00D37778"/>
    <w:rsid w:val="00D40B75"/>
    <w:rsid w:val="00D45098"/>
    <w:rsid w:val="00D47BDD"/>
    <w:rsid w:val="00D57818"/>
    <w:rsid w:val="00D708B1"/>
    <w:rsid w:val="00D72A1F"/>
    <w:rsid w:val="00D8297D"/>
    <w:rsid w:val="00D85C52"/>
    <w:rsid w:val="00D85FC9"/>
    <w:rsid w:val="00D9004D"/>
    <w:rsid w:val="00D90B21"/>
    <w:rsid w:val="00D917BE"/>
    <w:rsid w:val="00D91F86"/>
    <w:rsid w:val="00D93932"/>
    <w:rsid w:val="00D954D4"/>
    <w:rsid w:val="00D96DA3"/>
    <w:rsid w:val="00DA3F1A"/>
    <w:rsid w:val="00DA5E84"/>
    <w:rsid w:val="00DB0885"/>
    <w:rsid w:val="00DB18EE"/>
    <w:rsid w:val="00DB2EA0"/>
    <w:rsid w:val="00DB3267"/>
    <w:rsid w:val="00DB5DE3"/>
    <w:rsid w:val="00DC1CD5"/>
    <w:rsid w:val="00DC200B"/>
    <w:rsid w:val="00DC4298"/>
    <w:rsid w:val="00DC500A"/>
    <w:rsid w:val="00DC6238"/>
    <w:rsid w:val="00DC7050"/>
    <w:rsid w:val="00DD0B56"/>
    <w:rsid w:val="00DE16D9"/>
    <w:rsid w:val="00DF09C5"/>
    <w:rsid w:val="00DF18F9"/>
    <w:rsid w:val="00E004CC"/>
    <w:rsid w:val="00E02B7E"/>
    <w:rsid w:val="00E03FF4"/>
    <w:rsid w:val="00E042C9"/>
    <w:rsid w:val="00E11F1D"/>
    <w:rsid w:val="00E124F1"/>
    <w:rsid w:val="00E1749C"/>
    <w:rsid w:val="00E22D41"/>
    <w:rsid w:val="00E26A70"/>
    <w:rsid w:val="00E27550"/>
    <w:rsid w:val="00E31F3D"/>
    <w:rsid w:val="00E36EC6"/>
    <w:rsid w:val="00E40FB6"/>
    <w:rsid w:val="00E4298B"/>
    <w:rsid w:val="00E47991"/>
    <w:rsid w:val="00E52BD9"/>
    <w:rsid w:val="00E5371F"/>
    <w:rsid w:val="00E619BC"/>
    <w:rsid w:val="00E655BD"/>
    <w:rsid w:val="00E728CB"/>
    <w:rsid w:val="00E73F5F"/>
    <w:rsid w:val="00E7498E"/>
    <w:rsid w:val="00E74A43"/>
    <w:rsid w:val="00E7552F"/>
    <w:rsid w:val="00E84561"/>
    <w:rsid w:val="00E86A23"/>
    <w:rsid w:val="00E90C2A"/>
    <w:rsid w:val="00E95CE2"/>
    <w:rsid w:val="00E965C4"/>
    <w:rsid w:val="00E97548"/>
    <w:rsid w:val="00EA34D4"/>
    <w:rsid w:val="00EA412C"/>
    <w:rsid w:val="00EA4C0B"/>
    <w:rsid w:val="00EA5DC2"/>
    <w:rsid w:val="00EB169B"/>
    <w:rsid w:val="00EB2906"/>
    <w:rsid w:val="00EB37BD"/>
    <w:rsid w:val="00EB5B08"/>
    <w:rsid w:val="00EB7133"/>
    <w:rsid w:val="00EC3799"/>
    <w:rsid w:val="00EC5B2B"/>
    <w:rsid w:val="00ED0F5E"/>
    <w:rsid w:val="00ED13B3"/>
    <w:rsid w:val="00EE0387"/>
    <w:rsid w:val="00EE0747"/>
    <w:rsid w:val="00EE22C5"/>
    <w:rsid w:val="00EE2670"/>
    <w:rsid w:val="00EE37CA"/>
    <w:rsid w:val="00F0088D"/>
    <w:rsid w:val="00F021EB"/>
    <w:rsid w:val="00F039CC"/>
    <w:rsid w:val="00F03A90"/>
    <w:rsid w:val="00F10092"/>
    <w:rsid w:val="00F24B37"/>
    <w:rsid w:val="00F30063"/>
    <w:rsid w:val="00F31504"/>
    <w:rsid w:val="00F327BC"/>
    <w:rsid w:val="00F34E8D"/>
    <w:rsid w:val="00F35D35"/>
    <w:rsid w:val="00F434FC"/>
    <w:rsid w:val="00F50CAF"/>
    <w:rsid w:val="00F5179E"/>
    <w:rsid w:val="00F52C95"/>
    <w:rsid w:val="00F64C36"/>
    <w:rsid w:val="00F65CE2"/>
    <w:rsid w:val="00F7076A"/>
    <w:rsid w:val="00F714BD"/>
    <w:rsid w:val="00F774D5"/>
    <w:rsid w:val="00F77736"/>
    <w:rsid w:val="00F83417"/>
    <w:rsid w:val="00F84FD0"/>
    <w:rsid w:val="00F85B82"/>
    <w:rsid w:val="00F9683A"/>
    <w:rsid w:val="00FB2A5A"/>
    <w:rsid w:val="00FB2AD8"/>
    <w:rsid w:val="00FB404B"/>
    <w:rsid w:val="00FC0BFD"/>
    <w:rsid w:val="00FC62F9"/>
    <w:rsid w:val="00FD45EC"/>
    <w:rsid w:val="00FD5E89"/>
    <w:rsid w:val="00FD60FE"/>
    <w:rsid w:val="00FD766D"/>
    <w:rsid w:val="00FE4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ACC40"/>
  <w15:chartTrackingRefBased/>
  <w15:docId w15:val="{46D6C4DA-977D-4E43-9BD6-46E7BB75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FEF"/>
    <w:pPr>
      <w:spacing w:after="120"/>
      <w:ind w:left="425"/>
      <w:jc w:val="both"/>
    </w:pPr>
    <w:rPr>
      <w:rFonts w:eastAsia="Times New Roman"/>
      <w:sz w:val="22"/>
      <w:lang w:val="es-PE" w:eastAsia="es-ES"/>
    </w:rPr>
  </w:style>
  <w:style w:type="paragraph" w:styleId="Ttulo1">
    <w:name w:val="heading 1"/>
    <w:basedOn w:val="Normal"/>
    <w:next w:val="Normal"/>
    <w:link w:val="Ttulo1Car"/>
    <w:qFormat/>
    <w:rsid w:val="00690AFE"/>
    <w:pPr>
      <w:numPr>
        <w:numId w:val="2"/>
      </w:numPr>
      <w:tabs>
        <w:tab w:val="clear" w:pos="1211"/>
        <w:tab w:val="num" w:pos="426"/>
      </w:tabs>
      <w:ind w:left="0" w:firstLine="0"/>
      <w:outlineLvl w:val="0"/>
    </w:pPr>
    <w:rPr>
      <w:rFonts w:cs="Segoe UI"/>
      <w:b/>
      <w:color w:val="000000"/>
      <w:sz w:val="28"/>
      <w:szCs w:val="40"/>
    </w:rPr>
  </w:style>
  <w:style w:type="paragraph" w:styleId="Ttulo2">
    <w:name w:val="heading 2"/>
    <w:basedOn w:val="Normal"/>
    <w:next w:val="Normal"/>
    <w:link w:val="Ttulo2Car"/>
    <w:qFormat/>
    <w:rsid w:val="00B66467"/>
    <w:pPr>
      <w:numPr>
        <w:ilvl w:val="1"/>
        <w:numId w:val="2"/>
      </w:numPr>
      <w:tabs>
        <w:tab w:val="clear" w:pos="1142"/>
        <w:tab w:val="num" w:pos="993"/>
      </w:tabs>
      <w:ind w:hanging="716"/>
      <w:outlineLvl w:val="1"/>
    </w:pPr>
    <w:rPr>
      <w:rFonts w:cs="Segoe UI"/>
      <w:b/>
      <w:color w:val="000000"/>
      <w:sz w:val="26"/>
      <w:szCs w:val="26"/>
    </w:rPr>
  </w:style>
  <w:style w:type="paragraph" w:styleId="Ttulo3">
    <w:name w:val="heading 3"/>
    <w:basedOn w:val="Ttulo2"/>
    <w:next w:val="Normal"/>
    <w:link w:val="Ttulo3Car"/>
    <w:autoRedefine/>
    <w:qFormat/>
    <w:rsid w:val="00B66467"/>
    <w:pPr>
      <w:numPr>
        <w:ilvl w:val="2"/>
      </w:numPr>
      <w:ind w:left="1560" w:hanging="709"/>
      <w:outlineLvl w:val="2"/>
    </w:pPr>
    <w:rPr>
      <w:sz w:val="24"/>
      <w:szCs w:val="28"/>
    </w:rPr>
  </w:style>
  <w:style w:type="paragraph" w:styleId="Ttulo4">
    <w:name w:val="heading 4"/>
    <w:basedOn w:val="Normal"/>
    <w:next w:val="Normal"/>
    <w:link w:val="Ttulo4Car"/>
    <w:qFormat/>
    <w:rsid w:val="00D91F86"/>
    <w:pPr>
      <w:keepNext/>
      <w:tabs>
        <w:tab w:val="left" w:pos="-1560"/>
        <w:tab w:val="left" w:pos="-720"/>
        <w:tab w:val="left" w:pos="0"/>
      </w:tabs>
      <w:suppressAutoHyphens/>
      <w:overflowPunct w:val="0"/>
      <w:autoSpaceDE w:val="0"/>
      <w:autoSpaceDN w:val="0"/>
      <w:adjustRightInd w:val="0"/>
      <w:spacing w:before="240" w:after="60"/>
      <w:ind w:left="2122" w:right="850" w:hanging="708"/>
      <w:textAlignment w:val="baseline"/>
      <w:outlineLvl w:val="3"/>
    </w:pPr>
    <w:rPr>
      <w:rFonts w:ascii="Arial" w:hAnsi="Arial"/>
      <w:b/>
      <w:spacing w:val="-3"/>
      <w:lang w:val="es-ES_tradnl"/>
    </w:rPr>
  </w:style>
  <w:style w:type="paragraph" w:styleId="Ttulo5">
    <w:name w:val="heading 5"/>
    <w:basedOn w:val="Normal"/>
    <w:next w:val="Normal"/>
    <w:link w:val="Ttulo5Car"/>
    <w:qFormat/>
    <w:rsid w:val="00D91F86"/>
    <w:pPr>
      <w:tabs>
        <w:tab w:val="left" w:pos="-1560"/>
        <w:tab w:val="left" w:pos="-720"/>
        <w:tab w:val="left" w:pos="0"/>
      </w:tabs>
      <w:suppressAutoHyphens/>
      <w:overflowPunct w:val="0"/>
      <w:autoSpaceDE w:val="0"/>
      <w:autoSpaceDN w:val="0"/>
      <w:adjustRightInd w:val="0"/>
      <w:spacing w:before="240" w:after="60"/>
      <w:ind w:left="2830" w:right="851" w:hanging="708"/>
      <w:textAlignment w:val="baseline"/>
      <w:outlineLvl w:val="4"/>
    </w:pPr>
    <w:rPr>
      <w:rFonts w:ascii="Arial" w:hAnsi="Arial"/>
      <w:b/>
      <w:spacing w:val="-3"/>
      <w:lang w:val="es-ES_tradnl"/>
    </w:rPr>
  </w:style>
  <w:style w:type="paragraph" w:styleId="Ttulo6">
    <w:name w:val="heading 6"/>
    <w:basedOn w:val="Normal"/>
    <w:next w:val="Normal"/>
    <w:link w:val="Ttulo6Car"/>
    <w:qFormat/>
    <w:rsid w:val="00D91F86"/>
    <w:pPr>
      <w:tabs>
        <w:tab w:val="left" w:pos="-1560"/>
        <w:tab w:val="left" w:pos="-720"/>
        <w:tab w:val="left" w:pos="0"/>
      </w:tabs>
      <w:suppressAutoHyphens/>
      <w:overflowPunct w:val="0"/>
      <w:autoSpaceDE w:val="0"/>
      <w:autoSpaceDN w:val="0"/>
      <w:adjustRightInd w:val="0"/>
      <w:spacing w:before="240" w:after="60"/>
      <w:ind w:left="3538" w:right="851" w:hanging="708"/>
      <w:textAlignment w:val="baseline"/>
      <w:outlineLvl w:val="5"/>
    </w:pPr>
    <w:rPr>
      <w:rFonts w:ascii="Arial" w:hAnsi="Arial"/>
      <w:b/>
      <w:spacing w:val="-3"/>
      <w:lang w:val="es-ES_tradnl"/>
    </w:rPr>
  </w:style>
  <w:style w:type="paragraph" w:styleId="Ttulo7">
    <w:name w:val="heading 7"/>
    <w:basedOn w:val="Normal"/>
    <w:next w:val="Normal"/>
    <w:link w:val="Ttulo7Car"/>
    <w:qFormat/>
    <w:rsid w:val="00D91F86"/>
    <w:pPr>
      <w:tabs>
        <w:tab w:val="left" w:pos="-1560"/>
        <w:tab w:val="left" w:pos="-720"/>
        <w:tab w:val="left" w:pos="0"/>
      </w:tabs>
      <w:suppressAutoHyphens/>
      <w:overflowPunct w:val="0"/>
      <w:autoSpaceDE w:val="0"/>
      <w:autoSpaceDN w:val="0"/>
      <w:adjustRightInd w:val="0"/>
      <w:spacing w:before="240" w:after="60"/>
      <w:ind w:left="4246" w:right="851" w:hanging="708"/>
      <w:textAlignment w:val="baseline"/>
      <w:outlineLvl w:val="6"/>
    </w:pPr>
    <w:rPr>
      <w:rFonts w:ascii="Arial" w:hAnsi="Arial"/>
      <w:spacing w:val="-3"/>
      <w:lang w:val="es-ES_tradnl"/>
    </w:rPr>
  </w:style>
  <w:style w:type="paragraph" w:styleId="Ttulo8">
    <w:name w:val="heading 8"/>
    <w:basedOn w:val="Normal"/>
    <w:next w:val="Normal"/>
    <w:link w:val="Ttulo8Car"/>
    <w:qFormat/>
    <w:rsid w:val="00D91F86"/>
    <w:pPr>
      <w:tabs>
        <w:tab w:val="left" w:pos="-1560"/>
        <w:tab w:val="left" w:pos="-720"/>
        <w:tab w:val="left" w:pos="0"/>
      </w:tabs>
      <w:suppressAutoHyphens/>
      <w:overflowPunct w:val="0"/>
      <w:autoSpaceDE w:val="0"/>
      <w:autoSpaceDN w:val="0"/>
      <w:adjustRightInd w:val="0"/>
      <w:spacing w:before="240" w:after="60"/>
      <w:ind w:left="4954" w:right="851" w:hanging="708"/>
      <w:textAlignment w:val="baseline"/>
      <w:outlineLvl w:val="7"/>
    </w:pPr>
    <w:rPr>
      <w:rFonts w:ascii="Arial" w:hAnsi="Arial"/>
      <w:i/>
      <w:spacing w:val="-3"/>
      <w:lang w:val="es-ES_tradnl"/>
    </w:rPr>
  </w:style>
  <w:style w:type="paragraph" w:styleId="Ttulo9">
    <w:name w:val="heading 9"/>
    <w:basedOn w:val="Normal"/>
    <w:next w:val="Normal"/>
    <w:link w:val="Ttulo9Car"/>
    <w:qFormat/>
    <w:rsid w:val="00D91F86"/>
    <w:pPr>
      <w:tabs>
        <w:tab w:val="left" w:pos="-1560"/>
        <w:tab w:val="left" w:pos="-720"/>
        <w:tab w:val="left" w:pos="0"/>
      </w:tabs>
      <w:suppressAutoHyphens/>
      <w:overflowPunct w:val="0"/>
      <w:autoSpaceDE w:val="0"/>
      <w:autoSpaceDN w:val="0"/>
      <w:adjustRightInd w:val="0"/>
      <w:spacing w:before="240" w:after="60"/>
      <w:ind w:left="5662" w:right="851" w:hanging="708"/>
      <w:textAlignment w:val="baseline"/>
      <w:outlineLvl w:val="8"/>
    </w:pPr>
    <w:rPr>
      <w:rFonts w:ascii="Arial" w:hAnsi="Arial"/>
      <w:i/>
      <w:spacing w:val="-3"/>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6B50"/>
    <w:rPr>
      <w:rFonts w:ascii="Tahoma" w:hAnsi="Tahoma" w:cs="Tahoma"/>
      <w:sz w:val="16"/>
      <w:szCs w:val="16"/>
      <w:lang w:eastAsia="en-US"/>
    </w:rPr>
  </w:style>
  <w:style w:type="character" w:customStyle="1" w:styleId="TextodegloboCar">
    <w:name w:val="Texto de globo Car"/>
    <w:link w:val="Textodeglobo"/>
    <w:uiPriority w:val="99"/>
    <w:semiHidden/>
    <w:rsid w:val="00276B50"/>
    <w:rPr>
      <w:rFonts w:ascii="Tahoma" w:hAnsi="Tahoma" w:cs="Tahoma"/>
      <w:sz w:val="16"/>
      <w:szCs w:val="16"/>
    </w:rPr>
  </w:style>
  <w:style w:type="paragraph" w:styleId="Encabezado">
    <w:name w:val="header"/>
    <w:basedOn w:val="Normal"/>
    <w:link w:val="EncabezadoCar"/>
    <w:unhideWhenUsed/>
    <w:rsid w:val="00276B50"/>
    <w:pPr>
      <w:tabs>
        <w:tab w:val="center" w:pos="4252"/>
        <w:tab w:val="right" w:pos="8504"/>
      </w:tabs>
    </w:pPr>
    <w:rPr>
      <w:lang w:eastAsia="en-US"/>
    </w:rPr>
  </w:style>
  <w:style w:type="character" w:customStyle="1" w:styleId="EncabezadoCar">
    <w:name w:val="Encabezado Car"/>
    <w:basedOn w:val="Fuentedeprrafopredeter"/>
    <w:link w:val="Encabezado"/>
    <w:rsid w:val="00276B50"/>
  </w:style>
  <w:style w:type="paragraph" w:styleId="Piedepgina">
    <w:name w:val="footer"/>
    <w:basedOn w:val="Normal"/>
    <w:link w:val="PiedepginaCar"/>
    <w:uiPriority w:val="99"/>
    <w:unhideWhenUsed/>
    <w:rsid w:val="00276B50"/>
    <w:pPr>
      <w:tabs>
        <w:tab w:val="center" w:pos="4252"/>
        <w:tab w:val="right" w:pos="8504"/>
      </w:tabs>
    </w:pPr>
    <w:rPr>
      <w:lang w:eastAsia="en-US"/>
    </w:rPr>
  </w:style>
  <w:style w:type="character" w:customStyle="1" w:styleId="PiedepginaCar">
    <w:name w:val="Pie de página Car"/>
    <w:basedOn w:val="Fuentedeprrafopredeter"/>
    <w:link w:val="Piedepgina"/>
    <w:uiPriority w:val="99"/>
    <w:rsid w:val="00276B50"/>
  </w:style>
  <w:style w:type="paragraph" w:styleId="Sinespaciado">
    <w:name w:val="No Spacing"/>
    <w:link w:val="SinespaciadoCar"/>
    <w:uiPriority w:val="1"/>
    <w:qFormat/>
    <w:rsid w:val="00522202"/>
    <w:rPr>
      <w:rFonts w:eastAsia="Times New Roman"/>
      <w:sz w:val="22"/>
      <w:szCs w:val="22"/>
      <w:lang w:val="es-ES"/>
    </w:rPr>
  </w:style>
  <w:style w:type="character" w:customStyle="1" w:styleId="SinespaciadoCar">
    <w:name w:val="Sin espaciado Car"/>
    <w:link w:val="Sinespaciado"/>
    <w:uiPriority w:val="1"/>
    <w:rsid w:val="00522202"/>
    <w:rPr>
      <w:rFonts w:eastAsia="Times New Roman"/>
    </w:rPr>
  </w:style>
  <w:style w:type="character" w:styleId="Nmerodepgina">
    <w:name w:val="page number"/>
    <w:unhideWhenUsed/>
    <w:rsid w:val="00522202"/>
    <w:rPr>
      <w:rFonts w:eastAsia="Times New Roman" w:cs="Times New Roman"/>
      <w:bCs w:val="0"/>
      <w:iCs w:val="0"/>
      <w:szCs w:val="22"/>
      <w:lang w:val="es-ES"/>
    </w:rPr>
  </w:style>
  <w:style w:type="character" w:customStyle="1" w:styleId="Ttulo1Car">
    <w:name w:val="Título 1 Car"/>
    <w:link w:val="Ttulo1"/>
    <w:rsid w:val="00690AFE"/>
    <w:rPr>
      <w:rFonts w:eastAsia="Times New Roman" w:cs="Segoe UI"/>
      <w:b/>
      <w:color w:val="000000"/>
      <w:sz w:val="28"/>
      <w:szCs w:val="40"/>
      <w:lang w:val="es-PE" w:eastAsia="es-ES"/>
    </w:rPr>
  </w:style>
  <w:style w:type="character" w:customStyle="1" w:styleId="Ttulo2Car">
    <w:name w:val="Título 2 Car"/>
    <w:link w:val="Ttulo2"/>
    <w:rsid w:val="00B66467"/>
    <w:rPr>
      <w:rFonts w:eastAsia="Times New Roman" w:cs="Segoe UI"/>
      <w:b/>
      <w:color w:val="000000"/>
      <w:sz w:val="26"/>
      <w:szCs w:val="26"/>
      <w:lang w:val="es-PE" w:eastAsia="es-ES"/>
    </w:rPr>
  </w:style>
  <w:style w:type="character" w:customStyle="1" w:styleId="Ttulo3Car">
    <w:name w:val="Título 3 Car"/>
    <w:link w:val="Ttulo3"/>
    <w:rsid w:val="00B66467"/>
    <w:rPr>
      <w:rFonts w:eastAsia="Times New Roman" w:cs="Segoe UI"/>
      <w:b/>
      <w:color w:val="000000"/>
      <w:sz w:val="24"/>
      <w:szCs w:val="28"/>
      <w:lang w:val="es-PE" w:eastAsia="es-ES"/>
    </w:rPr>
  </w:style>
  <w:style w:type="paragraph" w:styleId="Textoindependiente2">
    <w:name w:val="Body Text 2"/>
    <w:basedOn w:val="Normal"/>
    <w:link w:val="Textoindependiente2Car"/>
    <w:semiHidden/>
    <w:rsid w:val="00BB5716"/>
    <w:pPr>
      <w:jc w:val="center"/>
    </w:pPr>
    <w:rPr>
      <w:rFonts w:ascii="Trebuchet MS" w:hAnsi="Trebuchet MS"/>
      <w:sz w:val="96"/>
      <w:szCs w:val="24"/>
    </w:rPr>
  </w:style>
  <w:style w:type="character" w:customStyle="1" w:styleId="Textoindependiente2Car">
    <w:name w:val="Texto independiente 2 Car"/>
    <w:link w:val="Textoindependiente2"/>
    <w:semiHidden/>
    <w:rsid w:val="00BB5716"/>
    <w:rPr>
      <w:rFonts w:ascii="Trebuchet MS" w:eastAsia="Times New Roman" w:hAnsi="Trebuchet MS" w:cs="Times New Roman"/>
      <w:sz w:val="96"/>
      <w:szCs w:val="24"/>
      <w:lang w:val="es-AR" w:eastAsia="es-ES"/>
    </w:rPr>
  </w:style>
  <w:style w:type="character" w:customStyle="1" w:styleId="MessageHeaderLabel">
    <w:name w:val="Message Header Label"/>
    <w:rsid w:val="00A05021"/>
    <w:rPr>
      <w:rFonts w:ascii="Arial" w:hAnsi="Arial"/>
      <w:spacing w:val="-10"/>
      <w:sz w:val="18"/>
    </w:rPr>
  </w:style>
  <w:style w:type="paragraph" w:styleId="TDC1">
    <w:name w:val="toc 1"/>
    <w:basedOn w:val="Normal"/>
    <w:next w:val="Normal"/>
    <w:autoRedefine/>
    <w:uiPriority w:val="39"/>
    <w:rsid w:val="00472917"/>
    <w:pPr>
      <w:spacing w:before="240"/>
      <w:ind w:left="0"/>
    </w:pPr>
    <w:rPr>
      <w:b/>
      <w:bCs/>
    </w:rPr>
  </w:style>
  <w:style w:type="character" w:styleId="Hipervnculo">
    <w:name w:val="Hyperlink"/>
    <w:uiPriority w:val="99"/>
    <w:rsid w:val="00EA412C"/>
    <w:rPr>
      <w:color w:val="0000FF"/>
      <w:u w:val="single"/>
    </w:rPr>
  </w:style>
  <w:style w:type="paragraph" w:styleId="TDC2">
    <w:name w:val="toc 2"/>
    <w:basedOn w:val="Normal"/>
    <w:next w:val="Normal"/>
    <w:autoRedefine/>
    <w:uiPriority w:val="39"/>
    <w:rsid w:val="00774DB1"/>
    <w:pPr>
      <w:spacing w:before="120"/>
      <w:ind w:left="708"/>
    </w:pPr>
    <w:rPr>
      <w:iCs/>
      <w:sz w:val="20"/>
    </w:rPr>
  </w:style>
  <w:style w:type="paragraph" w:styleId="Sangra2detindependiente">
    <w:name w:val="Body Text Indent 2"/>
    <w:basedOn w:val="Normal"/>
    <w:link w:val="Sangra2detindependienteCar"/>
    <w:uiPriority w:val="99"/>
    <w:unhideWhenUsed/>
    <w:rsid w:val="00B81B17"/>
    <w:pPr>
      <w:spacing w:line="480" w:lineRule="auto"/>
      <w:ind w:left="283"/>
    </w:pPr>
  </w:style>
  <w:style w:type="character" w:customStyle="1" w:styleId="Sangra2detindependienteCar">
    <w:name w:val="Sangría 2 de t. independiente Car"/>
    <w:link w:val="Sangra2detindependiente"/>
    <w:uiPriority w:val="99"/>
    <w:rsid w:val="00B81B17"/>
    <w:rPr>
      <w:sz w:val="22"/>
      <w:szCs w:val="22"/>
      <w:lang w:val="es-ES" w:eastAsia="es-ES"/>
    </w:rPr>
  </w:style>
  <w:style w:type="paragraph" w:styleId="Ttulo">
    <w:name w:val="Title"/>
    <w:basedOn w:val="Normal"/>
    <w:link w:val="TtuloCar"/>
    <w:qFormat/>
    <w:rsid w:val="00166FB7"/>
    <w:pPr>
      <w:overflowPunct w:val="0"/>
      <w:autoSpaceDE w:val="0"/>
      <w:autoSpaceDN w:val="0"/>
      <w:adjustRightInd w:val="0"/>
      <w:spacing w:before="240" w:after="60"/>
      <w:ind w:left="142"/>
      <w:textAlignment w:val="baseline"/>
    </w:pPr>
    <w:rPr>
      <w:rFonts w:ascii="Arial" w:hAnsi="Arial"/>
      <w:b/>
      <w:kern w:val="28"/>
      <w:sz w:val="36"/>
      <w:lang w:val="en-US" w:eastAsia="en-US"/>
    </w:rPr>
  </w:style>
  <w:style w:type="character" w:customStyle="1" w:styleId="TtuloCar">
    <w:name w:val="Título Car"/>
    <w:link w:val="Ttulo"/>
    <w:rsid w:val="00166FB7"/>
    <w:rPr>
      <w:rFonts w:ascii="Arial" w:eastAsia="Times New Roman" w:hAnsi="Arial"/>
      <w:b/>
      <w:kern w:val="28"/>
      <w:sz w:val="36"/>
      <w:lang w:val="en-US" w:eastAsia="en-US"/>
    </w:rPr>
  </w:style>
  <w:style w:type="paragraph" w:styleId="Subttulo">
    <w:name w:val="Subtitle"/>
    <w:basedOn w:val="Normal"/>
    <w:link w:val="SubttuloCar"/>
    <w:qFormat/>
    <w:rsid w:val="00F24B37"/>
    <w:pPr>
      <w:spacing w:before="120"/>
    </w:pPr>
    <w:rPr>
      <w:b/>
      <w:bCs/>
      <w:sz w:val="24"/>
      <w:szCs w:val="24"/>
    </w:rPr>
  </w:style>
  <w:style w:type="character" w:customStyle="1" w:styleId="SubttuloCar">
    <w:name w:val="Subtítulo Car"/>
    <w:link w:val="Subttulo"/>
    <w:rsid w:val="00F24B37"/>
    <w:rPr>
      <w:rFonts w:eastAsia="Times New Roman"/>
      <w:b/>
      <w:bCs/>
      <w:sz w:val="24"/>
      <w:szCs w:val="24"/>
      <w:lang w:eastAsia="es-ES"/>
    </w:rPr>
  </w:style>
  <w:style w:type="paragraph" w:styleId="Prrafodelista">
    <w:name w:val="List Paragraph"/>
    <w:aliases w:val="Titulo parrafo,Punto,Bullet 1,Use Case List Paragraph,Titulo de Fígura,TITULO A,Párrafo de lista2,Párrafo de lista4,Párrafo de lista21,AB List 1,Bullet Points,ProcessA,FooterText,numbered,List Paragraph1,Paragraphe de liste1"/>
    <w:basedOn w:val="Normal"/>
    <w:link w:val="PrrafodelistaCar"/>
    <w:uiPriority w:val="34"/>
    <w:qFormat/>
    <w:rsid w:val="0017691C"/>
    <w:pPr>
      <w:ind w:left="720"/>
    </w:pPr>
    <w:rPr>
      <w:rFonts w:eastAsia="Calibri"/>
      <w:szCs w:val="22"/>
    </w:rPr>
  </w:style>
  <w:style w:type="character" w:customStyle="1" w:styleId="Ttulo4Car">
    <w:name w:val="Título 4 Car"/>
    <w:link w:val="Ttulo4"/>
    <w:rsid w:val="00D91F86"/>
    <w:rPr>
      <w:rFonts w:ascii="Arial" w:eastAsia="Times New Roman" w:hAnsi="Arial"/>
      <w:b/>
      <w:spacing w:val="-3"/>
      <w:sz w:val="22"/>
      <w:lang w:val="es-ES_tradnl" w:eastAsia="es-ES"/>
    </w:rPr>
  </w:style>
  <w:style w:type="character" w:customStyle="1" w:styleId="Ttulo5Car">
    <w:name w:val="Título 5 Car"/>
    <w:link w:val="Ttulo5"/>
    <w:rsid w:val="00D91F86"/>
    <w:rPr>
      <w:rFonts w:ascii="Arial" w:eastAsia="Times New Roman" w:hAnsi="Arial"/>
      <w:b/>
      <w:spacing w:val="-3"/>
      <w:sz w:val="22"/>
      <w:lang w:val="es-ES_tradnl" w:eastAsia="es-ES"/>
    </w:rPr>
  </w:style>
  <w:style w:type="character" w:customStyle="1" w:styleId="Ttulo6Car">
    <w:name w:val="Título 6 Car"/>
    <w:link w:val="Ttulo6"/>
    <w:rsid w:val="00D91F86"/>
    <w:rPr>
      <w:rFonts w:ascii="Arial" w:eastAsia="Times New Roman" w:hAnsi="Arial"/>
      <w:b/>
      <w:spacing w:val="-3"/>
      <w:sz w:val="22"/>
      <w:lang w:val="es-ES_tradnl" w:eastAsia="es-ES"/>
    </w:rPr>
  </w:style>
  <w:style w:type="character" w:customStyle="1" w:styleId="Ttulo7Car">
    <w:name w:val="Título 7 Car"/>
    <w:link w:val="Ttulo7"/>
    <w:rsid w:val="00D91F86"/>
    <w:rPr>
      <w:rFonts w:ascii="Arial" w:eastAsia="Times New Roman" w:hAnsi="Arial"/>
      <w:spacing w:val="-3"/>
      <w:sz w:val="22"/>
      <w:lang w:val="es-ES_tradnl" w:eastAsia="es-ES"/>
    </w:rPr>
  </w:style>
  <w:style w:type="character" w:customStyle="1" w:styleId="Ttulo8Car">
    <w:name w:val="Título 8 Car"/>
    <w:link w:val="Ttulo8"/>
    <w:rsid w:val="00D91F86"/>
    <w:rPr>
      <w:rFonts w:ascii="Arial" w:eastAsia="Times New Roman" w:hAnsi="Arial"/>
      <w:i/>
      <w:spacing w:val="-3"/>
      <w:sz w:val="22"/>
      <w:lang w:val="es-ES_tradnl" w:eastAsia="es-ES"/>
    </w:rPr>
  </w:style>
  <w:style w:type="character" w:customStyle="1" w:styleId="Ttulo9Car">
    <w:name w:val="Título 9 Car"/>
    <w:link w:val="Ttulo9"/>
    <w:rsid w:val="00D91F86"/>
    <w:rPr>
      <w:rFonts w:ascii="Arial" w:eastAsia="Times New Roman" w:hAnsi="Arial"/>
      <w:i/>
      <w:spacing w:val="-3"/>
      <w:sz w:val="18"/>
      <w:lang w:val="es-ES_tradnl" w:eastAsia="es-ES"/>
    </w:rPr>
  </w:style>
  <w:style w:type="paragraph" w:customStyle="1" w:styleId="Texto">
    <w:name w:val="Texto"/>
    <w:basedOn w:val="Normal"/>
    <w:rsid w:val="00D91F86"/>
    <w:pPr>
      <w:overflowPunct w:val="0"/>
      <w:spacing w:before="120"/>
    </w:pPr>
    <w:rPr>
      <w:rFonts w:ascii="Arial" w:hAnsi="Arial" w:cs="Arial"/>
      <w:sz w:val="20"/>
      <w:lang w:eastAsia="ar-SA"/>
    </w:rPr>
  </w:style>
  <w:style w:type="paragraph" w:customStyle="1" w:styleId="BulletList">
    <w:name w:val="Bullet List"/>
    <w:basedOn w:val="Normal"/>
    <w:rsid w:val="0012608E"/>
    <w:pPr>
      <w:numPr>
        <w:numId w:val="1"/>
      </w:numPr>
    </w:pPr>
    <w:rPr>
      <w:rFonts w:ascii="Arial" w:hAnsi="Arial"/>
      <w:lang w:val="en-US" w:eastAsia="en-US"/>
    </w:rPr>
  </w:style>
  <w:style w:type="paragraph" w:styleId="Textoindependiente">
    <w:name w:val="Body Text"/>
    <w:basedOn w:val="Normal"/>
    <w:link w:val="TextoindependienteCar"/>
    <w:rsid w:val="0012608E"/>
  </w:style>
  <w:style w:type="character" w:customStyle="1" w:styleId="TextoindependienteCar">
    <w:name w:val="Texto independiente Car"/>
    <w:link w:val="Textoindependiente"/>
    <w:semiHidden/>
    <w:rsid w:val="0012608E"/>
    <w:rPr>
      <w:rFonts w:ascii="Verdana" w:eastAsia="Times New Roman" w:hAnsi="Verdana"/>
      <w:szCs w:val="24"/>
      <w:lang w:val="es-ES" w:eastAsia="es-ES"/>
    </w:rPr>
  </w:style>
  <w:style w:type="paragraph" w:customStyle="1" w:styleId="CeldaTtulo">
    <w:name w:val="Celda Título"/>
    <w:basedOn w:val="Normal"/>
    <w:autoRedefine/>
    <w:rsid w:val="0012608E"/>
    <w:pPr>
      <w:widowControl w:val="0"/>
      <w:spacing w:before="60" w:after="60"/>
      <w:jc w:val="center"/>
    </w:pPr>
    <w:rPr>
      <w:rFonts w:ascii="Arial Negrita" w:hAnsi="Arial Negrita"/>
      <w:b/>
      <w:smallCaps/>
      <w:snapToGrid w:val="0"/>
      <w:sz w:val="16"/>
      <w:lang w:val="es-ES_tradnl"/>
    </w:rPr>
  </w:style>
  <w:style w:type="paragraph" w:customStyle="1" w:styleId="TextoComentario">
    <w:name w:val="Texto Comentario"/>
    <w:basedOn w:val="Textoindependiente"/>
    <w:rsid w:val="0012608E"/>
    <w:pPr>
      <w:widowControl w:val="0"/>
      <w:spacing w:before="60" w:after="60"/>
      <w:ind w:left="578"/>
    </w:pPr>
    <w:rPr>
      <w:rFonts w:ascii="Arial" w:hAnsi="Arial"/>
      <w:i/>
      <w:snapToGrid w:val="0"/>
      <w:vanish/>
      <w:color w:val="0000FF"/>
      <w:sz w:val="18"/>
      <w:lang w:val="es-ES_tradnl"/>
    </w:rPr>
  </w:style>
  <w:style w:type="paragraph" w:styleId="Sangra3detindependiente">
    <w:name w:val="Body Text Indent 3"/>
    <w:basedOn w:val="Normal"/>
    <w:link w:val="Sangra3detindependienteCar"/>
    <w:uiPriority w:val="99"/>
    <w:unhideWhenUsed/>
    <w:rsid w:val="00EB2906"/>
    <w:pPr>
      <w:ind w:left="283"/>
    </w:pPr>
    <w:rPr>
      <w:sz w:val="16"/>
      <w:szCs w:val="16"/>
    </w:rPr>
  </w:style>
  <w:style w:type="character" w:customStyle="1" w:styleId="Sangra3detindependienteCar">
    <w:name w:val="Sangría 3 de t. independiente Car"/>
    <w:link w:val="Sangra3detindependiente"/>
    <w:uiPriority w:val="99"/>
    <w:rsid w:val="00EB2906"/>
    <w:rPr>
      <w:rFonts w:ascii="Verdana" w:eastAsia="Times New Roman" w:hAnsi="Verdana"/>
      <w:sz w:val="16"/>
      <w:szCs w:val="16"/>
      <w:lang w:val="es-ES" w:eastAsia="es-ES"/>
    </w:rPr>
  </w:style>
  <w:style w:type="paragraph" w:styleId="Textoindependiente3">
    <w:name w:val="Body Text 3"/>
    <w:basedOn w:val="Normal"/>
    <w:link w:val="Textoindependiente3Car"/>
    <w:uiPriority w:val="99"/>
    <w:semiHidden/>
    <w:unhideWhenUsed/>
    <w:rsid w:val="00863265"/>
    <w:rPr>
      <w:sz w:val="16"/>
      <w:szCs w:val="16"/>
    </w:rPr>
  </w:style>
  <w:style w:type="character" w:customStyle="1" w:styleId="Textoindependiente3Car">
    <w:name w:val="Texto independiente 3 Car"/>
    <w:link w:val="Textoindependiente3"/>
    <w:uiPriority w:val="99"/>
    <w:semiHidden/>
    <w:rsid w:val="00863265"/>
    <w:rPr>
      <w:rFonts w:ascii="Times New Roman" w:eastAsia="Times New Roman" w:hAnsi="Times New Roman"/>
      <w:sz w:val="16"/>
      <w:szCs w:val="16"/>
      <w:lang w:eastAsia="es-ES"/>
    </w:rPr>
  </w:style>
  <w:style w:type="table" w:styleId="Tablaconcuadrcula">
    <w:name w:val="Table Grid"/>
    <w:basedOn w:val="Tablanormal"/>
    <w:uiPriority w:val="39"/>
    <w:rsid w:val="00C86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unselectedtitle1">
    <w:name w:val="ms-unselectedtitle1"/>
    <w:basedOn w:val="Normal"/>
    <w:rsid w:val="00C86E46"/>
    <w:rPr>
      <w:sz w:val="24"/>
      <w:szCs w:val="24"/>
      <w:lang w:eastAsia="es-AR"/>
    </w:rPr>
  </w:style>
  <w:style w:type="paragraph" w:customStyle="1" w:styleId="Default">
    <w:name w:val="Default"/>
    <w:rsid w:val="00DB2EA0"/>
    <w:pPr>
      <w:autoSpaceDE w:val="0"/>
      <w:autoSpaceDN w:val="0"/>
      <w:adjustRightInd w:val="0"/>
    </w:pPr>
    <w:rPr>
      <w:rFonts w:ascii="Arial" w:hAnsi="Arial" w:cs="Arial"/>
      <w:color w:val="000000"/>
      <w:sz w:val="24"/>
      <w:szCs w:val="24"/>
      <w:lang w:val="es-AR" w:eastAsia="es-AR"/>
    </w:rPr>
  </w:style>
  <w:style w:type="paragraph" w:styleId="Revisin">
    <w:name w:val="Revision"/>
    <w:hidden/>
    <w:uiPriority w:val="99"/>
    <w:semiHidden/>
    <w:rsid w:val="00D93932"/>
    <w:rPr>
      <w:rFonts w:eastAsia="Times New Roman"/>
      <w:sz w:val="22"/>
      <w:lang w:val="es-AR" w:eastAsia="es-ES"/>
    </w:rPr>
  </w:style>
  <w:style w:type="character" w:styleId="Refdecomentario">
    <w:name w:val="annotation reference"/>
    <w:uiPriority w:val="99"/>
    <w:semiHidden/>
    <w:unhideWhenUsed/>
    <w:rsid w:val="00587CB7"/>
    <w:rPr>
      <w:sz w:val="16"/>
      <w:szCs w:val="16"/>
    </w:rPr>
  </w:style>
  <w:style w:type="paragraph" w:styleId="Textocomentario0">
    <w:name w:val="annotation text"/>
    <w:basedOn w:val="Normal"/>
    <w:link w:val="TextocomentarioCar"/>
    <w:uiPriority w:val="99"/>
    <w:semiHidden/>
    <w:unhideWhenUsed/>
    <w:rsid w:val="00587CB7"/>
    <w:rPr>
      <w:sz w:val="20"/>
    </w:rPr>
  </w:style>
  <w:style w:type="character" w:customStyle="1" w:styleId="TextocomentarioCar">
    <w:name w:val="Texto comentario Car"/>
    <w:link w:val="Textocomentario0"/>
    <w:uiPriority w:val="99"/>
    <w:semiHidden/>
    <w:rsid w:val="00587CB7"/>
    <w:rPr>
      <w:rFonts w:eastAsia="Times New Roman"/>
      <w:lang w:eastAsia="es-ES"/>
    </w:rPr>
  </w:style>
  <w:style w:type="paragraph" w:styleId="Asuntodelcomentario">
    <w:name w:val="annotation subject"/>
    <w:basedOn w:val="Textocomentario0"/>
    <w:next w:val="Textocomentario0"/>
    <w:link w:val="AsuntodelcomentarioCar"/>
    <w:uiPriority w:val="99"/>
    <w:semiHidden/>
    <w:unhideWhenUsed/>
    <w:rsid w:val="00587CB7"/>
    <w:rPr>
      <w:b/>
      <w:bCs/>
    </w:rPr>
  </w:style>
  <w:style w:type="character" w:customStyle="1" w:styleId="AsuntodelcomentarioCar">
    <w:name w:val="Asunto del comentario Car"/>
    <w:link w:val="Asuntodelcomentario"/>
    <w:uiPriority w:val="99"/>
    <w:semiHidden/>
    <w:rsid w:val="00587CB7"/>
    <w:rPr>
      <w:rFonts w:eastAsia="Times New Roman"/>
      <w:b/>
      <w:bCs/>
      <w:lang w:eastAsia="es-ES"/>
    </w:rPr>
  </w:style>
  <w:style w:type="paragraph" w:styleId="Textosinformato">
    <w:name w:val="Plain Text"/>
    <w:basedOn w:val="Normal"/>
    <w:link w:val="TextosinformatoCar"/>
    <w:uiPriority w:val="99"/>
    <w:rsid w:val="004548D2"/>
    <w:pPr>
      <w:tabs>
        <w:tab w:val="num" w:pos="1247"/>
      </w:tabs>
      <w:ind w:left="1247" w:hanging="396"/>
    </w:pPr>
    <w:rPr>
      <w:rFonts w:ascii="Arial" w:hAnsi="Arial" w:cs="Courier New"/>
      <w:sz w:val="20"/>
      <w:lang w:val="es-ES_tradnl"/>
    </w:rPr>
  </w:style>
  <w:style w:type="character" w:customStyle="1" w:styleId="TextosinformatoCar">
    <w:name w:val="Texto sin formato Car"/>
    <w:link w:val="Textosinformato"/>
    <w:uiPriority w:val="99"/>
    <w:rsid w:val="004548D2"/>
    <w:rPr>
      <w:rFonts w:ascii="Arial" w:eastAsia="Times New Roman" w:hAnsi="Arial" w:cs="Courier New"/>
      <w:lang w:val="es-ES_tradnl" w:eastAsia="es-ES"/>
    </w:rPr>
  </w:style>
  <w:style w:type="paragraph" w:styleId="Textonotapie">
    <w:name w:val="footnote text"/>
    <w:basedOn w:val="Normal"/>
    <w:link w:val="TextonotapieCar"/>
    <w:uiPriority w:val="99"/>
    <w:semiHidden/>
    <w:unhideWhenUsed/>
    <w:rsid w:val="00C64ED0"/>
    <w:rPr>
      <w:sz w:val="20"/>
    </w:rPr>
  </w:style>
  <w:style w:type="character" w:customStyle="1" w:styleId="TextonotapieCar">
    <w:name w:val="Texto nota pie Car"/>
    <w:link w:val="Textonotapie"/>
    <w:uiPriority w:val="99"/>
    <w:semiHidden/>
    <w:rsid w:val="00C64ED0"/>
    <w:rPr>
      <w:rFonts w:eastAsia="Times New Roman"/>
      <w:lang w:eastAsia="es-ES"/>
    </w:rPr>
  </w:style>
  <w:style w:type="character" w:styleId="Refdenotaalpie">
    <w:name w:val="footnote reference"/>
    <w:uiPriority w:val="99"/>
    <w:semiHidden/>
    <w:unhideWhenUsed/>
    <w:rsid w:val="00C64ED0"/>
    <w:rPr>
      <w:vertAlign w:val="superscript"/>
    </w:rPr>
  </w:style>
  <w:style w:type="paragraph" w:customStyle="1" w:styleId="NormalH2">
    <w:name w:val="Normal H2"/>
    <w:basedOn w:val="Normal"/>
    <w:rsid w:val="0097144B"/>
    <w:pPr>
      <w:spacing w:before="120"/>
      <w:ind w:left="284"/>
    </w:pPr>
    <w:rPr>
      <w:rFonts w:ascii="Arial" w:hAnsi="Arial"/>
      <w:sz w:val="20"/>
    </w:rPr>
  </w:style>
  <w:style w:type="paragraph" w:styleId="TtuloTDC">
    <w:name w:val="TOC Heading"/>
    <w:basedOn w:val="Ttulo1"/>
    <w:next w:val="Normal"/>
    <w:uiPriority w:val="39"/>
    <w:unhideWhenUsed/>
    <w:qFormat/>
    <w:rsid w:val="0071661A"/>
    <w:pPr>
      <w:keepNext/>
      <w:keepLines/>
      <w:numPr>
        <w:numId w:val="0"/>
      </w:numPr>
      <w:spacing w:before="240" w:after="0" w:line="259" w:lineRule="auto"/>
      <w:jc w:val="left"/>
      <w:outlineLvl w:val="9"/>
    </w:pPr>
    <w:rPr>
      <w:rFonts w:ascii="Calibri Light" w:hAnsi="Calibri Light" w:cs="Times New Roman"/>
      <w:b w:val="0"/>
      <w:color w:val="2E74B5"/>
      <w:szCs w:val="32"/>
      <w:lang w:eastAsia="es-AR"/>
    </w:rPr>
  </w:style>
  <w:style w:type="table" w:styleId="Tablaconcuadrculaclara">
    <w:name w:val="Grid Table Light"/>
    <w:basedOn w:val="Tablanormal"/>
    <w:uiPriority w:val="40"/>
    <w:rsid w:val="00E36EC6"/>
    <w:pPr>
      <w:widowControl w:val="0"/>
      <w:autoSpaceDN w:val="0"/>
    </w:pPr>
    <w:rPr>
      <w:rFonts w:ascii="Times New Roman" w:eastAsia="Arial Unicode MS" w:hAnsi="Times New Roman" w:cs="Tahoma"/>
      <w:kern w:val="3"/>
      <w:sz w:val="24"/>
      <w:szCs w:val="24"/>
      <w:lang w:val="es-ES" w:eastAsia="es-P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3">
    <w:name w:val="toc 3"/>
    <w:basedOn w:val="Normal"/>
    <w:next w:val="Normal"/>
    <w:autoRedefine/>
    <w:uiPriority w:val="39"/>
    <w:unhideWhenUsed/>
    <w:rsid w:val="008111F4"/>
    <w:pPr>
      <w:spacing w:after="100"/>
      <w:ind w:left="1416"/>
    </w:pPr>
    <w:rPr>
      <w:sz w:val="20"/>
    </w:rPr>
  </w:style>
  <w:style w:type="paragraph" w:styleId="Descripcin">
    <w:name w:val="caption"/>
    <w:basedOn w:val="Normal"/>
    <w:next w:val="Normal"/>
    <w:uiPriority w:val="35"/>
    <w:unhideWhenUsed/>
    <w:qFormat/>
    <w:rsid w:val="008723C0"/>
    <w:pPr>
      <w:spacing w:after="200"/>
      <w:ind w:left="0"/>
      <w:jc w:val="center"/>
    </w:pPr>
    <w:rPr>
      <w:i/>
      <w:iCs/>
      <w:color w:val="44546A" w:themeColor="text2"/>
      <w:sz w:val="18"/>
      <w:szCs w:val="18"/>
    </w:rPr>
  </w:style>
  <w:style w:type="character" w:styleId="Textoennegrita">
    <w:name w:val="Strong"/>
    <w:basedOn w:val="Fuentedeprrafopredeter"/>
    <w:uiPriority w:val="22"/>
    <w:qFormat/>
    <w:rsid w:val="0094402F"/>
    <w:rPr>
      <w:b/>
      <w:bCs/>
    </w:rPr>
  </w:style>
  <w:style w:type="paragraph" w:styleId="Textonotaalfinal">
    <w:name w:val="endnote text"/>
    <w:basedOn w:val="Normal"/>
    <w:link w:val="TextonotaalfinalCar"/>
    <w:uiPriority w:val="99"/>
    <w:semiHidden/>
    <w:unhideWhenUsed/>
    <w:rsid w:val="00E655BD"/>
    <w:pPr>
      <w:spacing w:after="0"/>
    </w:pPr>
    <w:rPr>
      <w:sz w:val="20"/>
    </w:rPr>
  </w:style>
  <w:style w:type="character" w:customStyle="1" w:styleId="TextonotaalfinalCar">
    <w:name w:val="Texto nota al final Car"/>
    <w:basedOn w:val="Fuentedeprrafopredeter"/>
    <w:link w:val="Textonotaalfinal"/>
    <w:uiPriority w:val="99"/>
    <w:semiHidden/>
    <w:rsid w:val="00E655BD"/>
    <w:rPr>
      <w:rFonts w:eastAsia="Times New Roman"/>
      <w:lang w:val="es-AR" w:eastAsia="es-ES"/>
    </w:rPr>
  </w:style>
  <w:style w:type="character" w:styleId="Refdenotaalfinal">
    <w:name w:val="endnote reference"/>
    <w:basedOn w:val="Fuentedeprrafopredeter"/>
    <w:uiPriority w:val="99"/>
    <w:semiHidden/>
    <w:unhideWhenUsed/>
    <w:rsid w:val="00E655BD"/>
    <w:rPr>
      <w:vertAlign w:val="superscript"/>
    </w:rPr>
  </w:style>
  <w:style w:type="table" w:styleId="Tablanormal4">
    <w:name w:val="Plain Table 4"/>
    <w:basedOn w:val="Tablanormal"/>
    <w:uiPriority w:val="44"/>
    <w:rsid w:val="00AC613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AC61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80E0B"/>
    <w:pPr>
      <w:spacing w:before="100" w:beforeAutospacing="1" w:after="100" w:afterAutospacing="1"/>
      <w:ind w:left="0"/>
    </w:pPr>
    <w:rPr>
      <w:rFonts w:ascii="Times New Roman" w:eastAsiaTheme="minorEastAsia" w:hAnsi="Times New Roman"/>
      <w:sz w:val="24"/>
      <w:szCs w:val="24"/>
      <w:lang w:val="en-US" w:eastAsia="en-US"/>
    </w:rPr>
  </w:style>
  <w:style w:type="paragraph" w:customStyle="1" w:styleId="Imagen">
    <w:name w:val="Imagen"/>
    <w:basedOn w:val="Normal"/>
    <w:link w:val="ImagenCar"/>
    <w:qFormat/>
    <w:rsid w:val="004F2FEF"/>
    <w:pPr>
      <w:spacing w:line="360" w:lineRule="auto"/>
      <w:ind w:left="0"/>
      <w:jc w:val="center"/>
    </w:pPr>
    <w:rPr>
      <w:noProof/>
      <w:lang w:val="en-US" w:eastAsia="en-US"/>
    </w:rPr>
  </w:style>
  <w:style w:type="character" w:customStyle="1" w:styleId="PrrafodelistaCar">
    <w:name w:val="Párrafo de lista Car"/>
    <w:aliases w:val="Titulo parrafo Car,Punto Car,Bullet 1 Car,Use Case List Paragraph Car,Titulo de Fígura Car,TITULO A Car,Párrafo de lista2 Car,Párrafo de lista4 Car,Párrafo de lista21 Car,AB List 1 Car,Bullet Points Car,ProcessA Car,FooterText Car"/>
    <w:link w:val="Prrafodelista"/>
    <w:uiPriority w:val="34"/>
    <w:qFormat/>
    <w:rsid w:val="00B66467"/>
    <w:rPr>
      <w:sz w:val="22"/>
      <w:szCs w:val="22"/>
      <w:lang w:val="es-PE" w:eastAsia="es-ES"/>
    </w:rPr>
  </w:style>
  <w:style w:type="character" w:customStyle="1" w:styleId="ImagenCar">
    <w:name w:val="Imagen Car"/>
    <w:basedOn w:val="Fuentedeprrafopredeter"/>
    <w:link w:val="Imagen"/>
    <w:rsid w:val="004F2FEF"/>
    <w:rPr>
      <w:rFonts w:eastAsia="Times New Roman"/>
      <w:noProof/>
      <w:sz w:val="22"/>
    </w:rPr>
  </w:style>
  <w:style w:type="table" w:styleId="Tablanormal2">
    <w:name w:val="Plain Table 2"/>
    <w:basedOn w:val="Tablanormal"/>
    <w:uiPriority w:val="42"/>
    <w:rsid w:val="0069432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1F3D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3">
    <w:name w:val="Grid Table 5 Dark Accent 3"/>
    <w:basedOn w:val="Tablanormal"/>
    <w:uiPriority w:val="50"/>
    <w:rsid w:val="001F3D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nfasis6">
    <w:name w:val="Grid Table 6 Colorful Accent 6"/>
    <w:basedOn w:val="Tablanormal"/>
    <w:uiPriority w:val="51"/>
    <w:rsid w:val="002177B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213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6437">
      <w:bodyDiv w:val="1"/>
      <w:marLeft w:val="0"/>
      <w:marRight w:val="0"/>
      <w:marTop w:val="0"/>
      <w:marBottom w:val="0"/>
      <w:divBdr>
        <w:top w:val="none" w:sz="0" w:space="0" w:color="auto"/>
        <w:left w:val="none" w:sz="0" w:space="0" w:color="auto"/>
        <w:bottom w:val="none" w:sz="0" w:space="0" w:color="auto"/>
        <w:right w:val="none" w:sz="0" w:space="0" w:color="auto"/>
      </w:divBdr>
    </w:div>
    <w:div w:id="347102666">
      <w:bodyDiv w:val="1"/>
      <w:marLeft w:val="0"/>
      <w:marRight w:val="0"/>
      <w:marTop w:val="0"/>
      <w:marBottom w:val="0"/>
      <w:divBdr>
        <w:top w:val="none" w:sz="0" w:space="0" w:color="auto"/>
        <w:left w:val="none" w:sz="0" w:space="0" w:color="auto"/>
        <w:bottom w:val="none" w:sz="0" w:space="0" w:color="auto"/>
        <w:right w:val="none" w:sz="0" w:space="0" w:color="auto"/>
      </w:divBdr>
    </w:div>
    <w:div w:id="383917417">
      <w:bodyDiv w:val="1"/>
      <w:marLeft w:val="0"/>
      <w:marRight w:val="0"/>
      <w:marTop w:val="0"/>
      <w:marBottom w:val="0"/>
      <w:divBdr>
        <w:top w:val="none" w:sz="0" w:space="0" w:color="auto"/>
        <w:left w:val="none" w:sz="0" w:space="0" w:color="auto"/>
        <w:bottom w:val="none" w:sz="0" w:space="0" w:color="auto"/>
        <w:right w:val="none" w:sz="0" w:space="0" w:color="auto"/>
      </w:divBdr>
    </w:div>
    <w:div w:id="503663994">
      <w:bodyDiv w:val="1"/>
      <w:marLeft w:val="0"/>
      <w:marRight w:val="0"/>
      <w:marTop w:val="0"/>
      <w:marBottom w:val="0"/>
      <w:divBdr>
        <w:top w:val="none" w:sz="0" w:space="0" w:color="auto"/>
        <w:left w:val="none" w:sz="0" w:space="0" w:color="auto"/>
        <w:bottom w:val="none" w:sz="0" w:space="0" w:color="auto"/>
        <w:right w:val="none" w:sz="0" w:space="0" w:color="auto"/>
      </w:divBdr>
      <w:divsChild>
        <w:div w:id="826826032">
          <w:marLeft w:val="547"/>
          <w:marRight w:val="0"/>
          <w:marTop w:val="0"/>
          <w:marBottom w:val="0"/>
          <w:divBdr>
            <w:top w:val="none" w:sz="0" w:space="0" w:color="auto"/>
            <w:left w:val="none" w:sz="0" w:space="0" w:color="auto"/>
            <w:bottom w:val="none" w:sz="0" w:space="0" w:color="auto"/>
            <w:right w:val="none" w:sz="0" w:space="0" w:color="auto"/>
          </w:divBdr>
        </w:div>
        <w:div w:id="1324160919">
          <w:marLeft w:val="547"/>
          <w:marRight w:val="0"/>
          <w:marTop w:val="0"/>
          <w:marBottom w:val="0"/>
          <w:divBdr>
            <w:top w:val="none" w:sz="0" w:space="0" w:color="auto"/>
            <w:left w:val="none" w:sz="0" w:space="0" w:color="auto"/>
            <w:bottom w:val="none" w:sz="0" w:space="0" w:color="auto"/>
            <w:right w:val="none" w:sz="0" w:space="0" w:color="auto"/>
          </w:divBdr>
        </w:div>
        <w:div w:id="1843154997">
          <w:marLeft w:val="547"/>
          <w:marRight w:val="0"/>
          <w:marTop w:val="0"/>
          <w:marBottom w:val="0"/>
          <w:divBdr>
            <w:top w:val="none" w:sz="0" w:space="0" w:color="auto"/>
            <w:left w:val="none" w:sz="0" w:space="0" w:color="auto"/>
            <w:bottom w:val="none" w:sz="0" w:space="0" w:color="auto"/>
            <w:right w:val="none" w:sz="0" w:space="0" w:color="auto"/>
          </w:divBdr>
        </w:div>
        <w:div w:id="1962220562">
          <w:marLeft w:val="547"/>
          <w:marRight w:val="0"/>
          <w:marTop w:val="0"/>
          <w:marBottom w:val="0"/>
          <w:divBdr>
            <w:top w:val="none" w:sz="0" w:space="0" w:color="auto"/>
            <w:left w:val="none" w:sz="0" w:space="0" w:color="auto"/>
            <w:bottom w:val="none" w:sz="0" w:space="0" w:color="auto"/>
            <w:right w:val="none" w:sz="0" w:space="0" w:color="auto"/>
          </w:divBdr>
        </w:div>
        <w:div w:id="2145853605">
          <w:marLeft w:val="547"/>
          <w:marRight w:val="0"/>
          <w:marTop w:val="0"/>
          <w:marBottom w:val="0"/>
          <w:divBdr>
            <w:top w:val="none" w:sz="0" w:space="0" w:color="auto"/>
            <w:left w:val="none" w:sz="0" w:space="0" w:color="auto"/>
            <w:bottom w:val="none" w:sz="0" w:space="0" w:color="auto"/>
            <w:right w:val="none" w:sz="0" w:space="0" w:color="auto"/>
          </w:divBdr>
        </w:div>
      </w:divsChild>
    </w:div>
    <w:div w:id="667372093">
      <w:bodyDiv w:val="1"/>
      <w:marLeft w:val="0"/>
      <w:marRight w:val="0"/>
      <w:marTop w:val="0"/>
      <w:marBottom w:val="0"/>
      <w:divBdr>
        <w:top w:val="none" w:sz="0" w:space="0" w:color="auto"/>
        <w:left w:val="none" w:sz="0" w:space="0" w:color="auto"/>
        <w:bottom w:val="none" w:sz="0" w:space="0" w:color="auto"/>
        <w:right w:val="none" w:sz="0" w:space="0" w:color="auto"/>
      </w:divBdr>
    </w:div>
    <w:div w:id="939609793">
      <w:bodyDiv w:val="1"/>
      <w:marLeft w:val="0"/>
      <w:marRight w:val="0"/>
      <w:marTop w:val="0"/>
      <w:marBottom w:val="0"/>
      <w:divBdr>
        <w:top w:val="none" w:sz="0" w:space="0" w:color="auto"/>
        <w:left w:val="none" w:sz="0" w:space="0" w:color="auto"/>
        <w:bottom w:val="none" w:sz="0" w:space="0" w:color="auto"/>
        <w:right w:val="none" w:sz="0" w:space="0" w:color="auto"/>
      </w:divBdr>
    </w:div>
    <w:div w:id="1117337950">
      <w:bodyDiv w:val="1"/>
      <w:marLeft w:val="0"/>
      <w:marRight w:val="0"/>
      <w:marTop w:val="0"/>
      <w:marBottom w:val="0"/>
      <w:divBdr>
        <w:top w:val="none" w:sz="0" w:space="0" w:color="auto"/>
        <w:left w:val="none" w:sz="0" w:space="0" w:color="auto"/>
        <w:bottom w:val="none" w:sz="0" w:space="0" w:color="auto"/>
        <w:right w:val="none" w:sz="0" w:space="0" w:color="auto"/>
      </w:divBdr>
    </w:div>
    <w:div w:id="1218394158">
      <w:bodyDiv w:val="1"/>
      <w:marLeft w:val="0"/>
      <w:marRight w:val="0"/>
      <w:marTop w:val="0"/>
      <w:marBottom w:val="0"/>
      <w:divBdr>
        <w:top w:val="none" w:sz="0" w:space="0" w:color="auto"/>
        <w:left w:val="none" w:sz="0" w:space="0" w:color="auto"/>
        <w:bottom w:val="none" w:sz="0" w:space="0" w:color="auto"/>
        <w:right w:val="none" w:sz="0" w:space="0" w:color="auto"/>
      </w:divBdr>
    </w:div>
    <w:div w:id="1329291573">
      <w:bodyDiv w:val="1"/>
      <w:marLeft w:val="0"/>
      <w:marRight w:val="0"/>
      <w:marTop w:val="0"/>
      <w:marBottom w:val="0"/>
      <w:divBdr>
        <w:top w:val="none" w:sz="0" w:space="0" w:color="auto"/>
        <w:left w:val="none" w:sz="0" w:space="0" w:color="auto"/>
        <w:bottom w:val="none" w:sz="0" w:space="0" w:color="auto"/>
        <w:right w:val="none" w:sz="0" w:space="0" w:color="auto"/>
      </w:divBdr>
    </w:div>
    <w:div w:id="1595819976">
      <w:bodyDiv w:val="1"/>
      <w:marLeft w:val="0"/>
      <w:marRight w:val="0"/>
      <w:marTop w:val="0"/>
      <w:marBottom w:val="0"/>
      <w:divBdr>
        <w:top w:val="none" w:sz="0" w:space="0" w:color="auto"/>
        <w:left w:val="none" w:sz="0" w:space="0" w:color="auto"/>
        <w:bottom w:val="none" w:sz="0" w:space="0" w:color="auto"/>
        <w:right w:val="none" w:sz="0" w:space="0" w:color="auto"/>
      </w:divBdr>
      <w:divsChild>
        <w:div w:id="1984965454">
          <w:marLeft w:val="547"/>
          <w:marRight w:val="0"/>
          <w:marTop w:val="0"/>
          <w:marBottom w:val="0"/>
          <w:divBdr>
            <w:top w:val="none" w:sz="0" w:space="0" w:color="auto"/>
            <w:left w:val="none" w:sz="0" w:space="0" w:color="auto"/>
            <w:bottom w:val="none" w:sz="0" w:space="0" w:color="auto"/>
            <w:right w:val="none" w:sz="0" w:space="0" w:color="auto"/>
          </w:divBdr>
        </w:div>
      </w:divsChild>
    </w:div>
    <w:div w:id="1648050510">
      <w:bodyDiv w:val="1"/>
      <w:marLeft w:val="0"/>
      <w:marRight w:val="0"/>
      <w:marTop w:val="0"/>
      <w:marBottom w:val="0"/>
      <w:divBdr>
        <w:top w:val="none" w:sz="0" w:space="0" w:color="auto"/>
        <w:left w:val="none" w:sz="0" w:space="0" w:color="auto"/>
        <w:bottom w:val="none" w:sz="0" w:space="0" w:color="auto"/>
        <w:right w:val="none" w:sz="0" w:space="0" w:color="auto"/>
      </w:divBdr>
    </w:div>
    <w:div w:id="1649940406">
      <w:bodyDiv w:val="1"/>
      <w:marLeft w:val="0"/>
      <w:marRight w:val="0"/>
      <w:marTop w:val="0"/>
      <w:marBottom w:val="0"/>
      <w:divBdr>
        <w:top w:val="none" w:sz="0" w:space="0" w:color="auto"/>
        <w:left w:val="none" w:sz="0" w:space="0" w:color="auto"/>
        <w:bottom w:val="none" w:sz="0" w:space="0" w:color="auto"/>
        <w:right w:val="none" w:sz="0" w:space="0" w:color="auto"/>
      </w:divBdr>
      <w:divsChild>
        <w:div w:id="382414400">
          <w:marLeft w:val="0"/>
          <w:marRight w:val="0"/>
          <w:marTop w:val="0"/>
          <w:marBottom w:val="0"/>
          <w:divBdr>
            <w:top w:val="none" w:sz="0" w:space="0" w:color="auto"/>
            <w:left w:val="none" w:sz="0" w:space="0" w:color="auto"/>
            <w:bottom w:val="none" w:sz="0" w:space="0" w:color="auto"/>
            <w:right w:val="none" w:sz="0" w:space="0" w:color="auto"/>
          </w:divBdr>
          <w:divsChild>
            <w:div w:id="850800487">
              <w:marLeft w:val="0"/>
              <w:marRight w:val="0"/>
              <w:marTop w:val="0"/>
              <w:marBottom w:val="0"/>
              <w:divBdr>
                <w:top w:val="none" w:sz="0" w:space="0" w:color="auto"/>
                <w:left w:val="none" w:sz="0" w:space="0" w:color="auto"/>
                <w:bottom w:val="none" w:sz="0" w:space="0" w:color="auto"/>
                <w:right w:val="none" w:sz="0" w:space="0" w:color="auto"/>
              </w:divBdr>
              <w:divsChild>
                <w:div w:id="1091731049">
                  <w:marLeft w:val="0"/>
                  <w:marRight w:val="0"/>
                  <w:marTop w:val="0"/>
                  <w:marBottom w:val="0"/>
                  <w:divBdr>
                    <w:top w:val="none" w:sz="0" w:space="0" w:color="auto"/>
                    <w:left w:val="none" w:sz="0" w:space="0" w:color="auto"/>
                    <w:bottom w:val="none" w:sz="0" w:space="0" w:color="auto"/>
                    <w:right w:val="none" w:sz="0" w:space="0" w:color="auto"/>
                  </w:divBdr>
                  <w:divsChild>
                    <w:div w:id="1638223459">
                      <w:marLeft w:val="0"/>
                      <w:marRight w:val="0"/>
                      <w:marTop w:val="0"/>
                      <w:marBottom w:val="0"/>
                      <w:divBdr>
                        <w:top w:val="none" w:sz="0" w:space="0" w:color="auto"/>
                        <w:left w:val="none" w:sz="0" w:space="0" w:color="auto"/>
                        <w:bottom w:val="none" w:sz="0" w:space="0" w:color="auto"/>
                        <w:right w:val="none" w:sz="0" w:space="0" w:color="auto"/>
                      </w:divBdr>
                      <w:divsChild>
                        <w:div w:id="432014369">
                          <w:marLeft w:val="0"/>
                          <w:marRight w:val="0"/>
                          <w:marTop w:val="0"/>
                          <w:marBottom w:val="0"/>
                          <w:divBdr>
                            <w:top w:val="none" w:sz="0" w:space="0" w:color="auto"/>
                            <w:left w:val="none" w:sz="0" w:space="0" w:color="auto"/>
                            <w:bottom w:val="none" w:sz="0" w:space="0" w:color="auto"/>
                            <w:right w:val="none" w:sz="0" w:space="0" w:color="auto"/>
                          </w:divBdr>
                          <w:divsChild>
                            <w:div w:id="1908108937">
                              <w:marLeft w:val="0"/>
                              <w:marRight w:val="300"/>
                              <w:marTop w:val="180"/>
                              <w:marBottom w:val="0"/>
                              <w:divBdr>
                                <w:top w:val="none" w:sz="0" w:space="0" w:color="auto"/>
                                <w:left w:val="none" w:sz="0" w:space="0" w:color="auto"/>
                                <w:bottom w:val="none" w:sz="0" w:space="0" w:color="auto"/>
                                <w:right w:val="none" w:sz="0" w:space="0" w:color="auto"/>
                              </w:divBdr>
                              <w:divsChild>
                                <w:div w:id="14990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857054">
          <w:marLeft w:val="0"/>
          <w:marRight w:val="0"/>
          <w:marTop w:val="0"/>
          <w:marBottom w:val="0"/>
          <w:divBdr>
            <w:top w:val="none" w:sz="0" w:space="0" w:color="auto"/>
            <w:left w:val="none" w:sz="0" w:space="0" w:color="auto"/>
            <w:bottom w:val="none" w:sz="0" w:space="0" w:color="auto"/>
            <w:right w:val="none" w:sz="0" w:space="0" w:color="auto"/>
          </w:divBdr>
          <w:divsChild>
            <w:div w:id="1905918253">
              <w:marLeft w:val="0"/>
              <w:marRight w:val="0"/>
              <w:marTop w:val="0"/>
              <w:marBottom w:val="0"/>
              <w:divBdr>
                <w:top w:val="none" w:sz="0" w:space="0" w:color="auto"/>
                <w:left w:val="none" w:sz="0" w:space="0" w:color="auto"/>
                <w:bottom w:val="none" w:sz="0" w:space="0" w:color="auto"/>
                <w:right w:val="none" w:sz="0" w:space="0" w:color="auto"/>
              </w:divBdr>
              <w:divsChild>
                <w:div w:id="1310131173">
                  <w:marLeft w:val="0"/>
                  <w:marRight w:val="0"/>
                  <w:marTop w:val="0"/>
                  <w:marBottom w:val="0"/>
                  <w:divBdr>
                    <w:top w:val="none" w:sz="0" w:space="0" w:color="auto"/>
                    <w:left w:val="none" w:sz="0" w:space="0" w:color="auto"/>
                    <w:bottom w:val="none" w:sz="0" w:space="0" w:color="auto"/>
                    <w:right w:val="none" w:sz="0" w:space="0" w:color="auto"/>
                  </w:divBdr>
                  <w:divsChild>
                    <w:div w:id="1592855775">
                      <w:marLeft w:val="0"/>
                      <w:marRight w:val="0"/>
                      <w:marTop w:val="0"/>
                      <w:marBottom w:val="0"/>
                      <w:divBdr>
                        <w:top w:val="none" w:sz="0" w:space="0" w:color="auto"/>
                        <w:left w:val="none" w:sz="0" w:space="0" w:color="auto"/>
                        <w:bottom w:val="none" w:sz="0" w:space="0" w:color="auto"/>
                        <w:right w:val="none" w:sz="0" w:space="0" w:color="auto"/>
                      </w:divBdr>
                      <w:divsChild>
                        <w:div w:id="14916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682627">
      <w:bodyDiv w:val="1"/>
      <w:marLeft w:val="0"/>
      <w:marRight w:val="0"/>
      <w:marTop w:val="0"/>
      <w:marBottom w:val="0"/>
      <w:divBdr>
        <w:top w:val="none" w:sz="0" w:space="0" w:color="auto"/>
        <w:left w:val="none" w:sz="0" w:space="0" w:color="auto"/>
        <w:bottom w:val="none" w:sz="0" w:space="0" w:color="auto"/>
        <w:right w:val="none" w:sz="0" w:space="0" w:color="auto"/>
      </w:divBdr>
    </w:div>
    <w:div w:id="194545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172.16.10.91:3000/NIUBIZ/test-automation.git" TargetMode="External"/><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172.16.10.91:3000/NIUBIZ/test-automation.git"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ucumber.io/docs/gherkin/reference/"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_rels/foot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anin\Documents\NSS\Procedimientos\PRO-03%20-%20Control%20Productos%20No%20Conform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5D1B0B17208749AD4DEB0B2B5C4970" ma:contentTypeVersion="9" ma:contentTypeDescription="Crear nuevo documento." ma:contentTypeScope="" ma:versionID="935a2f99262ff03290b545d6eab4392f">
  <xsd:schema xmlns:xsd="http://www.w3.org/2001/XMLSchema" xmlns:xs="http://www.w3.org/2001/XMLSchema" xmlns:p="http://schemas.microsoft.com/office/2006/metadata/properties" xmlns:ns2="4a4ba401-6d59-41ef-a286-23cd604856ac" xmlns:ns3="46b5747b-bd40-4eeb-b637-9e714a1f29d8" targetNamespace="http://schemas.microsoft.com/office/2006/metadata/properties" ma:root="true" ma:fieldsID="1c3043f0d0af69cb47b8def0df48284c" ns2:_="" ns3:_="">
    <xsd:import namespace="4a4ba401-6d59-41ef-a286-23cd604856ac"/>
    <xsd:import namespace="46b5747b-bd40-4eeb-b637-9e714a1f29d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4ba401-6d59-41ef-a286-23cd60485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001bcdb1-7dbb-4094-8d2e-a502cb85975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b5747b-bd40-4eeb-b637-9e714a1f29d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2826cea-eac0-47fb-9077-6a7e56ad4fdd}" ma:internalName="TaxCatchAll" ma:showField="CatchAllData" ma:web="46b5747b-bd40-4eeb-b637-9e714a1f29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6b5747b-bd40-4eeb-b637-9e714a1f29d8" xsi:nil="true"/>
    <lcf76f155ced4ddcb4097134ff3c332f xmlns="4a4ba401-6d59-41ef-a286-23cd604856a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6A6BA-5EEC-4F45-8799-867A7112AB79}">
  <ds:schemaRefs>
    <ds:schemaRef ds:uri="http://schemas.microsoft.com/sharepoint/v3/contenttype/forms"/>
  </ds:schemaRefs>
</ds:datastoreItem>
</file>

<file path=customXml/itemProps2.xml><?xml version="1.0" encoding="utf-8"?>
<ds:datastoreItem xmlns:ds="http://schemas.openxmlformats.org/officeDocument/2006/customXml" ds:itemID="{2441E461-D7EA-4798-BEE0-F3D62ECD8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4ba401-6d59-41ef-a286-23cd604856ac"/>
    <ds:schemaRef ds:uri="46b5747b-bd40-4eeb-b637-9e714a1f29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992BCA-4E21-4CC1-98BA-0872B743600E}">
  <ds:schemaRefs>
    <ds:schemaRef ds:uri="http://schemas.microsoft.com/office/2006/metadata/properties"/>
    <ds:schemaRef ds:uri="http://schemas.microsoft.com/office/infopath/2007/PartnerControls"/>
    <ds:schemaRef ds:uri="46b5747b-bd40-4eeb-b637-9e714a1f29d8"/>
    <ds:schemaRef ds:uri="4a4ba401-6d59-41ef-a286-23cd604856ac"/>
  </ds:schemaRefs>
</ds:datastoreItem>
</file>

<file path=customXml/itemProps4.xml><?xml version="1.0" encoding="utf-8"?>
<ds:datastoreItem xmlns:ds="http://schemas.openxmlformats.org/officeDocument/2006/customXml" ds:itemID="{D6C325AB-8D1E-43CB-9E18-A7583E5734EB}">
  <ds:schemaRefs>
    <ds:schemaRef ds:uri="http://schemas.openxmlformats.org/officeDocument/2006/bibliography"/>
  </ds:schemaRefs>
</ds:datastoreItem>
</file>

<file path=customXml/itemProps5.xml><?xml version="1.0" encoding="utf-8"?>
<ds:datastoreItem xmlns:ds="http://schemas.openxmlformats.org/officeDocument/2006/customXml" ds:itemID="{C4584EC1-221B-47DA-B415-F66196491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PRO-03 - Control Productos No Conformes.dot</Template>
  <TotalTime>6</TotalTime>
  <Pages>24</Pages>
  <Words>4316</Words>
  <Characters>23742</Characters>
  <Application>Microsoft Office Word</Application>
  <DocSecurity>0</DocSecurity>
  <Lines>197</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Tecnosoftware - Tsoft</Company>
  <LinksUpToDate>false</LinksUpToDate>
  <CharactersWithSpaces>28002</CharactersWithSpaces>
  <SharedDoc>false</SharedDoc>
  <HLinks>
    <vt:vector size="36" baseType="variant">
      <vt:variant>
        <vt:i4>1638455</vt:i4>
      </vt:variant>
      <vt:variant>
        <vt:i4>32</vt:i4>
      </vt:variant>
      <vt:variant>
        <vt:i4>0</vt:i4>
      </vt:variant>
      <vt:variant>
        <vt:i4>5</vt:i4>
      </vt:variant>
      <vt:variant>
        <vt:lpwstr/>
      </vt:variant>
      <vt:variant>
        <vt:lpwstr>_Toc490227125</vt:lpwstr>
      </vt:variant>
      <vt:variant>
        <vt:i4>1638455</vt:i4>
      </vt:variant>
      <vt:variant>
        <vt:i4>26</vt:i4>
      </vt:variant>
      <vt:variant>
        <vt:i4>0</vt:i4>
      </vt:variant>
      <vt:variant>
        <vt:i4>5</vt:i4>
      </vt:variant>
      <vt:variant>
        <vt:lpwstr/>
      </vt:variant>
      <vt:variant>
        <vt:lpwstr>_Toc490227124</vt:lpwstr>
      </vt:variant>
      <vt:variant>
        <vt:i4>1638455</vt:i4>
      </vt:variant>
      <vt:variant>
        <vt:i4>20</vt:i4>
      </vt:variant>
      <vt:variant>
        <vt:i4>0</vt:i4>
      </vt:variant>
      <vt:variant>
        <vt:i4>5</vt:i4>
      </vt:variant>
      <vt:variant>
        <vt:lpwstr/>
      </vt:variant>
      <vt:variant>
        <vt:lpwstr>_Toc490227123</vt:lpwstr>
      </vt:variant>
      <vt:variant>
        <vt:i4>1638455</vt:i4>
      </vt:variant>
      <vt:variant>
        <vt:i4>14</vt:i4>
      </vt:variant>
      <vt:variant>
        <vt:i4>0</vt:i4>
      </vt:variant>
      <vt:variant>
        <vt:i4>5</vt:i4>
      </vt:variant>
      <vt:variant>
        <vt:lpwstr/>
      </vt:variant>
      <vt:variant>
        <vt:lpwstr>_Toc490227122</vt:lpwstr>
      </vt:variant>
      <vt:variant>
        <vt:i4>1638455</vt:i4>
      </vt:variant>
      <vt:variant>
        <vt:i4>8</vt:i4>
      </vt:variant>
      <vt:variant>
        <vt:i4>0</vt:i4>
      </vt:variant>
      <vt:variant>
        <vt:i4>5</vt:i4>
      </vt:variant>
      <vt:variant>
        <vt:lpwstr/>
      </vt:variant>
      <vt:variant>
        <vt:lpwstr>_Toc490227121</vt:lpwstr>
      </vt:variant>
      <vt:variant>
        <vt:i4>1638455</vt:i4>
      </vt:variant>
      <vt:variant>
        <vt:i4>2</vt:i4>
      </vt:variant>
      <vt:variant>
        <vt:i4>0</vt:i4>
      </vt:variant>
      <vt:variant>
        <vt:i4>5</vt:i4>
      </vt:variant>
      <vt:variant>
        <vt:lpwstr/>
      </vt:variant>
      <vt:variant>
        <vt:lpwstr>_Toc490227120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Sanin</dc:creator>
  <cp:keywords/>
  <dc:description/>
  <cp:lastModifiedBy>Néstor Eduardo Arreátegui Li</cp:lastModifiedBy>
  <cp:revision>4</cp:revision>
  <cp:lastPrinted>2020-02-05T17:20:00Z</cp:lastPrinted>
  <dcterms:created xsi:type="dcterms:W3CDTF">2022-09-26T16:20:00Z</dcterms:created>
  <dcterms:modified xsi:type="dcterms:W3CDTF">2022-09-28T23:07:00Z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0x010100015D1B0B17208749AD4DEB0B2B5C4970</vt:lpwstr>
  </property>
  <property fmtid="{D5CDD505-2E9C-101B-9397-08002B2CF9AE}" pid="3" name="MediaServiceImageTags">
    <vt:lpwstr/>
  </property>
</Properties>
</file>