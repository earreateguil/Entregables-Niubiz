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1A9254" w14:textId="4DFA3F17" w:rsidR="00BB5716" w:rsidRPr="00A07891" w:rsidRDefault="00C44F83" w:rsidP="00050A95">
      <w:pPr>
        <w:pStyle w:val="Textoindependiente2"/>
        <w:spacing w:before="120"/>
        <w:ind w:left="708" w:hanging="708"/>
        <w:rPr>
          <w:rFonts w:ascii="Calibri" w:hAnsi="Calibri"/>
          <w:b/>
          <w:color w:val="FFFFFF"/>
          <w:sz w:val="40"/>
          <w:szCs w:val="40"/>
          <w:lang w:val="es-PE"/>
        </w:rPr>
      </w:pPr>
      <w:r w:rsidRPr="00A07891">
        <w:rPr>
          <w:noProof/>
          <w:lang w:val="es-PE" w:eastAsia="es-AR"/>
        </w:rPr>
        <w:drawing>
          <wp:anchor distT="0" distB="0" distL="114300" distR="114300" simplePos="0" relativeHeight="251691008" behindDoc="1" locked="0" layoutInCell="1" allowOverlap="1" wp14:anchorId="7646A5DB" wp14:editId="59A79BE8">
            <wp:simplePos x="0" y="0"/>
            <wp:positionH relativeFrom="page">
              <wp:posOffset>-12700</wp:posOffset>
            </wp:positionH>
            <wp:positionV relativeFrom="paragraph">
              <wp:posOffset>-793859</wp:posOffset>
            </wp:positionV>
            <wp:extent cx="7541001" cy="10671467"/>
            <wp:effectExtent l="0" t="0" r="3175" b="0"/>
            <wp:wrapNone/>
            <wp:docPr id="143379" name="Imagen 143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1001" cy="1067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C6E83" w14:textId="36D77B30" w:rsidR="00BB5716" w:rsidRPr="00A07891" w:rsidRDefault="00E57123" w:rsidP="00E57123">
      <w:pPr>
        <w:tabs>
          <w:tab w:val="left" w:pos="7710"/>
        </w:tabs>
        <w:rPr>
          <w:b/>
          <w:i/>
          <w:iCs/>
          <w:color w:val="FFFFFF"/>
          <w:sz w:val="40"/>
          <w:szCs w:val="40"/>
        </w:rPr>
      </w:pPr>
      <w:r w:rsidRPr="00A07891">
        <w:rPr>
          <w:b/>
          <w:i/>
          <w:iCs/>
          <w:color w:val="FFFFFF"/>
          <w:sz w:val="40"/>
          <w:szCs w:val="40"/>
        </w:rPr>
        <w:tab/>
      </w:r>
    </w:p>
    <w:p w14:paraId="73D89B29" w14:textId="08ECDA2C" w:rsidR="00BB5716" w:rsidRPr="00A07891" w:rsidRDefault="00553E22" w:rsidP="00BB5716">
      <w:pPr>
        <w:jc w:val="center"/>
        <w:rPr>
          <w:b/>
          <w:i/>
          <w:iCs/>
          <w:color w:val="FFFFFF"/>
          <w:sz w:val="40"/>
          <w:szCs w:val="40"/>
        </w:rPr>
      </w:pPr>
      <w:r w:rsidRPr="00A07891">
        <w:rPr>
          <w:noProof/>
          <w:lang w:eastAsia="es-AR"/>
        </w:rPr>
        <w:drawing>
          <wp:anchor distT="0" distB="0" distL="114300" distR="114300" simplePos="0" relativeHeight="251692032" behindDoc="0" locked="0" layoutInCell="1" allowOverlap="1" wp14:anchorId="017A82B6" wp14:editId="21C851E7">
            <wp:simplePos x="0" y="0"/>
            <wp:positionH relativeFrom="column">
              <wp:posOffset>-108972</wp:posOffset>
            </wp:positionH>
            <wp:positionV relativeFrom="paragraph">
              <wp:posOffset>8049895</wp:posOffset>
            </wp:positionV>
            <wp:extent cx="1534601" cy="713369"/>
            <wp:effectExtent l="0" t="0" r="889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601" cy="713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7123" w:rsidRPr="00A07891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1E24E8" wp14:editId="23DB015E">
                <wp:simplePos x="0" y="0"/>
                <wp:positionH relativeFrom="margin">
                  <wp:align>left</wp:align>
                </wp:positionH>
                <wp:positionV relativeFrom="paragraph">
                  <wp:posOffset>1855469</wp:posOffset>
                </wp:positionV>
                <wp:extent cx="5770179" cy="2505075"/>
                <wp:effectExtent l="0" t="0" r="0" b="9525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0179" cy="2505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D607D4" w14:textId="588661EB" w:rsidR="00C842F5" w:rsidRPr="00317BF7" w:rsidRDefault="00C842F5" w:rsidP="00E57123">
                            <w:pPr>
                              <w:tabs>
                                <w:tab w:val="left" w:pos="4395"/>
                              </w:tabs>
                              <w:spacing w:line="216" w:lineRule="auto"/>
                              <w:rPr>
                                <w:rFonts w:cs="Calibri"/>
                                <w:b/>
                                <w:color w:val="FFFFFF" w:themeColor="background1"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color w:val="FFFFFF" w:themeColor="background1"/>
                                <w:sz w:val="68"/>
                                <w:szCs w:val="68"/>
                              </w:rPr>
                              <w:t>NIUBIZ</w:t>
                            </w:r>
                          </w:p>
                          <w:p w14:paraId="25D23D85" w14:textId="089BCF93" w:rsidR="00C842F5" w:rsidRPr="00477DA2" w:rsidRDefault="00C842F5" w:rsidP="00477DA2">
                            <w:pPr>
                              <w:pStyle w:val="Default"/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  <w:lang w:val="es-MX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40"/>
                                <w:szCs w:val="40"/>
                                <w:lang w:val="es-MX"/>
                              </w:rPr>
                              <w:t>Memoria Técnica – PAGO APP</w:t>
                            </w:r>
                          </w:p>
                          <w:p w14:paraId="2E27E999" w14:textId="77777777" w:rsidR="00C842F5" w:rsidRPr="00C47F5C" w:rsidRDefault="00C842F5" w:rsidP="00E57123">
                            <w:pPr>
                              <w:rPr>
                                <w:rFonts w:cs="Calibri"/>
                                <w:b/>
                                <w:color w:val="FFFFFF" w:themeColor="background1"/>
                                <w:sz w:val="44"/>
                                <w:szCs w:val="44"/>
                                <w:lang w:val="es-AR"/>
                              </w:rPr>
                            </w:pPr>
                          </w:p>
                          <w:p w14:paraId="4C396108" w14:textId="77777777" w:rsidR="00C842F5" w:rsidRPr="00C47F5C" w:rsidRDefault="00C842F5" w:rsidP="00E57123">
                            <w:pPr>
                              <w:rPr>
                                <w:rFonts w:cs="Calibri"/>
                                <w:b/>
                                <w:color w:val="FFFFFF" w:themeColor="background1"/>
                                <w:sz w:val="44"/>
                                <w:szCs w:val="44"/>
                                <w:lang w:val="es-AR"/>
                              </w:rPr>
                            </w:pPr>
                          </w:p>
                          <w:p w14:paraId="1ABB8A4B" w14:textId="2B775CC1" w:rsidR="00C842F5" w:rsidRPr="001B486F" w:rsidRDefault="00C842F5" w:rsidP="00553E22">
                            <w:pPr>
                              <w:rPr>
                                <w:rFonts w:cs="Arial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color w:val="FFFFFF" w:themeColor="background1"/>
                                <w:sz w:val="36"/>
                                <w:szCs w:val="36"/>
                                <w:lang w:val="es-AR"/>
                              </w:rPr>
                              <w:t xml:space="preserve">Proyecto: Desarrollo 87 Flujos Pago App – </w:t>
                            </w:r>
                            <w:proofErr w:type="spellStart"/>
                            <w:r>
                              <w:rPr>
                                <w:rFonts w:cs="Calibri"/>
                                <w:b/>
                                <w:color w:val="FFFFFF" w:themeColor="background1"/>
                                <w:sz w:val="36"/>
                                <w:szCs w:val="36"/>
                                <w:lang w:val="es-AR"/>
                              </w:rPr>
                              <w:t>Appium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1E24E8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0;margin-top:146.1pt;width:454.35pt;height:197.2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" filled="f" stroked="f">
                <v:textbox>
                  <w:txbxContent>
                    <w:p w14:paraId="1BD607D4" w14:textId="588661EB" w:rsidR="00C842F5" w:rsidRPr="00317BF7" w:rsidRDefault="00C842F5" w:rsidP="00E57123">
                      <w:pPr>
                        <w:tabs>
                          <w:tab w:val="left" w:pos="4395"/>
                        </w:tabs>
                        <w:spacing w:line="216" w:lineRule="auto"/>
                        <w:rPr>
                          <w:rFonts w:cs="Calibri"/>
                          <w:b/>
                          <w:color w:val="FFFFFF" w:themeColor="background1"/>
                          <w:sz w:val="68"/>
                          <w:szCs w:val="68"/>
                        </w:rPr>
                      </w:pPr>
                      <w:r>
                        <w:rPr>
                          <w:rFonts w:cs="Calibri"/>
                          <w:b/>
                          <w:color w:val="FFFFFF" w:themeColor="background1"/>
                          <w:sz w:val="68"/>
                          <w:szCs w:val="68"/>
                        </w:rPr>
                        <w:t>NIUBIZ</w:t>
                      </w:r>
                    </w:p>
                    <w:p w14:paraId="25D23D85" w14:textId="089BCF93" w:rsidR="00C842F5" w:rsidRPr="00477DA2" w:rsidRDefault="00C842F5" w:rsidP="00477DA2">
                      <w:pPr>
                        <w:pStyle w:val="Default"/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  <w:color w:val="FFFFFF" w:themeColor="background1"/>
                          <w:sz w:val="40"/>
                          <w:szCs w:val="40"/>
                          <w:lang w:val="es-MX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i/>
                          <w:iCs/>
                          <w:color w:val="FFFFFF" w:themeColor="background1"/>
                          <w:sz w:val="40"/>
                          <w:szCs w:val="40"/>
                          <w:lang w:val="es-MX"/>
                        </w:rPr>
                        <w:t>Memoria Técnica – PAGO APP</w:t>
                      </w:r>
                    </w:p>
                    <w:p w14:paraId="2E27E999" w14:textId="77777777" w:rsidR="00C842F5" w:rsidRPr="00C47F5C" w:rsidRDefault="00C842F5" w:rsidP="00E57123">
                      <w:pPr>
                        <w:rPr>
                          <w:rFonts w:cs="Calibri"/>
                          <w:b/>
                          <w:color w:val="FFFFFF" w:themeColor="background1"/>
                          <w:sz w:val="44"/>
                          <w:szCs w:val="44"/>
                          <w:lang w:val="es-AR"/>
                        </w:rPr>
                      </w:pPr>
                    </w:p>
                    <w:p w14:paraId="4C396108" w14:textId="77777777" w:rsidR="00C842F5" w:rsidRPr="00C47F5C" w:rsidRDefault="00C842F5" w:rsidP="00E57123">
                      <w:pPr>
                        <w:rPr>
                          <w:rFonts w:cs="Calibri"/>
                          <w:b/>
                          <w:color w:val="FFFFFF" w:themeColor="background1"/>
                          <w:sz w:val="44"/>
                          <w:szCs w:val="44"/>
                          <w:lang w:val="es-AR"/>
                        </w:rPr>
                      </w:pPr>
                    </w:p>
                    <w:p w14:paraId="1ABB8A4B" w14:textId="2B775CC1" w:rsidR="00C842F5" w:rsidRPr="001B486F" w:rsidRDefault="00C842F5" w:rsidP="00553E22">
                      <w:pPr>
                        <w:rPr>
                          <w:rFonts w:cs="Arial"/>
                          <w:sz w:val="56"/>
                          <w:szCs w:val="56"/>
                        </w:rPr>
                      </w:pPr>
                      <w:r>
                        <w:rPr>
                          <w:rFonts w:cs="Calibri"/>
                          <w:b/>
                          <w:color w:val="FFFFFF" w:themeColor="background1"/>
                          <w:sz w:val="36"/>
                          <w:szCs w:val="36"/>
                          <w:lang w:val="es-AR"/>
                        </w:rPr>
                        <w:t xml:space="preserve">Proyecto: Desarrollo 87 Flujos Pago App – </w:t>
                      </w:r>
                      <w:proofErr w:type="spellStart"/>
                      <w:r>
                        <w:rPr>
                          <w:rFonts w:cs="Calibri"/>
                          <w:b/>
                          <w:color w:val="FFFFFF" w:themeColor="background1"/>
                          <w:sz w:val="36"/>
                          <w:szCs w:val="36"/>
                          <w:lang w:val="es-AR"/>
                        </w:rPr>
                        <w:t>Appium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C57299" w14:textId="138C205F" w:rsidR="00BB5716" w:rsidRPr="00A07891" w:rsidRDefault="00BB5716" w:rsidP="00BB5716">
      <w:pPr>
        <w:rPr>
          <w:b/>
          <w:i/>
          <w:iCs/>
          <w:color w:val="FFFFFF"/>
          <w:sz w:val="24"/>
        </w:rPr>
        <w:sectPr w:rsidR="00BB5716" w:rsidRPr="00A07891" w:rsidSect="00B0145F">
          <w:footerReference w:type="default" r:id="rId13"/>
          <w:pgSz w:w="11906" w:h="16838"/>
          <w:pgMar w:top="1411" w:right="1699" w:bottom="1411" w:left="1699" w:header="706" w:footer="706" w:gutter="0"/>
          <w:cols w:space="708"/>
          <w:docGrid w:linePitch="360"/>
        </w:sectPr>
      </w:pPr>
      <w:bookmarkStart w:id="0" w:name="_Hlk61647462"/>
      <w:bookmarkEnd w:id="0"/>
    </w:p>
    <w:p w14:paraId="12ED6010" w14:textId="70946BD4" w:rsidR="00F77767" w:rsidRPr="00A07891" w:rsidRDefault="00F77767" w:rsidP="00A6763A">
      <w:pPr>
        <w:spacing w:line="276" w:lineRule="auto"/>
        <w:rPr>
          <w:rFonts w:cs="Arial"/>
          <w:b/>
          <w:bCs/>
          <w:iCs/>
        </w:rPr>
      </w:pPr>
    </w:p>
    <w:p w14:paraId="05152980" w14:textId="77777777" w:rsidR="00624025" w:rsidRPr="00A07891" w:rsidRDefault="00624025" w:rsidP="00624025">
      <w:pPr>
        <w:pStyle w:val="HojadeControl"/>
        <w:jc w:val="center"/>
        <w:rPr>
          <w:lang w:val="es-PE"/>
        </w:rPr>
      </w:pPr>
      <w:r w:rsidRPr="00A07891">
        <w:rPr>
          <w:lang w:val="es-PE"/>
        </w:rPr>
        <w:t>HOJA DE CONTROL</w:t>
      </w:r>
    </w:p>
    <w:p w14:paraId="17E5D225" w14:textId="77777777" w:rsidR="00624025" w:rsidRPr="00A07891" w:rsidRDefault="00624025" w:rsidP="00624025">
      <w:pPr>
        <w:pStyle w:val="Textbody"/>
        <w:rPr>
          <w:lang w:val="es-PE"/>
        </w:rPr>
      </w:pPr>
    </w:p>
    <w:p w14:paraId="66BB8338" w14:textId="77777777" w:rsidR="00624025" w:rsidRPr="00A07891" w:rsidRDefault="00624025" w:rsidP="00624025">
      <w:pPr>
        <w:pStyle w:val="Standard"/>
        <w:rPr>
          <w:lang w:val="es-PE"/>
        </w:rPr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08"/>
        <w:gridCol w:w="3002"/>
        <w:gridCol w:w="2199"/>
        <w:gridCol w:w="1662"/>
      </w:tblGrid>
      <w:tr w:rsidR="00624025" w:rsidRPr="00A07891" w14:paraId="3DD7B0C8" w14:textId="77777777" w:rsidTr="008F56C2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2A5FADF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Cliente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4961CB1" w14:textId="215FC8B6" w:rsidR="00624025" w:rsidRPr="00A07891" w:rsidRDefault="00435932" w:rsidP="008F56C2">
            <w:pPr>
              <w:pStyle w:val="TableContents"/>
              <w:rPr>
                <w:lang w:val="es-PE"/>
              </w:rPr>
            </w:pPr>
            <w:r w:rsidRPr="00A07891">
              <w:rPr>
                <w:lang w:val="es-PE"/>
              </w:rPr>
              <w:t>Niubiz</w:t>
            </w:r>
          </w:p>
        </w:tc>
      </w:tr>
      <w:tr w:rsidR="00624025" w:rsidRPr="00A07891" w14:paraId="6F504B74" w14:textId="77777777" w:rsidTr="008F56C2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6A5B383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Proyecto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DE46DAC" w14:textId="7E53741C" w:rsidR="00624025" w:rsidRPr="00A07891" w:rsidRDefault="00435932" w:rsidP="008F56C2">
            <w:pPr>
              <w:pStyle w:val="TableContents"/>
              <w:rPr>
                <w:lang w:val="es-PE"/>
              </w:rPr>
            </w:pPr>
            <w:r w:rsidRPr="00A07891">
              <w:rPr>
                <w:lang w:val="es-PE"/>
              </w:rPr>
              <w:t>Automatización Pago Web (</w:t>
            </w:r>
            <w:r w:rsidR="000237F3">
              <w:rPr>
                <w:lang w:val="es-PE"/>
              </w:rPr>
              <w:t>87</w:t>
            </w:r>
            <w:r w:rsidRPr="00A07891">
              <w:rPr>
                <w:lang w:val="es-PE"/>
              </w:rPr>
              <w:t xml:space="preserve"> Scripts)</w:t>
            </w:r>
          </w:p>
        </w:tc>
      </w:tr>
      <w:tr w:rsidR="00624025" w:rsidRPr="00A07891" w14:paraId="5F5D4D20" w14:textId="77777777" w:rsidTr="008F56C2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66B9799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8A3CF88" w14:textId="5A20EDDA" w:rsidR="00624025" w:rsidRPr="00A07891" w:rsidRDefault="00624025" w:rsidP="008F56C2">
            <w:pPr>
              <w:pStyle w:val="TableContents"/>
              <w:rPr>
                <w:lang w:val="es-PE"/>
              </w:rPr>
            </w:pPr>
            <w:r w:rsidRPr="00A07891">
              <w:rPr>
                <w:lang w:val="es-PE"/>
              </w:rPr>
              <w:t xml:space="preserve">Memoria Técnica – </w:t>
            </w:r>
            <w:r w:rsidR="00435932" w:rsidRPr="00A07891">
              <w:rPr>
                <w:lang w:val="es-PE"/>
              </w:rPr>
              <w:t>Pago WEB</w:t>
            </w:r>
            <w:r w:rsidRPr="00A07891">
              <w:rPr>
                <w:lang w:val="es-PE"/>
              </w:rPr>
              <w:t xml:space="preserve"> </w:t>
            </w:r>
          </w:p>
        </w:tc>
      </w:tr>
      <w:tr w:rsidR="00624025" w:rsidRPr="00A07891" w14:paraId="514C2135" w14:textId="77777777" w:rsidTr="008F56C2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64B1B9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702CBAA" w14:textId="5923E082" w:rsidR="00624025" w:rsidRPr="00A07891" w:rsidRDefault="00435932" w:rsidP="008F56C2">
            <w:pPr>
              <w:pStyle w:val="TableContents"/>
              <w:rPr>
                <w:highlight w:val="yellow"/>
                <w:lang w:val="es-PE"/>
              </w:rPr>
            </w:pPr>
            <w:r w:rsidRPr="00A07891">
              <w:rPr>
                <w:lang w:val="es-PE"/>
              </w:rPr>
              <w:t>Flavio Romero / Elsa Taipe</w:t>
            </w:r>
          </w:p>
        </w:tc>
      </w:tr>
      <w:tr w:rsidR="00624025" w:rsidRPr="00A07891" w14:paraId="21547F68" w14:textId="77777777" w:rsidTr="008F56C2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0A2D008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113C4AF" w14:textId="77777777" w:rsidR="00624025" w:rsidRPr="00A07891" w:rsidRDefault="00624025" w:rsidP="008F56C2">
            <w:pPr>
              <w:pStyle w:val="TableContents"/>
              <w:rPr>
                <w:lang w:val="es-PE"/>
              </w:rPr>
            </w:pPr>
            <w:r w:rsidRPr="00A07891">
              <w:rPr>
                <w:lang w:val="es-PE"/>
              </w:rPr>
              <w:fldChar w:fldCharType="begin"/>
            </w:r>
            <w:r w:rsidRPr="00A07891">
              <w:rPr>
                <w:lang w:val="es-PE"/>
              </w:rPr>
              <w:instrText xml:space="preserve"> KEYWORDS </w:instrText>
            </w:r>
            <w:r w:rsidRPr="00A07891">
              <w:rPr>
                <w:lang w:val="es-PE"/>
              </w:rPr>
              <w:fldChar w:fldCharType="separate"/>
            </w:r>
            <w:r w:rsidRPr="00A07891">
              <w:rPr>
                <w:lang w:val="es-PE"/>
              </w:rPr>
              <w:t>01.00</w:t>
            </w:r>
            <w:r w:rsidRPr="00A07891">
              <w:rPr>
                <w:lang w:val="es-PE"/>
              </w:rPr>
              <w:fldChar w:fldCharType="end"/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E6D3820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F0F1991" w14:textId="6E61A1D0" w:rsidR="00624025" w:rsidRPr="00A07891" w:rsidRDefault="000237F3" w:rsidP="008F56C2">
            <w:pPr>
              <w:pStyle w:val="TableContents"/>
              <w:jc w:val="center"/>
              <w:rPr>
                <w:lang w:val="es-PE"/>
              </w:rPr>
            </w:pPr>
            <w:r>
              <w:rPr>
                <w:lang w:val="es-PE"/>
              </w:rPr>
              <w:t>13</w:t>
            </w:r>
            <w:r w:rsidR="00624025" w:rsidRPr="00A07891">
              <w:rPr>
                <w:lang w:val="es-PE"/>
              </w:rPr>
              <w:t>/</w:t>
            </w:r>
            <w:r>
              <w:rPr>
                <w:lang w:val="es-PE"/>
              </w:rPr>
              <w:t>10</w:t>
            </w:r>
            <w:r w:rsidR="00624025" w:rsidRPr="00A07891">
              <w:rPr>
                <w:lang w:val="es-PE"/>
              </w:rPr>
              <w:t>/2022</w:t>
            </w:r>
          </w:p>
        </w:tc>
      </w:tr>
      <w:tr w:rsidR="00624025" w:rsidRPr="00A07891" w14:paraId="3078B288" w14:textId="77777777" w:rsidTr="008F56C2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A8874E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95BA2F5" w14:textId="77777777" w:rsidR="00624025" w:rsidRPr="00A07891" w:rsidRDefault="00624025" w:rsidP="008F56C2">
            <w:pPr>
              <w:pStyle w:val="TableContents"/>
              <w:rPr>
                <w:lang w:val="es-PE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B879939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Fecha Aprobación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C0E023D" w14:textId="77777777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  <w:r w:rsidRPr="00A07891">
              <w:rPr>
                <w:lang w:val="es-PE"/>
              </w:rPr>
              <w:t>-</w:t>
            </w:r>
          </w:p>
        </w:tc>
      </w:tr>
      <w:tr w:rsidR="00624025" w:rsidRPr="00A07891" w14:paraId="4F1538D5" w14:textId="77777777" w:rsidTr="008F56C2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165D31D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A60D2DB" w14:textId="77777777" w:rsidR="00624025" w:rsidRPr="00A07891" w:rsidRDefault="00624025" w:rsidP="008F56C2">
            <w:pPr>
              <w:pStyle w:val="TableContents"/>
              <w:rPr>
                <w:lang w:val="es-PE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F85F4CC" w14:textId="26BC64EF" w:rsidR="00624025" w:rsidRPr="00A07891" w:rsidRDefault="00435932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N.º</w:t>
            </w:r>
            <w:r w:rsidR="00624025" w:rsidRPr="00A07891">
              <w:rPr>
                <w:b/>
                <w:bCs/>
                <w:lang w:val="es-PE"/>
              </w:rPr>
              <w:t xml:space="preserve">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10D1CC2" w14:textId="3094F1EE" w:rsidR="00624025" w:rsidRPr="00A07891" w:rsidRDefault="00FC14A3" w:rsidP="008F56C2">
            <w:pPr>
              <w:pStyle w:val="TableContents"/>
              <w:jc w:val="center"/>
              <w:rPr>
                <w:lang w:val="es-PE"/>
              </w:rPr>
            </w:pPr>
            <w:r w:rsidRPr="00A07891">
              <w:rPr>
                <w:lang w:val="es-PE"/>
              </w:rPr>
              <w:t>29</w:t>
            </w:r>
          </w:p>
        </w:tc>
      </w:tr>
    </w:tbl>
    <w:p w14:paraId="7C3234F8" w14:textId="77777777" w:rsidR="00624025" w:rsidRPr="00A07891" w:rsidRDefault="00624025" w:rsidP="00624025">
      <w:pPr>
        <w:pStyle w:val="Standard"/>
        <w:rPr>
          <w:lang w:val="es-PE"/>
        </w:rPr>
      </w:pPr>
    </w:p>
    <w:p w14:paraId="2D26F605" w14:textId="77777777" w:rsidR="00624025" w:rsidRPr="00A07891" w:rsidRDefault="00624025" w:rsidP="00624025">
      <w:pPr>
        <w:pStyle w:val="Standard"/>
        <w:rPr>
          <w:sz w:val="24"/>
          <w:lang w:val="es-PE"/>
        </w:rPr>
      </w:pPr>
    </w:p>
    <w:p w14:paraId="4AB8F542" w14:textId="77777777" w:rsidR="00624025" w:rsidRPr="00A07891" w:rsidRDefault="00624025" w:rsidP="00624025">
      <w:pPr>
        <w:pStyle w:val="Standard"/>
        <w:rPr>
          <w:sz w:val="24"/>
          <w:lang w:val="es-PE"/>
        </w:rPr>
      </w:pPr>
      <w:r w:rsidRPr="00A07891">
        <w:rPr>
          <w:sz w:val="24"/>
          <w:lang w:val="es-PE"/>
        </w:rPr>
        <w:t>REGISTRO DE CAMBIOS</w:t>
      </w:r>
    </w:p>
    <w:p w14:paraId="34A5BDD8" w14:textId="77777777" w:rsidR="00624025" w:rsidRPr="00A07891" w:rsidRDefault="00624025" w:rsidP="00624025">
      <w:pPr>
        <w:pStyle w:val="Standard"/>
        <w:rPr>
          <w:lang w:val="es-PE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94"/>
        <w:gridCol w:w="2863"/>
        <w:gridCol w:w="3646"/>
        <w:gridCol w:w="1668"/>
      </w:tblGrid>
      <w:tr w:rsidR="00624025" w:rsidRPr="00A07891" w14:paraId="68CBB2B5" w14:textId="77777777" w:rsidTr="008F56C2">
        <w:tc>
          <w:tcPr>
            <w:tcW w:w="89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570CB47" w14:textId="77777777" w:rsidR="00624025" w:rsidRPr="00A07891" w:rsidRDefault="00624025" w:rsidP="008F56C2">
            <w:pPr>
              <w:pStyle w:val="TableContents"/>
              <w:jc w:val="center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3334B64" w14:textId="77777777" w:rsidR="00624025" w:rsidRPr="00A07891" w:rsidRDefault="00624025" w:rsidP="008F56C2">
            <w:pPr>
              <w:pStyle w:val="TableContents"/>
              <w:jc w:val="center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E02B0C" w14:textId="77777777" w:rsidR="00624025" w:rsidRPr="00A07891" w:rsidRDefault="00624025" w:rsidP="008F56C2">
            <w:pPr>
              <w:pStyle w:val="TableContents"/>
              <w:jc w:val="center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Responsable del Cambio</w:t>
            </w:r>
          </w:p>
        </w:tc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FE03E87" w14:textId="77777777" w:rsidR="00624025" w:rsidRPr="00A07891" w:rsidRDefault="00624025" w:rsidP="008F56C2">
            <w:pPr>
              <w:pStyle w:val="TableContents"/>
              <w:jc w:val="center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Fecha del Cambio</w:t>
            </w:r>
          </w:p>
        </w:tc>
      </w:tr>
      <w:tr w:rsidR="00624025" w:rsidRPr="00A07891" w14:paraId="7E3B6C7A" w14:textId="77777777" w:rsidTr="008F56C2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993B8A5" w14:textId="77777777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  <w:r w:rsidRPr="00A07891">
              <w:rPr>
                <w:lang w:val="es-PE"/>
              </w:rPr>
              <w:t>01.00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31F8B8C" w14:textId="77777777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  <w:r w:rsidRPr="00A07891">
              <w:rPr>
                <w:lang w:val="es-PE"/>
              </w:rP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C39727E" w14:textId="683DCBE0" w:rsidR="00624025" w:rsidRPr="00A07891" w:rsidRDefault="000702ED" w:rsidP="008F56C2">
            <w:pPr>
              <w:pStyle w:val="TableContents"/>
              <w:jc w:val="center"/>
              <w:rPr>
                <w:highlight w:val="yellow"/>
                <w:lang w:val="es-PE"/>
              </w:rPr>
            </w:pPr>
            <w:r w:rsidRPr="00A07891">
              <w:rPr>
                <w:lang w:val="es-PE"/>
              </w:rPr>
              <w:t>Flavio Romero / Elsa Taipe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2EA368C" w14:textId="212887A0" w:rsidR="00624025" w:rsidRPr="00A07891" w:rsidRDefault="000237F3" w:rsidP="008F56C2">
            <w:pPr>
              <w:pStyle w:val="TableContents"/>
              <w:jc w:val="center"/>
              <w:rPr>
                <w:highlight w:val="yellow"/>
                <w:lang w:val="es-PE"/>
              </w:rPr>
            </w:pPr>
            <w:r>
              <w:rPr>
                <w:lang w:val="es-PE"/>
              </w:rPr>
              <w:t>13</w:t>
            </w:r>
            <w:r w:rsidR="00435932" w:rsidRPr="00A07891">
              <w:rPr>
                <w:lang w:val="es-PE"/>
              </w:rPr>
              <w:t>/</w:t>
            </w:r>
            <w:r>
              <w:rPr>
                <w:lang w:val="es-PE"/>
              </w:rPr>
              <w:t>10</w:t>
            </w:r>
            <w:r w:rsidR="00435932" w:rsidRPr="00A07891">
              <w:rPr>
                <w:lang w:val="es-PE"/>
              </w:rPr>
              <w:t>/2022</w:t>
            </w:r>
          </w:p>
        </w:tc>
      </w:tr>
      <w:tr w:rsidR="00624025" w:rsidRPr="00A07891" w14:paraId="556F37B0" w14:textId="77777777" w:rsidTr="008F56C2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8BD796F" w14:textId="48F86D98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7E86D92" w14:textId="03E37B28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AC03024" w14:textId="625C2425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A038E19" w14:textId="32898FBD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</w:p>
        </w:tc>
      </w:tr>
      <w:tr w:rsidR="00624025" w:rsidRPr="00A07891" w14:paraId="02E4498C" w14:textId="77777777" w:rsidTr="008F56C2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6B83647" w14:textId="77777777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4070562" w14:textId="77777777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C662DF0" w14:textId="77777777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6FCFF8C" w14:textId="77777777" w:rsidR="00624025" w:rsidRPr="00A07891" w:rsidRDefault="00624025" w:rsidP="008F56C2">
            <w:pPr>
              <w:pStyle w:val="TableContents"/>
              <w:jc w:val="center"/>
              <w:rPr>
                <w:lang w:val="es-PE"/>
              </w:rPr>
            </w:pPr>
          </w:p>
        </w:tc>
      </w:tr>
    </w:tbl>
    <w:p w14:paraId="0AE62F5E" w14:textId="77777777" w:rsidR="00624025" w:rsidRPr="00A07891" w:rsidRDefault="00624025" w:rsidP="00624025">
      <w:pPr>
        <w:pStyle w:val="Standard"/>
        <w:rPr>
          <w:lang w:val="es-PE"/>
        </w:rPr>
      </w:pPr>
    </w:p>
    <w:p w14:paraId="3BB3E2C5" w14:textId="77777777" w:rsidR="00624025" w:rsidRPr="00A07891" w:rsidRDefault="00624025" w:rsidP="00624025">
      <w:pPr>
        <w:pStyle w:val="Standard"/>
        <w:rPr>
          <w:sz w:val="24"/>
          <w:lang w:val="es-PE"/>
        </w:rPr>
      </w:pPr>
    </w:p>
    <w:p w14:paraId="7F0F842F" w14:textId="77777777" w:rsidR="00624025" w:rsidRPr="00A07891" w:rsidRDefault="00624025" w:rsidP="00624025">
      <w:pPr>
        <w:pStyle w:val="Standard"/>
        <w:rPr>
          <w:sz w:val="24"/>
          <w:lang w:val="es-PE"/>
        </w:rPr>
      </w:pPr>
      <w:r w:rsidRPr="00A07891">
        <w:rPr>
          <w:sz w:val="24"/>
          <w:lang w:val="es-PE"/>
        </w:rPr>
        <w:t>CONTROL DE DISTRIBUCIÓN</w:t>
      </w:r>
    </w:p>
    <w:p w14:paraId="114EEDD2" w14:textId="77777777" w:rsidR="00624025" w:rsidRPr="00A07891" w:rsidRDefault="00624025" w:rsidP="00624025">
      <w:pPr>
        <w:pStyle w:val="Standard"/>
        <w:rPr>
          <w:lang w:val="es-PE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71"/>
      </w:tblGrid>
      <w:tr w:rsidR="00624025" w:rsidRPr="00A07891" w14:paraId="3A3AC5D6" w14:textId="77777777" w:rsidTr="008F56C2">
        <w:tc>
          <w:tcPr>
            <w:tcW w:w="90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C0656C0" w14:textId="77777777" w:rsidR="00624025" w:rsidRPr="00A07891" w:rsidRDefault="00624025" w:rsidP="008F56C2">
            <w:pPr>
              <w:pStyle w:val="TableContents"/>
              <w:rPr>
                <w:b/>
                <w:bCs/>
                <w:lang w:val="es-PE"/>
              </w:rPr>
            </w:pPr>
            <w:r w:rsidRPr="00A07891">
              <w:rPr>
                <w:b/>
                <w:bCs/>
                <w:lang w:val="es-PE"/>
              </w:rPr>
              <w:t>Nombre y Apellidos</w:t>
            </w:r>
          </w:p>
        </w:tc>
      </w:tr>
      <w:tr w:rsidR="00624025" w:rsidRPr="00A07891" w14:paraId="3D1CE418" w14:textId="77777777" w:rsidTr="008F56C2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BC48485" w14:textId="6572DDA6" w:rsidR="00624025" w:rsidRPr="00A07891" w:rsidRDefault="00435932" w:rsidP="008F56C2">
            <w:pPr>
              <w:pStyle w:val="TableContents"/>
              <w:rPr>
                <w:lang w:val="es-PE"/>
              </w:rPr>
            </w:pPr>
            <w:r w:rsidRPr="00A07891">
              <w:rPr>
                <w:lang w:val="es-PE"/>
              </w:rPr>
              <w:t>Elsa Taipe</w:t>
            </w:r>
          </w:p>
        </w:tc>
      </w:tr>
      <w:tr w:rsidR="00624025" w:rsidRPr="00A07891" w14:paraId="4AC04801" w14:textId="77777777" w:rsidTr="008F56C2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8673746" w14:textId="2E62465B" w:rsidR="00624025" w:rsidRPr="00A07891" w:rsidRDefault="000702ED" w:rsidP="008F56C2">
            <w:pPr>
              <w:pStyle w:val="TableContents"/>
              <w:rPr>
                <w:lang w:val="es-PE"/>
              </w:rPr>
            </w:pPr>
            <w:r w:rsidRPr="00A07891">
              <w:rPr>
                <w:lang w:val="es-PE"/>
              </w:rPr>
              <w:t>Flavio Romero</w:t>
            </w:r>
          </w:p>
        </w:tc>
      </w:tr>
      <w:tr w:rsidR="00624025" w:rsidRPr="00A07891" w14:paraId="3A5E6B08" w14:textId="77777777" w:rsidTr="008F56C2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972475" w14:textId="77777777" w:rsidR="00624025" w:rsidRPr="00A07891" w:rsidRDefault="00624025" w:rsidP="008F56C2">
            <w:pPr>
              <w:pStyle w:val="TableContents"/>
              <w:rPr>
                <w:lang w:val="es-PE"/>
              </w:rPr>
            </w:pPr>
          </w:p>
        </w:tc>
      </w:tr>
      <w:tr w:rsidR="00624025" w:rsidRPr="00A07891" w14:paraId="5F7DFA7A" w14:textId="77777777" w:rsidTr="008F56C2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33CD32B" w14:textId="77777777" w:rsidR="00624025" w:rsidRPr="00A07891" w:rsidRDefault="00624025" w:rsidP="008F56C2">
            <w:pPr>
              <w:pStyle w:val="TableContents"/>
              <w:rPr>
                <w:lang w:val="es-PE"/>
              </w:rPr>
            </w:pPr>
          </w:p>
        </w:tc>
      </w:tr>
      <w:tr w:rsidR="00624025" w:rsidRPr="00A07891" w14:paraId="17314BD3" w14:textId="77777777" w:rsidTr="008F56C2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EFEFCB3" w14:textId="77777777" w:rsidR="00624025" w:rsidRPr="00A07891" w:rsidRDefault="00624025" w:rsidP="008F56C2">
            <w:pPr>
              <w:pStyle w:val="TableContents"/>
              <w:rPr>
                <w:lang w:val="es-PE"/>
              </w:rPr>
            </w:pPr>
          </w:p>
        </w:tc>
      </w:tr>
    </w:tbl>
    <w:p w14:paraId="06F85C48" w14:textId="00F8DB8D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660B55D6" w14:textId="5BE8D3A0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0E0B811D" w14:textId="6A64DCCC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3A775ED8" w14:textId="107E4B0E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58120F9B" w14:textId="47ED9E00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01D34709" w14:textId="2158E05D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69A41D30" w14:textId="58009D44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2A9E29F3" w14:textId="10BC0681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18523152" w14:textId="243AE1F2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01FABB83" w14:textId="0AF845B8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71974F01" w14:textId="54BEBBCF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3437D8D4" w14:textId="5D8614AE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7BD444FA" w14:textId="19672EFF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3B6C7949" w14:textId="77777777" w:rsidR="00624025" w:rsidRPr="00A07891" w:rsidRDefault="00624025" w:rsidP="00624025">
      <w:pPr>
        <w:pStyle w:val="ContentsHeading"/>
        <w:tabs>
          <w:tab w:val="right" w:leader="dot" w:pos="8838"/>
        </w:tabs>
        <w:rPr>
          <w:rFonts w:hint="eastAsia"/>
        </w:rPr>
      </w:pPr>
      <w:r w:rsidRPr="00A07891">
        <w:lastRenderedPageBreak/>
        <w:t>ÍNDICE</w:t>
      </w:r>
    </w:p>
    <w:p w14:paraId="5B8C5D76" w14:textId="32EA6F3B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66B9EB78" w14:textId="058B4DEA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val="es-PE" w:eastAsia="es-ES"/>
        </w:rPr>
        <w:id w:val="-87152622"/>
        <w:docPartObj>
          <w:docPartGallery w:val="Table of Contents"/>
          <w:docPartUnique/>
        </w:docPartObj>
      </w:sdtPr>
      <w:sdtEndPr/>
      <w:sdtContent>
        <w:p w14:paraId="5E239582" w14:textId="29C95963" w:rsidR="00873AA3" w:rsidRPr="00A07891" w:rsidRDefault="00873AA3">
          <w:pPr>
            <w:pStyle w:val="TtuloTDC"/>
            <w:rPr>
              <w:lang w:val="es-PE"/>
            </w:rPr>
          </w:pPr>
          <w:r w:rsidRPr="00A07891">
            <w:rPr>
              <w:lang w:val="es-PE"/>
            </w:rPr>
            <w:t>Contenido</w:t>
          </w:r>
        </w:p>
        <w:p w14:paraId="669F1828" w14:textId="1D70A130" w:rsidR="00A158B1" w:rsidRPr="00A07891" w:rsidRDefault="00873AA3">
          <w:pPr>
            <w:pStyle w:val="TDC1"/>
            <w:tabs>
              <w:tab w:val="left" w:pos="400"/>
              <w:tab w:val="right" w:leader="dot" w:pos="972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r w:rsidRPr="00A07891">
            <w:fldChar w:fldCharType="begin"/>
          </w:r>
          <w:r w:rsidRPr="00A07891">
            <w:instrText xml:space="preserve"> TOC \o "1-3" \h \z \u </w:instrText>
          </w:r>
          <w:r w:rsidRPr="00A07891">
            <w:fldChar w:fldCharType="separate"/>
          </w:r>
          <w:hyperlink w:anchor="_Toc113035449" w:history="1">
            <w:r w:rsidR="00A158B1" w:rsidRPr="00A07891">
              <w:rPr>
                <w:rStyle w:val="Hipervnculo"/>
                <w:noProof/>
              </w:rPr>
              <w:t>1.</w:t>
            </w:r>
            <w:r w:rsidR="00A158B1" w:rsidRPr="00A0789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A158B1" w:rsidRPr="00A07891">
              <w:rPr>
                <w:rStyle w:val="Hipervnculo"/>
                <w:noProof/>
              </w:rPr>
              <w:t>GLOSARIO DE TÉRMINOS</w:t>
            </w:r>
            <w:r w:rsidR="00A158B1" w:rsidRPr="00A07891">
              <w:rPr>
                <w:noProof/>
                <w:webHidden/>
              </w:rPr>
              <w:tab/>
            </w:r>
            <w:r w:rsidR="00A158B1" w:rsidRPr="00A07891">
              <w:rPr>
                <w:noProof/>
                <w:webHidden/>
              </w:rPr>
              <w:fldChar w:fldCharType="begin"/>
            </w:r>
            <w:r w:rsidR="00A158B1" w:rsidRPr="00A07891">
              <w:rPr>
                <w:noProof/>
                <w:webHidden/>
              </w:rPr>
              <w:instrText xml:space="preserve"> PAGEREF _Toc113035449 \h </w:instrText>
            </w:r>
            <w:r w:rsidR="00A158B1" w:rsidRPr="00A07891">
              <w:rPr>
                <w:noProof/>
                <w:webHidden/>
              </w:rPr>
            </w:r>
            <w:r w:rsidR="00A158B1" w:rsidRPr="00A07891">
              <w:rPr>
                <w:noProof/>
                <w:webHidden/>
              </w:rPr>
              <w:fldChar w:fldCharType="separate"/>
            </w:r>
            <w:r w:rsidR="00F31F1F">
              <w:rPr>
                <w:noProof/>
                <w:webHidden/>
              </w:rPr>
              <w:t>4</w:t>
            </w:r>
            <w:r w:rsidR="00A158B1" w:rsidRPr="00A07891">
              <w:rPr>
                <w:noProof/>
                <w:webHidden/>
              </w:rPr>
              <w:fldChar w:fldCharType="end"/>
            </w:r>
          </w:hyperlink>
        </w:p>
        <w:p w14:paraId="006E977E" w14:textId="5C6C77DE" w:rsidR="00A158B1" w:rsidRPr="00A07891" w:rsidRDefault="00B515E8">
          <w:pPr>
            <w:pStyle w:val="TDC1"/>
            <w:tabs>
              <w:tab w:val="left" w:pos="400"/>
              <w:tab w:val="right" w:leader="dot" w:pos="972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hyperlink w:anchor="_Toc113035450" w:history="1">
            <w:r w:rsidR="00A158B1" w:rsidRPr="00A07891">
              <w:rPr>
                <w:rStyle w:val="Hipervnculo"/>
                <w:noProof/>
              </w:rPr>
              <w:t>2.</w:t>
            </w:r>
            <w:r w:rsidR="00A158B1" w:rsidRPr="00A0789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A158B1" w:rsidRPr="00A07891">
              <w:rPr>
                <w:rStyle w:val="Hipervnculo"/>
                <w:noProof/>
              </w:rPr>
              <w:t>OBJETIVO Y ALCANCE</w:t>
            </w:r>
            <w:r w:rsidR="00A158B1" w:rsidRPr="00A07891">
              <w:rPr>
                <w:noProof/>
                <w:webHidden/>
              </w:rPr>
              <w:tab/>
            </w:r>
            <w:r w:rsidR="00A158B1" w:rsidRPr="00A07891">
              <w:rPr>
                <w:noProof/>
                <w:webHidden/>
              </w:rPr>
              <w:fldChar w:fldCharType="begin"/>
            </w:r>
            <w:r w:rsidR="00A158B1" w:rsidRPr="00A07891">
              <w:rPr>
                <w:noProof/>
                <w:webHidden/>
              </w:rPr>
              <w:instrText xml:space="preserve"> PAGEREF _Toc113035450 \h </w:instrText>
            </w:r>
            <w:r w:rsidR="00A158B1" w:rsidRPr="00A07891">
              <w:rPr>
                <w:noProof/>
                <w:webHidden/>
              </w:rPr>
            </w:r>
            <w:r w:rsidR="00A158B1" w:rsidRPr="00A07891">
              <w:rPr>
                <w:noProof/>
                <w:webHidden/>
              </w:rPr>
              <w:fldChar w:fldCharType="separate"/>
            </w:r>
            <w:r w:rsidR="00F31F1F">
              <w:rPr>
                <w:noProof/>
                <w:webHidden/>
              </w:rPr>
              <w:t>5</w:t>
            </w:r>
            <w:r w:rsidR="00A158B1" w:rsidRPr="00A07891">
              <w:rPr>
                <w:noProof/>
                <w:webHidden/>
              </w:rPr>
              <w:fldChar w:fldCharType="end"/>
            </w:r>
          </w:hyperlink>
        </w:p>
        <w:p w14:paraId="2DB671E6" w14:textId="417B6088" w:rsidR="00A158B1" w:rsidRPr="00A07891" w:rsidRDefault="00B515E8">
          <w:pPr>
            <w:pStyle w:val="TDC1"/>
            <w:tabs>
              <w:tab w:val="left" w:pos="400"/>
              <w:tab w:val="right" w:leader="dot" w:pos="972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hyperlink w:anchor="_Toc113035451" w:history="1">
            <w:r w:rsidR="00A158B1" w:rsidRPr="00A07891">
              <w:rPr>
                <w:rStyle w:val="Hipervnculo"/>
                <w:noProof/>
              </w:rPr>
              <w:t>3.</w:t>
            </w:r>
            <w:r w:rsidR="00A158B1" w:rsidRPr="00A0789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A158B1" w:rsidRPr="00A07891">
              <w:rPr>
                <w:rStyle w:val="Hipervnculo"/>
                <w:noProof/>
              </w:rPr>
              <w:t>PRE CONDICIONES</w:t>
            </w:r>
            <w:r w:rsidR="00A158B1" w:rsidRPr="00A07891">
              <w:rPr>
                <w:noProof/>
                <w:webHidden/>
              </w:rPr>
              <w:tab/>
            </w:r>
            <w:r w:rsidR="00A158B1" w:rsidRPr="00A07891">
              <w:rPr>
                <w:noProof/>
                <w:webHidden/>
              </w:rPr>
              <w:fldChar w:fldCharType="begin"/>
            </w:r>
            <w:r w:rsidR="00A158B1" w:rsidRPr="00A07891">
              <w:rPr>
                <w:noProof/>
                <w:webHidden/>
              </w:rPr>
              <w:instrText xml:space="preserve"> PAGEREF _Toc113035451 \h </w:instrText>
            </w:r>
            <w:r w:rsidR="00A158B1" w:rsidRPr="00A07891">
              <w:rPr>
                <w:noProof/>
                <w:webHidden/>
              </w:rPr>
            </w:r>
            <w:r w:rsidR="00A158B1" w:rsidRPr="00A07891">
              <w:rPr>
                <w:noProof/>
                <w:webHidden/>
              </w:rPr>
              <w:fldChar w:fldCharType="separate"/>
            </w:r>
            <w:r w:rsidR="00F31F1F">
              <w:rPr>
                <w:noProof/>
                <w:webHidden/>
              </w:rPr>
              <w:t>13</w:t>
            </w:r>
            <w:r w:rsidR="00A158B1" w:rsidRPr="00A07891">
              <w:rPr>
                <w:noProof/>
                <w:webHidden/>
              </w:rPr>
              <w:fldChar w:fldCharType="end"/>
            </w:r>
          </w:hyperlink>
        </w:p>
        <w:p w14:paraId="4B3C5614" w14:textId="02EE657B" w:rsidR="00A158B1" w:rsidRPr="00A07891" w:rsidRDefault="00B515E8">
          <w:pPr>
            <w:pStyle w:val="TDC1"/>
            <w:tabs>
              <w:tab w:val="left" w:pos="400"/>
              <w:tab w:val="right" w:leader="dot" w:pos="972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hyperlink w:anchor="_Toc113035452" w:history="1">
            <w:r w:rsidR="00A158B1" w:rsidRPr="00A07891">
              <w:rPr>
                <w:rStyle w:val="Hipervnculo"/>
                <w:noProof/>
              </w:rPr>
              <w:t>4.</w:t>
            </w:r>
            <w:r w:rsidR="00A158B1" w:rsidRPr="00A0789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A158B1" w:rsidRPr="00A07891">
              <w:rPr>
                <w:rStyle w:val="Hipervnculo"/>
                <w:noProof/>
              </w:rPr>
              <w:t>CAMPOS DE ENTRADA (INPUTS)</w:t>
            </w:r>
            <w:r w:rsidR="00A158B1" w:rsidRPr="00A07891">
              <w:rPr>
                <w:noProof/>
                <w:webHidden/>
              </w:rPr>
              <w:tab/>
            </w:r>
            <w:r w:rsidR="00A158B1" w:rsidRPr="00A07891">
              <w:rPr>
                <w:noProof/>
                <w:webHidden/>
              </w:rPr>
              <w:fldChar w:fldCharType="begin"/>
            </w:r>
            <w:r w:rsidR="00A158B1" w:rsidRPr="00A07891">
              <w:rPr>
                <w:noProof/>
                <w:webHidden/>
              </w:rPr>
              <w:instrText xml:space="preserve"> PAGEREF _Toc113035452 \h </w:instrText>
            </w:r>
            <w:r w:rsidR="00A158B1" w:rsidRPr="00A07891">
              <w:rPr>
                <w:noProof/>
                <w:webHidden/>
              </w:rPr>
            </w:r>
            <w:r w:rsidR="00A158B1" w:rsidRPr="00A07891">
              <w:rPr>
                <w:noProof/>
                <w:webHidden/>
              </w:rPr>
              <w:fldChar w:fldCharType="separate"/>
            </w:r>
            <w:r w:rsidR="00F31F1F">
              <w:rPr>
                <w:noProof/>
                <w:webHidden/>
              </w:rPr>
              <w:t>22</w:t>
            </w:r>
            <w:r w:rsidR="00A158B1" w:rsidRPr="00A07891">
              <w:rPr>
                <w:noProof/>
                <w:webHidden/>
              </w:rPr>
              <w:fldChar w:fldCharType="end"/>
            </w:r>
          </w:hyperlink>
        </w:p>
        <w:p w14:paraId="64BF1438" w14:textId="3A7ABC9C" w:rsidR="00A158B1" w:rsidRPr="00A07891" w:rsidRDefault="00B515E8">
          <w:pPr>
            <w:pStyle w:val="TDC1"/>
            <w:tabs>
              <w:tab w:val="left" w:pos="400"/>
              <w:tab w:val="right" w:leader="dot" w:pos="972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hyperlink w:anchor="_Toc113035453" w:history="1">
            <w:r w:rsidR="00A158B1" w:rsidRPr="00A07891">
              <w:rPr>
                <w:rStyle w:val="Hipervnculo"/>
                <w:noProof/>
              </w:rPr>
              <w:t>5.</w:t>
            </w:r>
            <w:r w:rsidR="00A158B1" w:rsidRPr="00A0789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A158B1" w:rsidRPr="00A07891">
              <w:rPr>
                <w:rStyle w:val="Hipervnculo"/>
                <w:noProof/>
              </w:rPr>
              <w:t>CAMPOS DE SALIDA (OUTPUTS)</w:t>
            </w:r>
            <w:r w:rsidR="00A158B1" w:rsidRPr="00A07891">
              <w:rPr>
                <w:noProof/>
                <w:webHidden/>
              </w:rPr>
              <w:tab/>
            </w:r>
            <w:r w:rsidR="00A158B1" w:rsidRPr="00A07891">
              <w:rPr>
                <w:noProof/>
                <w:webHidden/>
              </w:rPr>
              <w:fldChar w:fldCharType="begin"/>
            </w:r>
            <w:r w:rsidR="00A158B1" w:rsidRPr="00A07891">
              <w:rPr>
                <w:noProof/>
                <w:webHidden/>
              </w:rPr>
              <w:instrText xml:space="preserve"> PAGEREF _Toc113035453 \h </w:instrText>
            </w:r>
            <w:r w:rsidR="00A158B1" w:rsidRPr="00A07891">
              <w:rPr>
                <w:noProof/>
                <w:webHidden/>
              </w:rPr>
            </w:r>
            <w:r w:rsidR="00A158B1" w:rsidRPr="00A07891">
              <w:rPr>
                <w:noProof/>
                <w:webHidden/>
              </w:rPr>
              <w:fldChar w:fldCharType="separate"/>
            </w:r>
            <w:r w:rsidR="00F31F1F">
              <w:rPr>
                <w:noProof/>
                <w:webHidden/>
              </w:rPr>
              <w:t>26</w:t>
            </w:r>
            <w:r w:rsidR="00A158B1" w:rsidRPr="00A07891">
              <w:rPr>
                <w:noProof/>
                <w:webHidden/>
              </w:rPr>
              <w:fldChar w:fldCharType="end"/>
            </w:r>
          </w:hyperlink>
        </w:p>
        <w:p w14:paraId="11778D80" w14:textId="1F6EAB09" w:rsidR="00A158B1" w:rsidRPr="00A07891" w:rsidRDefault="00B515E8">
          <w:pPr>
            <w:pStyle w:val="TDC1"/>
            <w:tabs>
              <w:tab w:val="left" w:pos="400"/>
              <w:tab w:val="right" w:leader="dot" w:pos="972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PE"/>
            </w:rPr>
          </w:pPr>
          <w:hyperlink w:anchor="_Toc113035454" w:history="1">
            <w:r w:rsidR="00A158B1" w:rsidRPr="00A07891">
              <w:rPr>
                <w:rStyle w:val="Hipervnculo"/>
                <w:noProof/>
              </w:rPr>
              <w:t>6.</w:t>
            </w:r>
            <w:r w:rsidR="00A158B1" w:rsidRPr="00A0789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PE"/>
              </w:rPr>
              <w:tab/>
            </w:r>
            <w:r w:rsidR="00A158B1" w:rsidRPr="00A07891">
              <w:rPr>
                <w:rStyle w:val="Hipervnculo"/>
                <w:noProof/>
              </w:rPr>
              <w:t>ANEXOS</w:t>
            </w:r>
            <w:r w:rsidR="00A158B1" w:rsidRPr="00A07891">
              <w:rPr>
                <w:noProof/>
                <w:webHidden/>
              </w:rPr>
              <w:tab/>
            </w:r>
            <w:r w:rsidR="00A158B1" w:rsidRPr="00A07891">
              <w:rPr>
                <w:noProof/>
                <w:webHidden/>
              </w:rPr>
              <w:fldChar w:fldCharType="begin"/>
            </w:r>
            <w:r w:rsidR="00A158B1" w:rsidRPr="00A07891">
              <w:rPr>
                <w:noProof/>
                <w:webHidden/>
              </w:rPr>
              <w:instrText xml:space="preserve"> PAGEREF _Toc113035454 \h </w:instrText>
            </w:r>
            <w:r w:rsidR="00A158B1" w:rsidRPr="00A07891">
              <w:rPr>
                <w:noProof/>
                <w:webHidden/>
              </w:rPr>
            </w:r>
            <w:r w:rsidR="00A158B1" w:rsidRPr="00A07891">
              <w:rPr>
                <w:noProof/>
                <w:webHidden/>
              </w:rPr>
              <w:fldChar w:fldCharType="separate"/>
            </w:r>
            <w:r w:rsidR="00F31F1F">
              <w:rPr>
                <w:noProof/>
                <w:webHidden/>
              </w:rPr>
              <w:t>27</w:t>
            </w:r>
            <w:r w:rsidR="00A158B1" w:rsidRPr="00A07891">
              <w:rPr>
                <w:noProof/>
                <w:webHidden/>
              </w:rPr>
              <w:fldChar w:fldCharType="end"/>
            </w:r>
          </w:hyperlink>
        </w:p>
        <w:p w14:paraId="162B97DC" w14:textId="205E8EF5" w:rsidR="00873AA3" w:rsidRPr="00A07891" w:rsidRDefault="00873AA3">
          <w:r w:rsidRPr="00A07891">
            <w:rPr>
              <w:b/>
              <w:bCs/>
            </w:rPr>
            <w:fldChar w:fldCharType="end"/>
          </w:r>
        </w:p>
      </w:sdtContent>
    </w:sdt>
    <w:p w14:paraId="4C38AC06" w14:textId="352C4DDA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7FB37EB5" w14:textId="2410CFC8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33FFE008" w14:textId="7A426B78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6121CF41" w14:textId="6918E9C5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7BCD1FC0" w14:textId="07480C41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720AC4B2" w14:textId="2228CB84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12143B55" w14:textId="2D34DE15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603899ED" w14:textId="7676122E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2AA45CEF" w14:textId="7E8DF7CA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2767FEB7" w14:textId="5BA36F8C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27FB2920" w14:textId="69656D3D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731CBB56" w14:textId="304BCDF3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6728B8EB" w14:textId="204B00D1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786B058C" w14:textId="2107AE56" w:rsidR="00A6763A" w:rsidRPr="00A07891" w:rsidRDefault="00A6763A" w:rsidP="00F77767">
      <w:pPr>
        <w:spacing w:line="276" w:lineRule="auto"/>
        <w:rPr>
          <w:rFonts w:cs="Arial"/>
          <w:b/>
          <w:bCs/>
          <w:iCs/>
        </w:rPr>
      </w:pPr>
    </w:p>
    <w:p w14:paraId="3EB7E31F" w14:textId="2F90F9D9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67CDCEA6" w14:textId="5D7DA7D2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389C043F" w14:textId="545BC060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5EEFF465" w14:textId="367FB882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5CD629B1" w14:textId="1F0A5CAB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6B91DF24" w14:textId="562A4BCF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2FAB150C" w14:textId="515346D3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02D0E1DA" w14:textId="22750977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7EF8E695" w14:textId="2DB2D67E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40DB7D0F" w14:textId="3F5987C2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68B9F91D" w14:textId="4196ACFE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4C7775D9" w14:textId="1DF0DD0D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3C5CFFAF" w14:textId="56C9ACBF" w:rsidR="00624025" w:rsidRPr="00A07891" w:rsidRDefault="00624025" w:rsidP="00F77767">
      <w:pPr>
        <w:spacing w:line="276" w:lineRule="auto"/>
        <w:rPr>
          <w:rFonts w:cs="Arial"/>
          <w:b/>
          <w:bCs/>
          <w:iCs/>
        </w:rPr>
      </w:pPr>
    </w:p>
    <w:p w14:paraId="7503533A" w14:textId="77777777" w:rsidR="00624025" w:rsidRPr="00A07891" w:rsidRDefault="00624025" w:rsidP="00624025">
      <w:pPr>
        <w:pStyle w:val="Ttulo1"/>
        <w:numPr>
          <w:ilvl w:val="0"/>
          <w:numId w:val="22"/>
        </w:numPr>
        <w:tabs>
          <w:tab w:val="num" w:pos="360"/>
        </w:tabs>
        <w:ind w:left="1134" w:hanging="708"/>
        <w:rPr>
          <w:rFonts w:asciiTheme="minorHAnsi" w:hAnsiTheme="minorHAnsi"/>
          <w:bCs w:val="0"/>
          <w:kern w:val="0"/>
          <w:sz w:val="40"/>
          <w:szCs w:val="56"/>
          <w:lang w:val="es-PE"/>
        </w:rPr>
      </w:pPr>
      <w:bookmarkStart w:id="1" w:name="_Toc372130291"/>
      <w:bookmarkStart w:id="2" w:name="_Toc113035449"/>
      <w:r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lastRenderedPageBreak/>
        <w:t>GLOSARIO DE TÉRMINOS</w:t>
      </w:r>
      <w:bookmarkEnd w:id="1"/>
      <w:bookmarkEnd w:id="2"/>
    </w:p>
    <w:p w14:paraId="1B9CD02F" w14:textId="77777777" w:rsidR="00624025" w:rsidRPr="00A07891" w:rsidRDefault="00624025" w:rsidP="00624025">
      <w:pPr>
        <w:rPr>
          <w:rFonts w:asciiTheme="minorHAnsi" w:hAnsiTheme="minorHAnsi"/>
        </w:rPr>
      </w:pPr>
    </w:p>
    <w:p w14:paraId="69EB5524" w14:textId="77777777" w:rsidR="00624025" w:rsidRPr="00A07891" w:rsidRDefault="00624025" w:rsidP="00624025">
      <w:pPr>
        <w:rPr>
          <w:rFonts w:asciiTheme="minorHAnsi" w:hAnsiTheme="minorHAnsi"/>
        </w:rPr>
      </w:pPr>
    </w:p>
    <w:tbl>
      <w:tblPr>
        <w:tblW w:w="1005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04"/>
        <w:gridCol w:w="6946"/>
      </w:tblGrid>
      <w:tr w:rsidR="00624025" w:rsidRPr="00A07891" w14:paraId="39967E33" w14:textId="77777777" w:rsidTr="00624025">
        <w:trPr>
          <w:jc w:val="center"/>
        </w:trPr>
        <w:tc>
          <w:tcPr>
            <w:tcW w:w="3104" w:type="dxa"/>
            <w:tcBorders>
              <w:top w:val="single" w:sz="12" w:space="0" w:color="auto"/>
            </w:tcBorders>
          </w:tcPr>
          <w:p w14:paraId="042E3D85" w14:textId="77777777" w:rsidR="00624025" w:rsidRPr="00A07891" w:rsidRDefault="00624025" w:rsidP="008F56C2">
            <w:pPr>
              <w:pStyle w:val="TableText"/>
              <w:jc w:val="center"/>
              <w:rPr>
                <w:rFonts w:asciiTheme="minorHAnsi" w:hAnsiTheme="minorHAnsi"/>
                <w:b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b/>
                <w:color w:val="auto"/>
                <w:sz w:val="22"/>
                <w:szCs w:val="22"/>
                <w:lang w:val="es-PE"/>
              </w:rPr>
              <w:t>Término</w:t>
            </w:r>
          </w:p>
        </w:tc>
        <w:tc>
          <w:tcPr>
            <w:tcW w:w="6946" w:type="dxa"/>
            <w:tcBorders>
              <w:top w:val="single" w:sz="12" w:space="0" w:color="auto"/>
            </w:tcBorders>
          </w:tcPr>
          <w:p w14:paraId="7CFAB8F5" w14:textId="77777777" w:rsidR="00624025" w:rsidRPr="00A07891" w:rsidRDefault="00624025" w:rsidP="008F56C2">
            <w:pPr>
              <w:pStyle w:val="TableText"/>
              <w:jc w:val="center"/>
              <w:rPr>
                <w:rFonts w:asciiTheme="minorHAnsi" w:hAnsiTheme="minorHAnsi"/>
                <w:b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b/>
                <w:color w:val="auto"/>
                <w:sz w:val="22"/>
                <w:szCs w:val="22"/>
                <w:lang w:val="es-PE"/>
              </w:rPr>
              <w:t>Descripción</w:t>
            </w:r>
          </w:p>
        </w:tc>
      </w:tr>
      <w:tr w:rsidR="00624025" w:rsidRPr="00A07891" w14:paraId="2E03519C" w14:textId="77777777" w:rsidTr="00624025">
        <w:trPr>
          <w:jc w:val="center"/>
        </w:trPr>
        <w:tc>
          <w:tcPr>
            <w:tcW w:w="3104" w:type="dxa"/>
            <w:vAlign w:val="center"/>
          </w:tcPr>
          <w:p w14:paraId="5D743348" w14:textId="269076C9" w:rsidR="00624025" w:rsidRPr="00A07891" w:rsidRDefault="00C842F5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proofErr w:type="spellStart"/>
            <w:r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Appium</w:t>
            </w:r>
            <w:proofErr w:type="spellEnd"/>
          </w:p>
        </w:tc>
        <w:tc>
          <w:tcPr>
            <w:tcW w:w="6946" w:type="dxa"/>
            <w:vAlign w:val="center"/>
          </w:tcPr>
          <w:p w14:paraId="4DE0394E" w14:textId="4C4A0212" w:rsidR="00624025" w:rsidRPr="00A07891" w:rsidRDefault="00541E89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Es una herramienta de código abierto para la automatización de pruebas</w:t>
            </w:r>
            <w:r w:rsidR="00C842F5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 xml:space="preserve"> en dispositivos móviles Android y IOS</w:t>
            </w:r>
          </w:p>
        </w:tc>
      </w:tr>
      <w:tr w:rsidR="00624025" w:rsidRPr="00A07891" w14:paraId="41CA69A3" w14:textId="77777777" w:rsidTr="00624025">
        <w:trPr>
          <w:jc w:val="center"/>
        </w:trPr>
        <w:tc>
          <w:tcPr>
            <w:tcW w:w="3104" w:type="dxa"/>
            <w:vAlign w:val="center"/>
          </w:tcPr>
          <w:p w14:paraId="1214F236" w14:textId="1B0A90B8" w:rsidR="00624025" w:rsidRPr="00A07891" w:rsidRDefault="00541E89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Script</w:t>
            </w:r>
          </w:p>
        </w:tc>
        <w:tc>
          <w:tcPr>
            <w:tcW w:w="6946" w:type="dxa"/>
            <w:vAlign w:val="center"/>
          </w:tcPr>
          <w:p w14:paraId="489CC8A6" w14:textId="3765E2E2" w:rsidR="00624025" w:rsidRPr="00A07891" w:rsidRDefault="00541E89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Un script de automatización consta de un punto de ejecución, variables con valores de enlace correspondientes, y el código fuente.</w:t>
            </w:r>
          </w:p>
        </w:tc>
      </w:tr>
      <w:tr w:rsidR="00624025" w:rsidRPr="00A07891" w14:paraId="29FF72CE" w14:textId="77777777" w:rsidTr="00624025">
        <w:trPr>
          <w:jc w:val="center"/>
        </w:trPr>
        <w:tc>
          <w:tcPr>
            <w:tcW w:w="3104" w:type="dxa"/>
            <w:vAlign w:val="center"/>
          </w:tcPr>
          <w:p w14:paraId="0D436A2F" w14:textId="0179163F" w:rsidR="00624025" w:rsidRPr="00A07891" w:rsidRDefault="00541E89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 xml:space="preserve">Test </w:t>
            </w: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Execution</w:t>
            </w:r>
            <w:proofErr w:type="spellEnd"/>
          </w:p>
        </w:tc>
        <w:tc>
          <w:tcPr>
            <w:tcW w:w="6946" w:type="dxa"/>
            <w:vAlign w:val="center"/>
          </w:tcPr>
          <w:p w14:paraId="261C629A" w14:textId="7B67399C" w:rsidR="00624025" w:rsidRPr="00A07891" w:rsidRDefault="00541E89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La ejecución de prueba es el proceso de ejecutar el código y comparar los resultados esperados y reales.</w:t>
            </w:r>
          </w:p>
        </w:tc>
      </w:tr>
      <w:tr w:rsidR="00624025" w:rsidRPr="00A07891" w14:paraId="057331C1" w14:textId="77777777" w:rsidTr="00624025">
        <w:trPr>
          <w:jc w:val="center"/>
        </w:trPr>
        <w:tc>
          <w:tcPr>
            <w:tcW w:w="3104" w:type="dxa"/>
            <w:vAlign w:val="center"/>
          </w:tcPr>
          <w:p w14:paraId="47E41FE7" w14:textId="20458F09" w:rsidR="00624025" w:rsidRPr="00A07891" w:rsidRDefault="00541E89" w:rsidP="008F56C2">
            <w:pPr>
              <w:pStyle w:val="TableText"/>
              <w:spacing w:before="0" w:after="0" w:line="360" w:lineRule="auto"/>
              <w:jc w:val="left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SSP</w:t>
            </w:r>
          </w:p>
        </w:tc>
        <w:tc>
          <w:tcPr>
            <w:tcW w:w="6946" w:type="dxa"/>
            <w:vAlign w:val="center"/>
          </w:tcPr>
          <w:p w14:paraId="15A8BD4F" w14:textId="53280D14" w:rsidR="00624025" w:rsidRPr="00A07891" w:rsidRDefault="00541E89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Sistema Sujeto a Prueba</w:t>
            </w:r>
          </w:p>
        </w:tc>
      </w:tr>
      <w:tr w:rsidR="00624025" w:rsidRPr="00A07891" w14:paraId="1D7E54B5" w14:textId="77777777" w:rsidTr="00624025">
        <w:trPr>
          <w:jc w:val="center"/>
        </w:trPr>
        <w:tc>
          <w:tcPr>
            <w:tcW w:w="3104" w:type="dxa"/>
            <w:vAlign w:val="center"/>
          </w:tcPr>
          <w:p w14:paraId="2328356D" w14:textId="77777777" w:rsidR="00624025" w:rsidRPr="00A07891" w:rsidRDefault="00624025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Automation</w:t>
            </w:r>
            <w:proofErr w:type="spellEnd"/>
          </w:p>
        </w:tc>
        <w:tc>
          <w:tcPr>
            <w:tcW w:w="6946" w:type="dxa"/>
            <w:vAlign w:val="center"/>
          </w:tcPr>
          <w:p w14:paraId="58966A71" w14:textId="77777777" w:rsidR="00624025" w:rsidRPr="00A07891" w:rsidRDefault="00624025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Acceso a objetos de software de otro software</w:t>
            </w:r>
          </w:p>
        </w:tc>
      </w:tr>
      <w:tr w:rsidR="00624025" w:rsidRPr="00A07891" w14:paraId="175F6441" w14:textId="77777777" w:rsidTr="00624025">
        <w:trPr>
          <w:jc w:val="center"/>
        </w:trPr>
        <w:tc>
          <w:tcPr>
            <w:tcW w:w="3104" w:type="dxa"/>
            <w:vAlign w:val="center"/>
          </w:tcPr>
          <w:p w14:paraId="12846D90" w14:textId="77777777" w:rsidR="00624025" w:rsidRPr="00A07891" w:rsidRDefault="00624025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Parameterization</w:t>
            </w:r>
            <w:proofErr w:type="spellEnd"/>
          </w:p>
        </w:tc>
        <w:tc>
          <w:tcPr>
            <w:tcW w:w="6946" w:type="dxa"/>
            <w:vAlign w:val="center"/>
          </w:tcPr>
          <w:p w14:paraId="7D6BDD90" w14:textId="77777777" w:rsidR="00624025" w:rsidRPr="00A07891" w:rsidRDefault="00624025" w:rsidP="008F56C2">
            <w:pPr>
              <w:pStyle w:val="TableText"/>
              <w:spacing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Paso de parámetros en lugar de valores constantes (fijos).</w:t>
            </w:r>
          </w:p>
          <w:p w14:paraId="2E1FDC9E" w14:textId="77777777" w:rsidR="00624025" w:rsidRPr="00A07891" w:rsidRDefault="00624025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Nota: Podemos usar variables o constantes o argumentos o variable de entorno o elementos de diccionario como parámetros.</w:t>
            </w:r>
          </w:p>
        </w:tc>
      </w:tr>
      <w:tr w:rsidR="00624025" w:rsidRPr="00A07891" w14:paraId="2D16ACB3" w14:textId="77777777" w:rsidTr="00624025">
        <w:trPr>
          <w:jc w:val="center"/>
        </w:trPr>
        <w:tc>
          <w:tcPr>
            <w:tcW w:w="3104" w:type="dxa"/>
            <w:vAlign w:val="center"/>
          </w:tcPr>
          <w:p w14:paraId="4195D6B3" w14:textId="77777777" w:rsidR="00624025" w:rsidRPr="00A07891" w:rsidRDefault="00624025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Debugging</w:t>
            </w:r>
            <w:proofErr w:type="spellEnd"/>
          </w:p>
        </w:tc>
        <w:tc>
          <w:tcPr>
            <w:tcW w:w="6946" w:type="dxa"/>
            <w:vAlign w:val="center"/>
          </w:tcPr>
          <w:p w14:paraId="2C5A56A3" w14:textId="77777777" w:rsidR="00624025" w:rsidRPr="00A07891" w:rsidRDefault="00624025" w:rsidP="008F56C2">
            <w:pPr>
              <w:pStyle w:val="TableText"/>
              <w:spacing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Se trata de un proceso de localizar y aislar errores mediante ejecución paso a paso.</w:t>
            </w:r>
          </w:p>
          <w:p w14:paraId="20BA7B3E" w14:textId="77777777" w:rsidR="00624025" w:rsidRPr="00A07891" w:rsidRDefault="00624025" w:rsidP="008F56C2">
            <w:pPr>
              <w:pStyle w:val="TableText"/>
              <w:spacing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Nota: En caso de automatización de pruebas la depuración es opcional.</w:t>
            </w:r>
          </w:p>
        </w:tc>
      </w:tr>
      <w:tr w:rsidR="00624025" w:rsidRPr="00A07891" w14:paraId="78955BC9" w14:textId="77777777" w:rsidTr="00624025">
        <w:trPr>
          <w:jc w:val="center"/>
        </w:trPr>
        <w:tc>
          <w:tcPr>
            <w:tcW w:w="3104" w:type="dxa"/>
            <w:vAlign w:val="center"/>
          </w:tcPr>
          <w:p w14:paraId="59EC2B30" w14:textId="77777777" w:rsidR="00624025" w:rsidRPr="00A07891" w:rsidRDefault="00624025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Object</w:t>
            </w:r>
            <w:proofErr w:type="spellEnd"/>
          </w:p>
        </w:tc>
        <w:tc>
          <w:tcPr>
            <w:tcW w:w="6946" w:type="dxa"/>
            <w:vAlign w:val="center"/>
          </w:tcPr>
          <w:p w14:paraId="5441BA4F" w14:textId="77777777" w:rsidR="00624025" w:rsidRPr="00A07891" w:rsidRDefault="00624025" w:rsidP="008F56C2">
            <w:pPr>
              <w:pStyle w:val="TableText"/>
              <w:spacing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Es algo que tiene estructura y propiedades.</w:t>
            </w:r>
          </w:p>
        </w:tc>
      </w:tr>
      <w:tr w:rsidR="00624025" w:rsidRPr="00A07891" w14:paraId="7449CC7F" w14:textId="77777777" w:rsidTr="00624025">
        <w:trPr>
          <w:jc w:val="center"/>
        </w:trPr>
        <w:tc>
          <w:tcPr>
            <w:tcW w:w="3104" w:type="dxa"/>
            <w:vAlign w:val="center"/>
          </w:tcPr>
          <w:p w14:paraId="14EF2E3A" w14:textId="77777777" w:rsidR="00624025" w:rsidRPr="00A07891" w:rsidRDefault="00624025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 xml:space="preserve">Run-time </w:t>
            </w: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object</w:t>
            </w:r>
            <w:proofErr w:type="spellEnd"/>
          </w:p>
        </w:tc>
        <w:tc>
          <w:tcPr>
            <w:tcW w:w="6946" w:type="dxa"/>
            <w:vAlign w:val="center"/>
          </w:tcPr>
          <w:p w14:paraId="36CD1274" w14:textId="77777777" w:rsidR="00624025" w:rsidRPr="00A07891" w:rsidRDefault="00624025" w:rsidP="008F56C2">
            <w:pPr>
              <w:pStyle w:val="TableText"/>
              <w:spacing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Objeto en tiempo de ejecución: el objeto presente en la aplicación.</w:t>
            </w:r>
          </w:p>
        </w:tc>
      </w:tr>
      <w:tr w:rsidR="00624025" w:rsidRPr="00A07891" w14:paraId="4F1D5303" w14:textId="77777777" w:rsidTr="00624025">
        <w:trPr>
          <w:jc w:val="center"/>
        </w:trPr>
        <w:tc>
          <w:tcPr>
            <w:tcW w:w="3104" w:type="dxa"/>
            <w:vAlign w:val="center"/>
          </w:tcPr>
          <w:p w14:paraId="4E37149B" w14:textId="77777777" w:rsidR="00624025" w:rsidRPr="00A07891" w:rsidRDefault="00624025" w:rsidP="008F56C2">
            <w:pPr>
              <w:pStyle w:val="TableText"/>
              <w:spacing w:before="0" w:after="0"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 xml:space="preserve">Test </w:t>
            </w:r>
            <w:proofErr w:type="spellStart"/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Object</w:t>
            </w:r>
            <w:proofErr w:type="spellEnd"/>
          </w:p>
        </w:tc>
        <w:tc>
          <w:tcPr>
            <w:tcW w:w="6946" w:type="dxa"/>
            <w:vAlign w:val="center"/>
          </w:tcPr>
          <w:p w14:paraId="321E4A83" w14:textId="77777777" w:rsidR="00624025" w:rsidRPr="00A07891" w:rsidRDefault="00624025" w:rsidP="008F56C2">
            <w:pPr>
              <w:pStyle w:val="TableText"/>
              <w:spacing w:line="360" w:lineRule="auto"/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</w:pPr>
            <w:r w:rsidRPr="00A07891">
              <w:rPr>
                <w:rFonts w:asciiTheme="minorHAnsi" w:hAnsiTheme="minorHAnsi"/>
                <w:color w:val="auto"/>
                <w:sz w:val="22"/>
                <w:szCs w:val="22"/>
                <w:lang w:val="es-PE"/>
              </w:rPr>
              <w:t>Referencia de objeto en tiempo de ejecución</w:t>
            </w:r>
          </w:p>
        </w:tc>
      </w:tr>
    </w:tbl>
    <w:p w14:paraId="092490B6" w14:textId="421A0743" w:rsidR="00624025" w:rsidRPr="00A07891" w:rsidRDefault="00624025" w:rsidP="00624025">
      <w:pPr>
        <w:pStyle w:val="Prrafodelista"/>
        <w:rPr>
          <w:rFonts w:asciiTheme="minorHAnsi" w:hAnsiTheme="minorHAnsi"/>
        </w:rPr>
      </w:pPr>
    </w:p>
    <w:p w14:paraId="7B957D43" w14:textId="30F37112" w:rsidR="00541E89" w:rsidRPr="00A07891" w:rsidRDefault="00541E89" w:rsidP="00624025">
      <w:pPr>
        <w:pStyle w:val="Prrafodelista"/>
        <w:rPr>
          <w:rFonts w:asciiTheme="minorHAnsi" w:hAnsiTheme="minorHAnsi"/>
        </w:rPr>
      </w:pPr>
    </w:p>
    <w:p w14:paraId="06459197" w14:textId="35EEFD5C" w:rsidR="00541E89" w:rsidRPr="00A07891" w:rsidRDefault="00541E89" w:rsidP="00624025">
      <w:pPr>
        <w:pStyle w:val="Prrafodelista"/>
        <w:rPr>
          <w:rFonts w:asciiTheme="minorHAnsi" w:hAnsiTheme="minorHAnsi"/>
        </w:rPr>
      </w:pPr>
    </w:p>
    <w:p w14:paraId="2C7A9268" w14:textId="754F6D67" w:rsidR="00541E89" w:rsidRPr="00A07891" w:rsidRDefault="00541E89" w:rsidP="00624025">
      <w:pPr>
        <w:pStyle w:val="Prrafodelista"/>
        <w:rPr>
          <w:rFonts w:asciiTheme="minorHAnsi" w:hAnsiTheme="minorHAnsi"/>
        </w:rPr>
      </w:pPr>
    </w:p>
    <w:p w14:paraId="03250F85" w14:textId="3FD1019C" w:rsidR="00541E89" w:rsidRPr="00A07891" w:rsidRDefault="00541E89" w:rsidP="00624025">
      <w:pPr>
        <w:pStyle w:val="Prrafodelista"/>
        <w:rPr>
          <w:rFonts w:asciiTheme="minorHAnsi" w:hAnsiTheme="minorHAnsi"/>
        </w:rPr>
      </w:pPr>
    </w:p>
    <w:p w14:paraId="5037A287" w14:textId="0162F242" w:rsidR="00541E89" w:rsidRPr="00A07891" w:rsidRDefault="00541E89" w:rsidP="00624025">
      <w:pPr>
        <w:pStyle w:val="Prrafodelista"/>
        <w:rPr>
          <w:rFonts w:asciiTheme="minorHAnsi" w:hAnsiTheme="minorHAnsi"/>
        </w:rPr>
      </w:pPr>
    </w:p>
    <w:p w14:paraId="4BF47FF4" w14:textId="4E3E45C7" w:rsidR="00541E89" w:rsidRDefault="00541E89" w:rsidP="00624025">
      <w:pPr>
        <w:pStyle w:val="Prrafodelista"/>
        <w:rPr>
          <w:rFonts w:asciiTheme="minorHAnsi" w:hAnsiTheme="minorHAnsi"/>
        </w:rPr>
      </w:pPr>
    </w:p>
    <w:p w14:paraId="4607C9F2" w14:textId="33DB1CE9" w:rsidR="00C842F5" w:rsidRDefault="00C842F5" w:rsidP="00624025">
      <w:pPr>
        <w:pStyle w:val="Prrafodelista"/>
        <w:rPr>
          <w:rFonts w:asciiTheme="minorHAnsi" w:hAnsiTheme="minorHAnsi"/>
        </w:rPr>
      </w:pPr>
    </w:p>
    <w:p w14:paraId="77F0E1DF" w14:textId="6F160FEF" w:rsidR="00C842F5" w:rsidRDefault="00C842F5" w:rsidP="00624025">
      <w:pPr>
        <w:pStyle w:val="Prrafodelista"/>
        <w:rPr>
          <w:rFonts w:asciiTheme="minorHAnsi" w:hAnsiTheme="minorHAnsi"/>
        </w:rPr>
      </w:pPr>
    </w:p>
    <w:p w14:paraId="3C6E41A1" w14:textId="6CD8966D" w:rsidR="00C842F5" w:rsidRDefault="00C842F5" w:rsidP="00624025">
      <w:pPr>
        <w:pStyle w:val="Prrafodelista"/>
        <w:rPr>
          <w:rFonts w:asciiTheme="minorHAnsi" w:hAnsiTheme="minorHAnsi"/>
        </w:rPr>
      </w:pPr>
    </w:p>
    <w:p w14:paraId="4C0FC4BD" w14:textId="77777777" w:rsidR="00C842F5" w:rsidRPr="00A07891" w:rsidRDefault="00C842F5" w:rsidP="00624025">
      <w:pPr>
        <w:pStyle w:val="Prrafodelista"/>
        <w:rPr>
          <w:rFonts w:asciiTheme="minorHAnsi" w:hAnsiTheme="minorHAnsi"/>
        </w:rPr>
      </w:pPr>
    </w:p>
    <w:p w14:paraId="386C9A9B" w14:textId="77777777" w:rsidR="00541E89" w:rsidRPr="00A07891" w:rsidRDefault="00541E89" w:rsidP="00624025">
      <w:pPr>
        <w:pStyle w:val="Prrafodelista"/>
        <w:rPr>
          <w:rFonts w:asciiTheme="minorHAnsi" w:hAnsiTheme="minorHAnsi"/>
        </w:rPr>
      </w:pPr>
    </w:p>
    <w:p w14:paraId="01CCB31B" w14:textId="77777777" w:rsidR="00624025" w:rsidRPr="00A07891" w:rsidRDefault="00624025" w:rsidP="00624025">
      <w:pPr>
        <w:rPr>
          <w:rFonts w:asciiTheme="minorHAnsi" w:hAnsiTheme="minorHAnsi"/>
        </w:rPr>
      </w:pPr>
    </w:p>
    <w:p w14:paraId="24FFB727" w14:textId="4882E84A" w:rsidR="00624025" w:rsidRPr="00A07891" w:rsidRDefault="00624025" w:rsidP="00624025">
      <w:pPr>
        <w:pStyle w:val="Ttulo1"/>
        <w:numPr>
          <w:ilvl w:val="0"/>
          <w:numId w:val="22"/>
        </w:numPr>
        <w:tabs>
          <w:tab w:val="num" w:pos="360"/>
        </w:tabs>
        <w:ind w:left="1134" w:hanging="708"/>
        <w:rPr>
          <w:rFonts w:asciiTheme="minorHAnsi" w:hAnsiTheme="minorHAnsi"/>
          <w:bCs w:val="0"/>
          <w:kern w:val="0"/>
          <w:sz w:val="40"/>
          <w:szCs w:val="56"/>
          <w:lang w:val="es-PE"/>
        </w:rPr>
      </w:pPr>
      <w:bookmarkStart w:id="3" w:name="_Toc372130292"/>
      <w:bookmarkStart w:id="4" w:name="_Toc113035450"/>
      <w:r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lastRenderedPageBreak/>
        <w:t>OBJETIVO</w:t>
      </w:r>
      <w:bookmarkEnd w:id="3"/>
      <w:r w:rsidR="0018145D"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t xml:space="preserve"> Y ALCANCE</w:t>
      </w:r>
      <w:bookmarkEnd w:id="4"/>
    </w:p>
    <w:p w14:paraId="01220A52" w14:textId="77777777" w:rsidR="00624025" w:rsidRPr="00A07891" w:rsidRDefault="00624025" w:rsidP="00624025"/>
    <w:p w14:paraId="17EEC1E3" w14:textId="01E73B4D" w:rsidR="00624025" w:rsidRPr="00A07891" w:rsidRDefault="00624025" w:rsidP="0018145D">
      <w:pPr>
        <w:spacing w:line="360" w:lineRule="auto"/>
        <w:ind w:left="708" w:firstLine="372"/>
        <w:jc w:val="both"/>
        <w:rPr>
          <w:rFonts w:asciiTheme="minorHAnsi" w:hAnsiTheme="minorHAnsi"/>
          <w:b/>
          <w:highlight w:val="yellow"/>
        </w:rPr>
      </w:pPr>
      <w:r w:rsidRPr="00A07891">
        <w:rPr>
          <w:rFonts w:asciiTheme="minorHAnsi" w:hAnsiTheme="minorHAnsi"/>
        </w:rPr>
        <w:t xml:space="preserve">El objetivo es crear un script automatizado para la aplicación </w:t>
      </w:r>
      <w:r w:rsidR="00541E89" w:rsidRPr="00A07891">
        <w:rPr>
          <w:rFonts w:asciiTheme="minorHAnsi" w:hAnsiTheme="minorHAnsi"/>
          <w:b/>
        </w:rPr>
        <w:t xml:space="preserve">PAGO </w:t>
      </w:r>
      <w:r w:rsidR="00C842F5">
        <w:rPr>
          <w:rFonts w:asciiTheme="minorHAnsi" w:hAnsiTheme="minorHAnsi"/>
          <w:b/>
        </w:rPr>
        <w:t>APP</w:t>
      </w:r>
      <w:r w:rsidRPr="00A07891">
        <w:rPr>
          <w:rFonts w:asciiTheme="minorHAnsi" w:hAnsiTheme="minorHAnsi"/>
        </w:rPr>
        <w:t xml:space="preserve"> que permita </w:t>
      </w:r>
      <w:r w:rsidR="0018145D" w:rsidRPr="00A07891">
        <w:rPr>
          <w:rFonts w:asciiTheme="minorHAnsi" w:hAnsiTheme="minorHAnsi"/>
        </w:rPr>
        <w:t>realizar la</w:t>
      </w:r>
      <w:r w:rsidRPr="00A07891">
        <w:rPr>
          <w:rFonts w:asciiTheme="minorHAnsi" w:hAnsiTheme="minorHAnsi"/>
        </w:rPr>
        <w:t xml:space="preserve"> </w:t>
      </w:r>
      <w:r w:rsidR="009079A2" w:rsidRPr="00A07891">
        <w:rPr>
          <w:rFonts w:asciiTheme="minorHAnsi" w:hAnsiTheme="minorHAnsi"/>
        </w:rPr>
        <w:t xml:space="preserve">ejecución </w:t>
      </w:r>
      <w:r w:rsidR="00873AA3" w:rsidRPr="00A07891">
        <w:rPr>
          <w:rFonts w:asciiTheme="minorHAnsi" w:hAnsiTheme="minorHAnsi"/>
        </w:rPr>
        <w:t>de casos</w:t>
      </w:r>
      <w:r w:rsidR="009079A2" w:rsidRPr="00A07891">
        <w:rPr>
          <w:rFonts w:asciiTheme="minorHAnsi" w:hAnsiTheme="minorHAnsi"/>
        </w:rPr>
        <w:t xml:space="preserve"> E2E y Unitarios</w:t>
      </w:r>
    </w:p>
    <w:p w14:paraId="4138D46B" w14:textId="254E64F5" w:rsidR="00BE1820" w:rsidRPr="00A07891" w:rsidRDefault="00BE1820" w:rsidP="00BE1820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 xml:space="preserve">Se ingresa a la aplicación Demo </w:t>
      </w:r>
      <w:proofErr w:type="spellStart"/>
      <w:r w:rsidR="00C842F5">
        <w:rPr>
          <w:rFonts w:asciiTheme="minorHAnsi" w:hAnsiTheme="minorHAnsi"/>
        </w:rPr>
        <w:t>Visanet</w:t>
      </w:r>
      <w:proofErr w:type="spellEnd"/>
    </w:p>
    <w:p w14:paraId="55F02AAA" w14:textId="2CD2F9EB" w:rsidR="00BE1820" w:rsidRPr="00A07891" w:rsidRDefault="00BE1820" w:rsidP="00BE1820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 xml:space="preserve">Se realiza la configuración </w:t>
      </w:r>
      <w:r w:rsidR="00C842F5">
        <w:rPr>
          <w:rFonts w:asciiTheme="minorHAnsi" w:hAnsiTheme="minorHAnsi"/>
        </w:rPr>
        <w:t>del caso de prueba</w:t>
      </w:r>
    </w:p>
    <w:p w14:paraId="059BED02" w14:textId="1255ED9B" w:rsidR="0072352A" w:rsidRPr="00A07891" w:rsidRDefault="0072352A" w:rsidP="000223ED">
      <w:pPr>
        <w:pStyle w:val="Prrafodelista"/>
        <w:numPr>
          <w:ilvl w:val="0"/>
          <w:numId w:val="27"/>
        </w:numPr>
        <w:spacing w:line="360" w:lineRule="auto"/>
        <w:ind w:left="2127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Escenario pago regular</w:t>
      </w:r>
    </w:p>
    <w:p w14:paraId="058912ED" w14:textId="4EC70C3D" w:rsidR="0072352A" w:rsidRDefault="0072352A" w:rsidP="000223ED">
      <w:pPr>
        <w:pStyle w:val="Prrafodelista"/>
        <w:numPr>
          <w:ilvl w:val="0"/>
          <w:numId w:val="27"/>
        </w:numPr>
        <w:spacing w:line="360" w:lineRule="auto"/>
        <w:ind w:left="2127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 xml:space="preserve">Escenario recordar tarjeta </w:t>
      </w:r>
    </w:p>
    <w:p w14:paraId="452D696F" w14:textId="557C5BE0" w:rsidR="00C842F5" w:rsidRPr="00C842F5" w:rsidRDefault="00C842F5" w:rsidP="000223ED">
      <w:pPr>
        <w:pStyle w:val="Prrafodelista"/>
        <w:numPr>
          <w:ilvl w:val="0"/>
          <w:numId w:val="27"/>
        </w:numPr>
        <w:spacing w:line="360" w:lineRule="auto"/>
        <w:ind w:left="2127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Escenario tarjeta recordada</w:t>
      </w:r>
    </w:p>
    <w:p w14:paraId="7CEAE9C1" w14:textId="1EA5792D" w:rsidR="0072352A" w:rsidRPr="00A07891" w:rsidRDefault="0072352A" w:rsidP="000223ED">
      <w:pPr>
        <w:pStyle w:val="Prrafodelista"/>
        <w:numPr>
          <w:ilvl w:val="0"/>
          <w:numId w:val="27"/>
        </w:numPr>
        <w:spacing w:line="360" w:lineRule="auto"/>
        <w:ind w:left="2127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Escenario mostrando cuotas</w:t>
      </w:r>
    </w:p>
    <w:p w14:paraId="4D267609" w14:textId="683BD45C" w:rsidR="0072352A" w:rsidRPr="00A07891" w:rsidRDefault="0072352A" w:rsidP="000223ED">
      <w:pPr>
        <w:pStyle w:val="Prrafodelista"/>
        <w:numPr>
          <w:ilvl w:val="0"/>
          <w:numId w:val="27"/>
        </w:numPr>
        <w:spacing w:line="360" w:lineRule="auto"/>
        <w:ind w:left="2127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Escenario tarjeta foránea</w:t>
      </w:r>
    </w:p>
    <w:p w14:paraId="29DC8229" w14:textId="0CA60424" w:rsidR="0072352A" w:rsidRPr="00A07891" w:rsidRDefault="0072352A" w:rsidP="000223ED">
      <w:pPr>
        <w:pStyle w:val="Prrafodelista"/>
        <w:numPr>
          <w:ilvl w:val="0"/>
          <w:numId w:val="27"/>
        </w:numPr>
        <w:spacing w:line="360" w:lineRule="auto"/>
        <w:ind w:left="2127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Escenario recordar tarjeta + ocultando datos</w:t>
      </w:r>
    </w:p>
    <w:p w14:paraId="37D78F2E" w14:textId="1397DAA7" w:rsidR="009079A2" w:rsidRPr="00D264D3" w:rsidRDefault="0072352A" w:rsidP="000223ED">
      <w:pPr>
        <w:pStyle w:val="Prrafodelista"/>
        <w:numPr>
          <w:ilvl w:val="0"/>
          <w:numId w:val="27"/>
        </w:numPr>
        <w:spacing w:line="360" w:lineRule="auto"/>
        <w:ind w:left="2127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Escenario pago efectivo</w:t>
      </w:r>
      <w:r w:rsidR="00D264D3">
        <w:rPr>
          <w:rFonts w:asciiTheme="minorHAnsi" w:hAnsiTheme="minorHAnsi"/>
        </w:rPr>
        <w:t xml:space="preserve"> (unitario)</w:t>
      </w:r>
    </w:p>
    <w:p w14:paraId="37F9A297" w14:textId="7A50EF06" w:rsidR="009079A2" w:rsidRPr="00A07891" w:rsidRDefault="009079A2" w:rsidP="009079A2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t>Validación de resultados según los casos propuestos</w:t>
      </w:r>
    </w:p>
    <w:p w14:paraId="2E414C64" w14:textId="1A1C5300" w:rsidR="00BE1820" w:rsidRPr="00A07891" w:rsidRDefault="00BE1820" w:rsidP="0018145D">
      <w:pPr>
        <w:spacing w:line="360" w:lineRule="auto"/>
        <w:ind w:left="708" w:firstLine="372"/>
        <w:jc w:val="both"/>
        <w:rPr>
          <w:rFonts w:asciiTheme="minorHAnsi" w:hAnsiTheme="minorHAnsi"/>
        </w:rPr>
      </w:pPr>
    </w:p>
    <w:p w14:paraId="4BA8E318" w14:textId="77777777" w:rsidR="00BE1820" w:rsidRPr="00A07891" w:rsidRDefault="00BE1820" w:rsidP="0018145D">
      <w:pPr>
        <w:spacing w:line="360" w:lineRule="auto"/>
        <w:ind w:left="708" w:firstLine="372"/>
        <w:jc w:val="both"/>
        <w:rPr>
          <w:rFonts w:asciiTheme="minorHAnsi" w:hAnsiTheme="minorHAnsi"/>
        </w:rPr>
      </w:pPr>
    </w:p>
    <w:p w14:paraId="795D8CAF" w14:textId="628FE5BA" w:rsidR="00D1366D" w:rsidRPr="00A07891" w:rsidRDefault="00D1366D" w:rsidP="0072352A">
      <w:pPr>
        <w:spacing w:line="360" w:lineRule="auto"/>
        <w:jc w:val="both"/>
        <w:rPr>
          <w:rFonts w:asciiTheme="minorHAnsi" w:hAnsiTheme="minorHAnsi"/>
        </w:rPr>
      </w:pPr>
    </w:p>
    <w:p w14:paraId="456CEA8F" w14:textId="7E6F4F8E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0F4BF21A" w14:textId="6F937821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07747C08" w14:textId="1AC70411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5FF3CCC0" w14:textId="2702D404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328C775E" w14:textId="51CC29CA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206BFFA7" w14:textId="6A3B7844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0681B74D" w14:textId="3961BC58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75835EB9" w14:textId="4BD5C87B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6378F877" w14:textId="32E0C8A5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747E2C7E" w14:textId="277DD3B6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36D1C97C" w14:textId="388C4AD4" w:rsidR="0072352A" w:rsidRPr="00A07891" w:rsidRDefault="0072352A" w:rsidP="0072352A">
      <w:pPr>
        <w:spacing w:line="360" w:lineRule="auto"/>
        <w:jc w:val="both"/>
        <w:rPr>
          <w:rFonts w:asciiTheme="minorHAnsi" w:hAnsiTheme="minorHAnsi"/>
        </w:rPr>
      </w:pPr>
    </w:p>
    <w:p w14:paraId="791F6B7F" w14:textId="21004F15" w:rsidR="002F6808" w:rsidRDefault="002F6808" w:rsidP="0072352A">
      <w:pPr>
        <w:spacing w:line="360" w:lineRule="auto"/>
        <w:jc w:val="both"/>
        <w:rPr>
          <w:rFonts w:asciiTheme="minorHAnsi" w:hAnsiTheme="minorHAnsi"/>
        </w:rPr>
      </w:pPr>
    </w:p>
    <w:p w14:paraId="23E68E0E" w14:textId="5EE4761E" w:rsidR="000223ED" w:rsidRDefault="000223ED" w:rsidP="0072352A">
      <w:pPr>
        <w:spacing w:line="360" w:lineRule="auto"/>
        <w:jc w:val="both"/>
        <w:rPr>
          <w:rFonts w:asciiTheme="minorHAnsi" w:hAnsiTheme="minorHAnsi"/>
        </w:rPr>
      </w:pPr>
    </w:p>
    <w:p w14:paraId="7D943E3A" w14:textId="3B243566" w:rsidR="000223ED" w:rsidRDefault="000223ED" w:rsidP="0072352A">
      <w:pPr>
        <w:spacing w:line="360" w:lineRule="auto"/>
        <w:jc w:val="both"/>
        <w:rPr>
          <w:rFonts w:asciiTheme="minorHAnsi" w:hAnsiTheme="minorHAnsi"/>
        </w:rPr>
      </w:pPr>
    </w:p>
    <w:p w14:paraId="77216D7B" w14:textId="5872094F" w:rsidR="000223ED" w:rsidRDefault="000223ED" w:rsidP="0072352A">
      <w:pPr>
        <w:spacing w:line="360" w:lineRule="auto"/>
        <w:jc w:val="both"/>
        <w:rPr>
          <w:rFonts w:asciiTheme="minorHAnsi" w:hAnsiTheme="minorHAnsi"/>
        </w:rPr>
      </w:pPr>
    </w:p>
    <w:p w14:paraId="29DBFED5" w14:textId="77777777" w:rsidR="000223ED" w:rsidRPr="00A07891" w:rsidRDefault="000223ED" w:rsidP="0072352A">
      <w:pPr>
        <w:spacing w:line="360" w:lineRule="auto"/>
        <w:jc w:val="both"/>
        <w:rPr>
          <w:rFonts w:asciiTheme="minorHAnsi" w:hAnsiTheme="minorHAnsi"/>
        </w:rPr>
      </w:pPr>
    </w:p>
    <w:p w14:paraId="57B3850F" w14:textId="77777777" w:rsidR="002F6808" w:rsidRPr="00A07891" w:rsidRDefault="002F6808" w:rsidP="0072352A">
      <w:pPr>
        <w:spacing w:line="360" w:lineRule="auto"/>
        <w:jc w:val="both"/>
        <w:rPr>
          <w:rFonts w:asciiTheme="minorHAnsi" w:hAnsiTheme="minorHAnsi"/>
        </w:rPr>
      </w:pPr>
    </w:p>
    <w:p w14:paraId="140FD888" w14:textId="77777777" w:rsidR="00403628" w:rsidRDefault="003A0728" w:rsidP="00403628">
      <w:pPr>
        <w:spacing w:line="360" w:lineRule="auto"/>
        <w:ind w:left="708" w:firstLine="372"/>
        <w:jc w:val="both"/>
        <w:rPr>
          <w:rFonts w:asciiTheme="minorHAnsi" w:hAnsiTheme="minorHAnsi"/>
        </w:rPr>
      </w:pPr>
      <w:r w:rsidRPr="00A07891">
        <w:rPr>
          <w:rFonts w:asciiTheme="minorHAnsi" w:hAnsiTheme="minorHAnsi"/>
        </w:rPr>
        <w:lastRenderedPageBreak/>
        <w:t>El alcance de este desarrollo es:</w:t>
      </w:r>
    </w:p>
    <w:p w14:paraId="7A080C4A" w14:textId="77777777" w:rsidR="00403628" w:rsidRDefault="00403628" w:rsidP="00403628">
      <w:pPr>
        <w:spacing w:line="360" w:lineRule="auto"/>
        <w:ind w:left="708" w:firstLine="372"/>
        <w:jc w:val="both"/>
        <w:rPr>
          <w:rFonts w:asciiTheme="minorHAnsi" w:hAnsiTheme="minorHAnsi"/>
        </w:rPr>
      </w:pPr>
    </w:p>
    <w:tbl>
      <w:tblPr>
        <w:tblW w:w="7871" w:type="dxa"/>
        <w:tblInd w:w="63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6671"/>
      </w:tblGrid>
      <w:tr w:rsidR="00403628" w:rsidRPr="00403628" w14:paraId="792AF523" w14:textId="77777777" w:rsidTr="00A743D9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05B34FC2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/>
                <w:bCs/>
                <w:color w:val="FFFFFF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/>
                <w:bCs/>
                <w:color w:val="FFFFFF"/>
                <w:lang w:eastAsia="es-PE"/>
              </w:rPr>
              <w:t>Código CP</w:t>
            </w:r>
          </w:p>
        </w:tc>
        <w:tc>
          <w:tcPr>
            <w:tcW w:w="667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4B077BF3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b/>
                <w:bCs/>
                <w:color w:val="FFFFFF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/>
                <w:bCs/>
                <w:color w:val="FFFFFF"/>
                <w:lang w:eastAsia="es-PE"/>
              </w:rPr>
              <w:t>Resumen</w:t>
            </w:r>
          </w:p>
        </w:tc>
      </w:tr>
      <w:tr w:rsidR="00403628" w:rsidRPr="00403628" w14:paraId="64BCC088" w14:textId="77777777" w:rsidTr="00A743D9">
        <w:trPr>
          <w:trHeight w:val="1530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0B3415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CP001</w:t>
            </w:r>
          </w:p>
        </w:tc>
        <w:tc>
          <w:tcPr>
            <w:tcW w:w="66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D9C08D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Verificar que al presiona el botón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t>"CREAR</w:t>
            </w:r>
            <w:proofErr w:type="gramStart"/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t>"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  de</w:t>
            </w:r>
            <w:proofErr w:type="gram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 color Azul o gris se abra el formulario de pago con los siguientes campos: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1. Logo del comercio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2. Caja de texto - Número de tarjeta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3. Caja de texto - Fecha de vencimiento (MM/AA)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4. Caja de texto - CVV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5 Caja de texto - Nombre de TH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6 Caja de texto - Apellido de TH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7. Caja de texto - E-mail del TH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8. Botón "Pagar..." indicando importe</w:t>
            </w:r>
          </w:p>
        </w:tc>
      </w:tr>
      <w:tr w:rsidR="00403628" w:rsidRPr="00403628" w14:paraId="050389D2" w14:textId="77777777" w:rsidTr="00AC017B">
        <w:trPr>
          <w:trHeight w:val="721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330AAE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CP002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2D96EC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si falta completar algún campo del </w:t>
            </w:r>
            <w:proofErr w:type="gram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formulario ,</w:t>
            </w:r>
            <w:proofErr w:type="gram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al momento de dar clic en “Pagar”, el formulario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vibrará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y resaltará el(los) campo(s) </w:t>
            </w:r>
            <w:r w:rsidRPr="00403628">
              <w:rPr>
                <w:rFonts w:asciiTheme="minorHAnsi" w:eastAsia="Times New Roman" w:hAnsiTheme="minorHAnsi" w:cstheme="minorHAnsi"/>
                <w:color w:val="FF0000"/>
                <w:lang w:eastAsia="es-PE"/>
              </w:rPr>
              <w:t>en rojo</w:t>
            </w:r>
          </w:p>
        </w:tc>
      </w:tr>
      <w:tr w:rsidR="00403628" w:rsidRPr="00403628" w14:paraId="5B2CA921" w14:textId="77777777" w:rsidTr="00AC017B">
        <w:trPr>
          <w:trHeight w:val="703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CAE599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CP003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D71425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Verificar que el campo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 xml:space="preserve">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Numero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 xml:space="preserve"> de tarjeta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solo se puedan ingresar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carateres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numericos</w:t>
            </w:r>
            <w:proofErr w:type="spellEnd"/>
          </w:p>
        </w:tc>
      </w:tr>
      <w:tr w:rsidR="00403628" w:rsidRPr="00403628" w14:paraId="620C2999" w14:textId="77777777" w:rsidTr="00AC017B">
        <w:trPr>
          <w:trHeight w:val="68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614116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CP004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0ACAA0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al ingresar un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nro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color w:val="FF0000"/>
                <w:lang w:eastAsia="es-PE"/>
              </w:rPr>
              <w:t>no real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de tarjeta, el campo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numero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de tarjeta se resalte </w:t>
            </w:r>
            <w:r w:rsidRPr="00403628">
              <w:rPr>
                <w:rFonts w:asciiTheme="minorHAnsi" w:eastAsia="Times New Roman" w:hAnsiTheme="minorHAnsi" w:cstheme="minorHAnsi"/>
                <w:color w:val="FF0000"/>
                <w:lang w:eastAsia="es-PE"/>
              </w:rPr>
              <w:t>en rojo</w:t>
            </w:r>
          </w:p>
        </w:tc>
      </w:tr>
      <w:tr w:rsidR="00403628" w:rsidRPr="00403628" w14:paraId="38F88FF8" w14:textId="77777777" w:rsidTr="00AC017B">
        <w:trPr>
          <w:trHeight w:val="42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A4CBBF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CP005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2906D9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Validar que se vea el logo de la tarjeta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 xml:space="preserve"> VISA</w:t>
            </w:r>
          </w:p>
        </w:tc>
      </w:tr>
      <w:tr w:rsidR="00403628" w:rsidRPr="00403628" w14:paraId="33D023E2" w14:textId="77777777" w:rsidTr="00AC017B">
        <w:trPr>
          <w:trHeight w:val="417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B7EE78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CP006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442F1C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Validar que se vea el logo de la tarjeta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MASTERCARD</w:t>
            </w:r>
          </w:p>
        </w:tc>
      </w:tr>
      <w:tr w:rsidR="00403628" w:rsidRPr="00403628" w14:paraId="7B518BD6" w14:textId="77777777" w:rsidTr="00AC017B">
        <w:trPr>
          <w:trHeight w:val="424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FD5F5B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CP007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40001F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Validar que se vea el logo de la tarjeta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AMEX</w:t>
            </w:r>
          </w:p>
        </w:tc>
      </w:tr>
      <w:tr w:rsidR="00403628" w:rsidRPr="00403628" w14:paraId="152C4995" w14:textId="77777777" w:rsidTr="00AC017B">
        <w:trPr>
          <w:trHeight w:val="416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6E8423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CP008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CFDBB3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Validar que se vea el logo de la tarjeta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DINNERS</w:t>
            </w:r>
          </w:p>
        </w:tc>
      </w:tr>
      <w:tr w:rsidR="00403628" w:rsidRPr="00403628" w14:paraId="28C8287A" w14:textId="77777777" w:rsidTr="00AC017B">
        <w:trPr>
          <w:trHeight w:val="393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0FA4A8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CP009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2C9E77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Validar que se vea el logo de la tarjeta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UNION PAY</w:t>
            </w:r>
          </w:p>
        </w:tc>
      </w:tr>
      <w:tr w:rsidR="00403628" w:rsidRPr="00403628" w14:paraId="5B23AD40" w14:textId="77777777" w:rsidTr="00AC017B">
        <w:trPr>
          <w:trHeight w:val="413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C5A3DE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CP010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2C436E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el campo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Fecha vencimiento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cumpla con el formato MM/AA</w:t>
            </w:r>
          </w:p>
        </w:tc>
      </w:tr>
      <w:tr w:rsidR="00403628" w:rsidRPr="00403628" w14:paraId="19A0A4D3" w14:textId="77777777" w:rsidTr="00A743D9">
        <w:trPr>
          <w:trHeight w:val="76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BA455F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CP011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040E2D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Verificar que el campo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 xml:space="preserve"> Fecha vencimiento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solo se puedan ingresar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carateres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numericos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validos respetando el número de meses.</w:t>
            </w:r>
          </w:p>
        </w:tc>
      </w:tr>
      <w:tr w:rsidR="00403628" w:rsidRPr="00403628" w14:paraId="5223F5A0" w14:textId="77777777" w:rsidTr="00AC017B">
        <w:trPr>
          <w:trHeight w:val="501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2E00047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CP012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778487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el campo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CVV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solo se permita ingresar caracteres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numericos</w:t>
            </w:r>
            <w:proofErr w:type="spellEnd"/>
          </w:p>
        </w:tc>
      </w:tr>
      <w:tr w:rsidR="00403628" w:rsidRPr="00403628" w14:paraId="327B73E8" w14:textId="77777777" w:rsidTr="00AC017B">
        <w:trPr>
          <w:trHeight w:val="551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92D903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CP013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9C126B" w14:textId="7862A242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el campo </w:t>
            </w:r>
            <w:r w:rsidR="00AC017B" w:rsidRPr="00AC017B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Nombre</w:t>
            </w:r>
            <w:r w:rsidR="00AC017B" w:rsidRPr="00AC017B">
              <w:rPr>
                <w:rFonts w:asciiTheme="minorHAnsi" w:eastAsia="Times New Roman" w:hAnsiTheme="minorHAnsi" w:cstheme="minorHAnsi"/>
                <w:lang w:eastAsia="es-PE"/>
              </w:rPr>
              <w:t xml:space="preserve"> solo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se permita ingresar caracteres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alfabeticos</w:t>
            </w:r>
            <w:proofErr w:type="spellEnd"/>
          </w:p>
        </w:tc>
      </w:tr>
      <w:tr w:rsidR="00403628" w:rsidRPr="00403628" w14:paraId="1E249E9F" w14:textId="77777777" w:rsidTr="00AC017B">
        <w:trPr>
          <w:trHeight w:val="559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1A4760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CP014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30FB47" w14:textId="3BB6E07A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el campo </w:t>
            </w:r>
            <w:r w:rsidR="00AC017B" w:rsidRPr="00AC017B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Apellido</w:t>
            </w:r>
            <w:r w:rsidR="00AC017B" w:rsidRPr="00AC017B">
              <w:rPr>
                <w:rFonts w:asciiTheme="minorHAnsi" w:eastAsia="Times New Roman" w:hAnsiTheme="minorHAnsi" w:cstheme="minorHAnsi"/>
                <w:lang w:eastAsia="es-PE"/>
              </w:rPr>
              <w:t xml:space="preserve"> solo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se permita ingresar caracteres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alfabeticos</w:t>
            </w:r>
            <w:proofErr w:type="spellEnd"/>
          </w:p>
        </w:tc>
      </w:tr>
      <w:tr w:rsidR="00403628" w:rsidRPr="00403628" w14:paraId="0C8A9500" w14:textId="77777777" w:rsidTr="00AC017B">
        <w:trPr>
          <w:trHeight w:val="567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E60CB4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CP015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825883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el campo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Email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permita ingresar un correo valido</w:t>
            </w:r>
          </w:p>
        </w:tc>
      </w:tr>
      <w:tr w:rsidR="00403628" w:rsidRPr="00403628" w14:paraId="3E8C317B" w14:textId="77777777" w:rsidTr="00A743D9">
        <w:trPr>
          <w:trHeight w:val="76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82DAC5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CP016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0F9321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el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Boton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Pagar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se muestre de color rojo y se muestre el monto a pagar (se contara 2 decimales)</w:t>
            </w:r>
          </w:p>
        </w:tc>
      </w:tr>
      <w:tr w:rsidR="00403628" w:rsidRPr="00403628" w14:paraId="2FFE3618" w14:textId="77777777" w:rsidTr="00A743D9">
        <w:trPr>
          <w:trHeight w:val="76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3530304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CP017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A7874C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Verificar que la transacción sea autorizada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, la trama de respuesta muestre el campo ECI con el valor 07 y código de 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lastRenderedPageBreak/>
              <w:t>Acción 000.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 xml:space="preserve">Cuando se ejecute el botón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Pagar.con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 una tarjeta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t>Visa.</w:t>
            </w:r>
          </w:p>
        </w:tc>
      </w:tr>
      <w:tr w:rsidR="00403628" w:rsidRPr="00403628" w14:paraId="617EBC2B" w14:textId="77777777" w:rsidTr="00A743D9">
        <w:trPr>
          <w:trHeight w:val="76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6DF522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lastRenderedPageBreak/>
              <w:t>CP021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61FEF5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sea denegada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, cuando se ejecute el botón Pagar con una tarjeta 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Visa.</w:t>
            </w:r>
          </w:p>
        </w:tc>
      </w:tr>
      <w:tr w:rsidR="00403628" w:rsidRPr="00403628" w14:paraId="7368A5A2" w14:textId="77777777" w:rsidTr="00A743D9">
        <w:trPr>
          <w:trHeight w:val="120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059C2E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CP022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457365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Verificar que la transacción sea denegada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, cuando se ejecute el botón Pagar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conuna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 tarjeta 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Mastercard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.</w:t>
            </w:r>
          </w:p>
        </w:tc>
      </w:tr>
      <w:tr w:rsidR="00403628" w:rsidRPr="00403628" w14:paraId="55252C39" w14:textId="77777777" w:rsidTr="00A743D9">
        <w:trPr>
          <w:trHeight w:val="120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A71DAF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CP023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2A705A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Verificar que la transacción sea denegada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, cuando se ejecute el botón Pagar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conuna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 tarjeta 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Dinners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.</w:t>
            </w:r>
          </w:p>
        </w:tc>
      </w:tr>
      <w:tr w:rsidR="00403628" w:rsidRPr="00403628" w14:paraId="136ACE0D" w14:textId="77777777" w:rsidTr="00A743D9">
        <w:trPr>
          <w:trHeight w:val="76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E1E668B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CP024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50A22F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sea denegada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, cuando se ejecute el botón Pagar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conuna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tarjeta Amex.</w:t>
            </w:r>
          </w:p>
        </w:tc>
      </w:tr>
      <w:tr w:rsidR="00403628" w:rsidRPr="00403628" w14:paraId="097F0F22" w14:textId="77777777" w:rsidTr="00A743D9">
        <w:trPr>
          <w:trHeight w:val="76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36F8E8F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CP033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BCC283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proofErr w:type="gram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Verificar  si</w:t>
            </w:r>
            <w:proofErr w:type="gram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se ingresa con un Comercio inactivo en BackOffice este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sera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denegado.</w:t>
            </w:r>
          </w:p>
        </w:tc>
      </w:tr>
      <w:tr w:rsidR="00403628" w:rsidRPr="00403628" w14:paraId="124F6C4D" w14:textId="77777777" w:rsidTr="00A743D9">
        <w:trPr>
          <w:trHeight w:val="270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744246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CP038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1F56BE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Verificar que al presiona el botón "CREAR</w:t>
            </w:r>
            <w:proofErr w:type="gram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"  de</w:t>
            </w:r>
            <w:proofErr w:type="gram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 color Azul o gris se abra el formulario de pago con los siguientes campos: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1. Logo del comercio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2. Caja de texto - Número de tarjeta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3. Caja de texto - Fecha de vencimiento (MM/AA) o (MM/AAAA)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4. Caja de texto - CVV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5. Caja de texto - Nombre de TH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6. Caja de texto - Apellido de TH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7. Caja de texto - E-mail del TH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 xml:space="preserve">8.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t>Checkbox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t xml:space="preserve"> - Recordar Tarjeta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br/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9. Botón "Pagar..." indicando importe</w:t>
            </w:r>
          </w:p>
        </w:tc>
      </w:tr>
      <w:tr w:rsidR="00403628" w:rsidRPr="00403628" w14:paraId="5395D4F7" w14:textId="77777777" w:rsidTr="00A743D9">
        <w:trPr>
          <w:trHeight w:val="102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FA7F12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CP039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E998C0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si falta completar algún campo del </w:t>
            </w:r>
            <w:proofErr w:type="gram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formulario ,</w:t>
            </w:r>
            <w:proofErr w:type="gram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al momento de dar clic en “Pagar”, el formulario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vibrará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y resaltará el(los) campo(s) </w:t>
            </w:r>
            <w:r w:rsidRPr="00403628">
              <w:rPr>
                <w:rFonts w:asciiTheme="minorHAnsi" w:eastAsia="Times New Roman" w:hAnsiTheme="minorHAnsi" w:cstheme="minorHAnsi"/>
                <w:color w:val="FF0000"/>
                <w:lang w:eastAsia="es-PE"/>
              </w:rPr>
              <w:t>en rojo</w:t>
            </w:r>
          </w:p>
        </w:tc>
      </w:tr>
      <w:tr w:rsidR="00403628" w:rsidRPr="00403628" w14:paraId="5A8E7274" w14:textId="77777777" w:rsidTr="00A743D9">
        <w:trPr>
          <w:trHeight w:val="76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617F20E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CP040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ADD342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se permita activar el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checkbox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Recordar tarjeta.</w:t>
            </w:r>
          </w:p>
        </w:tc>
      </w:tr>
      <w:tr w:rsidR="00403628" w:rsidRPr="00403628" w14:paraId="163C8097" w14:textId="77777777" w:rsidTr="00A743D9">
        <w:trPr>
          <w:trHeight w:val="102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C9A010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CP041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0E4A13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al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 xml:space="preserve">activar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check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"recordar tarjeta", permita ingresar un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alias.</w:t>
            </w:r>
          </w:p>
        </w:tc>
      </w:tr>
      <w:tr w:rsidR="00403628" w:rsidRPr="00403628" w14:paraId="22FA4CC5" w14:textId="77777777" w:rsidTr="00A743D9">
        <w:trPr>
          <w:trHeight w:val="102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1DD17C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CP042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FA5777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Al realizar el enrolamiento de una tarjeta, se </w:t>
            </w:r>
            <w:proofErr w:type="gram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validara</w:t>
            </w:r>
            <w:proofErr w:type="gram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que siempre solicitare ingresar CVV </w:t>
            </w:r>
            <w:r w:rsidRPr="00403628">
              <w:rPr>
                <w:rFonts w:asciiTheme="minorHAnsi" w:eastAsia="Times New Roman" w:hAnsiTheme="minorHAnsi" w:cstheme="minorHAnsi"/>
                <w:color w:val="FF0000"/>
                <w:lang w:eastAsia="es-PE"/>
              </w:rPr>
              <w:t xml:space="preserve">(Se cuente con o sin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FF0000"/>
                <w:lang w:eastAsia="es-PE"/>
              </w:rPr>
              <w:t>check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FF0000"/>
                <w:lang w:eastAsia="es-PE"/>
              </w:rPr>
              <w:t xml:space="preserve"> el campo CVV en la configuración del comercio)</w:t>
            </w:r>
          </w:p>
        </w:tc>
      </w:tr>
      <w:tr w:rsidR="00403628" w:rsidRPr="00403628" w14:paraId="6A800553" w14:textId="77777777" w:rsidTr="00A743D9">
        <w:trPr>
          <w:trHeight w:val="130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5FE18D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lastRenderedPageBreak/>
              <w:t>CP043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5CE312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Realizar una transacción exitosa realizando la acción de "recordar tarjeta".</w:t>
            </w:r>
          </w:p>
        </w:tc>
      </w:tr>
      <w:tr w:rsidR="00403628" w:rsidRPr="00403628" w14:paraId="180439C5" w14:textId="77777777" w:rsidTr="00A743D9">
        <w:trPr>
          <w:trHeight w:val="132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592E8C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CP044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5B9232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Al realizar pago con una tarjeta ya recordad, no debe solicitar ingresar CVV. (Se cuente con o sin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check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 el campo CVV en la configuración del comercio)</w:t>
            </w:r>
          </w:p>
        </w:tc>
      </w:tr>
      <w:tr w:rsidR="00403628" w:rsidRPr="00403628" w14:paraId="2292B0BC" w14:textId="77777777" w:rsidTr="00A743D9">
        <w:trPr>
          <w:trHeight w:val="54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28F77B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CP045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AB1D60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Relizar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 una transacción exitosa utilizando una tarjeta recordada (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tokenizada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)</w:t>
            </w:r>
          </w:p>
        </w:tc>
      </w:tr>
      <w:tr w:rsidR="00403628" w:rsidRPr="00403628" w14:paraId="1BDF577A" w14:textId="77777777" w:rsidTr="00A743D9">
        <w:trPr>
          <w:trHeight w:val="54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92F35C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CP046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8F132C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Verificar que la transacción sea autorizada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, la trama de respuesta muestre el campo ECI con el valor 07, Cuando se ejecute el botón Pagar con una tarjeta Visa recordada con Alias.</w:t>
            </w:r>
          </w:p>
        </w:tc>
      </w:tr>
      <w:tr w:rsidR="00403628" w:rsidRPr="00403628" w14:paraId="3D7A2C12" w14:textId="77777777" w:rsidTr="00A743D9">
        <w:trPr>
          <w:trHeight w:val="54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2BAAA6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CP047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3E9F83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Verificar que la transacción sea autorizada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, la trama de respuesta muestre el campo ECI con el valor 07, Cuando se ejecute el botón Pagar con una tarjeta MASTERCARD recordada con Alias.</w:t>
            </w:r>
          </w:p>
        </w:tc>
      </w:tr>
      <w:tr w:rsidR="00403628" w:rsidRPr="00403628" w14:paraId="7EF7A211" w14:textId="77777777" w:rsidTr="00AC017B">
        <w:trPr>
          <w:trHeight w:val="99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F99352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CP048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957008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Verificar que la transacción sea autorizada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, la trama de respuesta muestre el campo ECI con el valor 07, Cuando se ejecute el botón Pagar con una tarjeta DINERS recordada con Alias.</w:t>
            </w:r>
          </w:p>
        </w:tc>
      </w:tr>
      <w:tr w:rsidR="00403628" w:rsidRPr="00403628" w14:paraId="4BCC5AF6" w14:textId="77777777" w:rsidTr="00AC017B">
        <w:trPr>
          <w:trHeight w:val="981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116B18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CP049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4680EA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Verificar que la transacción sea autorizada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, la trama de respuesta muestre el campo ECI con el valor 07, Cuando se ejecute el botón Pagar con una tarjeta AMEX recordada con Alias.</w:t>
            </w:r>
          </w:p>
        </w:tc>
      </w:tr>
      <w:tr w:rsidR="00403628" w:rsidRPr="00403628" w14:paraId="064D6EEE" w14:textId="77777777" w:rsidTr="00A743D9">
        <w:trPr>
          <w:trHeight w:val="54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9CA73EB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CP050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CDF56E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Verificar que la transacción sea denegada mediante </w:t>
            </w:r>
            <w:proofErr w:type="spellStart"/>
            <w:proofErr w:type="gram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,,</w:t>
            </w:r>
            <w:proofErr w:type="gram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 xml:space="preserve">Cuando se ejecute el botón Pagar con una tarjeta recordada Visa,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Mastercard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,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Diners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 y Amex</w:t>
            </w:r>
          </w:p>
        </w:tc>
      </w:tr>
      <w:tr w:rsidR="00403628" w:rsidRPr="00403628" w14:paraId="2E73F6E5" w14:textId="77777777" w:rsidTr="00A743D9">
        <w:trPr>
          <w:trHeight w:val="54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A55E80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CP052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273DA0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Verificar que al presiona el botón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t xml:space="preserve">"Paga con Visa" 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se abra el formulario de pago con los siguientes campos: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1. Logo del comercio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2. Caja de texto - Número de tarjeta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3. Caja de texto - Fecha de vencimiento (mm/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aa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)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4. Caja de texto - CVV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 xml:space="preserve">5.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Checkbox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 - Recordar Tarjeta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6. Botón pagar indicando importe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br/>
              <w:t>Validar que no se muestre Nombre y Apellido.</w:t>
            </w:r>
          </w:p>
        </w:tc>
      </w:tr>
      <w:tr w:rsidR="00403628" w:rsidRPr="00403628" w14:paraId="6481C400" w14:textId="77777777" w:rsidTr="00AC017B">
        <w:trPr>
          <w:trHeight w:val="874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D38BE1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CP053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AA04AB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si falta completar algún campo del </w:t>
            </w:r>
            <w:proofErr w:type="gram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formulario ,</w:t>
            </w:r>
            <w:proofErr w:type="gram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al momento de dar clic en “Pagar”, el formulario vibrará y resaltará el(los) campo(s) </w:t>
            </w:r>
            <w:r w:rsidRPr="00403628">
              <w:rPr>
                <w:rFonts w:asciiTheme="minorHAnsi" w:eastAsia="Times New Roman" w:hAnsiTheme="minorHAnsi" w:cstheme="minorHAnsi"/>
                <w:color w:val="FF0000"/>
                <w:lang w:eastAsia="es-PE"/>
              </w:rPr>
              <w:t>en rojo</w:t>
            </w:r>
          </w:p>
        </w:tc>
      </w:tr>
      <w:tr w:rsidR="00403628" w:rsidRPr="00403628" w14:paraId="41719FDB" w14:textId="77777777" w:rsidTr="00A743D9">
        <w:trPr>
          <w:trHeight w:val="127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491076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CP054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095E40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se permita activar el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checkbox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Recordar tarjeta</w:t>
            </w:r>
          </w:p>
        </w:tc>
      </w:tr>
      <w:tr w:rsidR="00403628" w:rsidRPr="00403628" w14:paraId="7944CEC5" w14:textId="77777777" w:rsidTr="00A743D9">
        <w:trPr>
          <w:trHeight w:val="127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0E6FE6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lastRenderedPageBreak/>
              <w:t>CP055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E78E24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sea autorizada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, la trama de respuesta muestre el campo ECI con el valor 07, Cuando se ejecute el botón Pagar con una tarjeta Visa recordada con Alias.</w:t>
            </w:r>
          </w:p>
        </w:tc>
      </w:tr>
      <w:tr w:rsidR="00403628" w:rsidRPr="00403628" w14:paraId="6E1C4B90" w14:textId="77777777" w:rsidTr="00A743D9">
        <w:trPr>
          <w:trHeight w:val="153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BD57A5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CP056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D84D59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sea autorizada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, la trama de respuesta muestre el campo ECI con el valor 07, Cuando se ejecute el botón Pagar con una tarjeta MASTERCARD, DINERS O AMEX recordada con Alias.</w:t>
            </w:r>
          </w:p>
        </w:tc>
      </w:tr>
      <w:tr w:rsidR="00403628" w:rsidRPr="00403628" w14:paraId="428BEA2E" w14:textId="77777777" w:rsidTr="00A743D9">
        <w:trPr>
          <w:trHeight w:val="510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8BB372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CP058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6FF80D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Verificar que al presiona el botón "CREAR</w:t>
            </w:r>
            <w:proofErr w:type="gram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"  de</w:t>
            </w:r>
            <w:proofErr w:type="gram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 color Azul o gris se abra el formulario de pago con los siguientes campos: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1. Logo del comercio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2. Caja de texto - Número de tarjeta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3. Caja de texto - Fecha de vencimiento (MM/AA)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4. Caja de texto - CVV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5. Caja de texto - Nombre de TH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6. Caja de texto - Apellido de TH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7. Caja de texto - E-mail del TH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 xml:space="preserve">8. Lista - Número de cuotas </w:t>
            </w:r>
            <w:r w:rsidRPr="00403628">
              <w:rPr>
                <w:rFonts w:asciiTheme="minorHAnsi" w:eastAsia="Times New Roman" w:hAnsiTheme="minorHAnsi" w:cstheme="minorHAnsi"/>
                <w:color w:val="FF0000"/>
                <w:lang w:eastAsia="es-PE"/>
              </w:rPr>
              <w:t xml:space="preserve">(Esta lista aparece si el BIN ingresado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FF0000"/>
                <w:lang w:eastAsia="es-PE"/>
              </w:rPr>
              <w:t>esta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FF0000"/>
                <w:lang w:eastAsia="es-PE"/>
              </w:rPr>
              <w:t xml:space="preserve"> configurado con la opción cuotas, además que el comercio tenga habilitado el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FF0000"/>
                <w:lang w:eastAsia="es-PE"/>
              </w:rPr>
              <w:t>flag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FF0000"/>
                <w:lang w:eastAsia="es-PE"/>
              </w:rPr>
              <w:t xml:space="preserve"> "mostrar cuotas". Esta configuración se debe leer del mantenimiento de cuotas por BIN del BackOffice Canales)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 xml:space="preserve">9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Checkbox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 - Recordar Tarjeta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10. Botón pagar indicando importe</w:t>
            </w:r>
          </w:p>
        </w:tc>
      </w:tr>
      <w:tr w:rsidR="00403628" w:rsidRPr="00403628" w14:paraId="0784B1A0" w14:textId="77777777" w:rsidTr="00A743D9">
        <w:trPr>
          <w:trHeight w:val="102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A3D04A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CP059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7A57BD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si falta completar algún campo del </w:t>
            </w:r>
            <w:proofErr w:type="gram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formulario ,</w:t>
            </w:r>
            <w:proofErr w:type="gram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al momento de dar clic en “Pagar”, el formulario vibrará y resaltará el(los) campo(s) </w:t>
            </w:r>
            <w:r w:rsidRPr="00403628">
              <w:rPr>
                <w:rFonts w:asciiTheme="minorHAnsi" w:eastAsia="Times New Roman" w:hAnsiTheme="minorHAnsi" w:cstheme="minorHAnsi"/>
                <w:color w:val="FF0000"/>
                <w:lang w:eastAsia="es-PE"/>
              </w:rPr>
              <w:t>en rojo</w:t>
            </w:r>
          </w:p>
        </w:tc>
      </w:tr>
      <w:tr w:rsidR="00403628" w:rsidRPr="00403628" w14:paraId="6315A5E4" w14:textId="77777777" w:rsidTr="00A743D9">
        <w:trPr>
          <w:trHeight w:val="76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9EF0F0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CP060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8DE84D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Verificar que la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 xml:space="preserve"> Lista Cuotas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muestre una lista </w:t>
            </w:r>
          </w:p>
        </w:tc>
      </w:tr>
      <w:tr w:rsidR="00403628" w:rsidRPr="00403628" w14:paraId="0BB756A6" w14:textId="77777777" w:rsidTr="00A743D9">
        <w:trPr>
          <w:trHeight w:val="76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8A0673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CP061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2655D3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se permita activar el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checkbox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Recordar tarjeta</w:t>
            </w:r>
          </w:p>
        </w:tc>
      </w:tr>
      <w:tr w:rsidR="00403628" w:rsidRPr="00403628" w14:paraId="7C32835A" w14:textId="77777777" w:rsidTr="00A743D9">
        <w:trPr>
          <w:trHeight w:val="76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383CD5D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CP062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6A1EF5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el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Boton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Pagar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se muestre de color rojo y se muestre el monto a pagar (se contara 2 decimales)</w:t>
            </w:r>
          </w:p>
        </w:tc>
      </w:tr>
      <w:tr w:rsidR="00403628" w:rsidRPr="00403628" w14:paraId="6AD57F8D" w14:textId="77777777" w:rsidTr="00A743D9">
        <w:trPr>
          <w:trHeight w:val="162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E6188B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CP063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486848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sea autorizada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, la trama de respuesta muestre el campo ECI con el valor 07 y código de acción 000.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 xml:space="preserve">Cuando se ejecute el botón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Pagar.con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una tarjeta Visa.</w:t>
            </w:r>
          </w:p>
        </w:tc>
      </w:tr>
      <w:tr w:rsidR="00403628" w:rsidRPr="00403628" w14:paraId="7CB5345F" w14:textId="77777777" w:rsidTr="00A743D9">
        <w:trPr>
          <w:trHeight w:val="102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8B258F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lastRenderedPageBreak/>
              <w:t>CP067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2C90A0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sea denegada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,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>Cuando se ejecute el botón Pagar con una tarjeta Visa</w:t>
            </w:r>
          </w:p>
        </w:tc>
      </w:tr>
      <w:tr w:rsidR="00403628" w:rsidRPr="00403628" w14:paraId="54B063B3" w14:textId="77777777" w:rsidTr="00A743D9">
        <w:trPr>
          <w:trHeight w:val="102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A71014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CP068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20BAEF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sea denegada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,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 xml:space="preserve">Cuando se ejecute el botón Pagar con una tarjeta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Mastercard</w:t>
            </w:r>
            <w:proofErr w:type="spellEnd"/>
          </w:p>
        </w:tc>
      </w:tr>
      <w:tr w:rsidR="00403628" w:rsidRPr="00403628" w14:paraId="5B70748F" w14:textId="77777777" w:rsidTr="00A743D9">
        <w:trPr>
          <w:trHeight w:val="102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EDB40E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CP069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213162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sea denegada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,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 xml:space="preserve">Cuando se ejecute el botón Pagar con una tarjeta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Dinners</w:t>
            </w:r>
            <w:proofErr w:type="spellEnd"/>
          </w:p>
        </w:tc>
      </w:tr>
      <w:tr w:rsidR="00403628" w:rsidRPr="00403628" w14:paraId="0A268F37" w14:textId="77777777" w:rsidTr="00A743D9">
        <w:trPr>
          <w:trHeight w:val="102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348AD0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CP070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BE0083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sea denegada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,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>Cuando se ejecute el botón Pagar con una tarjeta Amex</w:t>
            </w:r>
          </w:p>
        </w:tc>
      </w:tr>
      <w:tr w:rsidR="00403628" w:rsidRPr="00403628" w14:paraId="51FEB42B" w14:textId="77777777" w:rsidTr="00A743D9">
        <w:trPr>
          <w:trHeight w:val="637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50DA92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CP072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DDBF40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Verificar que al presiona el botón "CREAR</w:t>
            </w:r>
            <w:proofErr w:type="gram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"  de</w:t>
            </w:r>
            <w:proofErr w:type="gram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color Azul o gris se abra el formulario de pago con los siguientes campos: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>1. Logo del comercio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>2. Caja de texto - Número de tarjeta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>- Validar que luego de ingresar la tarjeta FORANEA se muestre en la parte superior la elegibilidad con la moneda de la tarjeta y del comercio.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>3. Caja de texto - Fecha de vencimiento (MM/AA)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>4. Caja de texto - CVV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>5. Caja de texto - Nombre de TH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>6. Caja de texto - Apellido de TH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>7. Caja de texto - E-mail del TH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>8. Caja de texto autocompletar - País de facturación (Esta caja de texto aparece si el BIN ingresado es foráneo)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>9. Caja de texto autocompletar - Ciudad de facturación (Esta caja de texto aparece si el BIN ingresado es foráneo, se filtra según lo ingresado en país)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 xml:space="preserve">1O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Checkbox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- Recordar Tarjeta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>11. Botón pagar indicando importe</w:t>
            </w:r>
          </w:p>
        </w:tc>
      </w:tr>
      <w:tr w:rsidR="00403628" w:rsidRPr="00403628" w14:paraId="6BD0E1AB" w14:textId="77777777" w:rsidTr="00A743D9">
        <w:trPr>
          <w:trHeight w:val="102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52BF1F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CP073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7AD883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si falta completar algún campo del </w:t>
            </w:r>
            <w:proofErr w:type="gram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formulario ,</w:t>
            </w:r>
            <w:proofErr w:type="gram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al momento de dar clic en “Pagar”, el formulario vibrará y resaltará el(los) campo(s) en rojo</w:t>
            </w:r>
          </w:p>
        </w:tc>
      </w:tr>
      <w:tr w:rsidR="00403628" w:rsidRPr="00403628" w14:paraId="6D768C90" w14:textId="77777777" w:rsidTr="00A743D9">
        <w:trPr>
          <w:trHeight w:val="102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6E5348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CP074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7DDC3A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al ingresar un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 xml:space="preserve">BIN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foraneo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aparezca el campo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Pais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y se autocomplete</w:t>
            </w:r>
          </w:p>
        </w:tc>
      </w:tr>
      <w:tr w:rsidR="00403628" w:rsidRPr="00403628" w14:paraId="2D9800B3" w14:textId="77777777" w:rsidTr="00A743D9">
        <w:trPr>
          <w:trHeight w:val="102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FB54F0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CP075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F6794A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al ingresar un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 xml:space="preserve">BIN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foraneo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aparezca el campo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 xml:space="preserve">Ciudad de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Factuación</w:t>
            </w:r>
            <w:proofErr w:type="spellEnd"/>
          </w:p>
        </w:tc>
      </w:tr>
      <w:tr w:rsidR="00403628" w:rsidRPr="00403628" w14:paraId="7AAF7319" w14:textId="77777777" w:rsidTr="00A743D9">
        <w:trPr>
          <w:trHeight w:val="76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B5F8D66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lastRenderedPageBreak/>
              <w:t>CP076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C048A3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el campo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Ciudad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permita ingresar </w:t>
            </w:r>
            <w:proofErr w:type="gram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caracteres 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alfabeticos</w:t>
            </w:r>
            <w:proofErr w:type="spellEnd"/>
            <w:proofErr w:type="gramEnd"/>
          </w:p>
        </w:tc>
      </w:tr>
      <w:tr w:rsidR="00403628" w:rsidRPr="00403628" w14:paraId="2D0041D3" w14:textId="77777777" w:rsidTr="00A743D9">
        <w:trPr>
          <w:trHeight w:val="76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DF76C6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CP077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DC6AF7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el campo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Pais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permita ingresar </w:t>
            </w:r>
            <w:proofErr w:type="gram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caracteres 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alfabeticos</w:t>
            </w:r>
            <w:proofErr w:type="spellEnd"/>
            <w:proofErr w:type="gramEnd"/>
          </w:p>
        </w:tc>
      </w:tr>
      <w:tr w:rsidR="00403628" w:rsidRPr="00403628" w14:paraId="01D6C8F5" w14:textId="77777777" w:rsidTr="00A743D9">
        <w:trPr>
          <w:trHeight w:val="76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DEA090D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CP078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6A29EB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se permita activar el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checkbox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Recordar tarjeta</w:t>
            </w:r>
          </w:p>
        </w:tc>
      </w:tr>
      <w:tr w:rsidR="00403628" w:rsidRPr="00403628" w14:paraId="7E2F172F" w14:textId="77777777" w:rsidTr="00AC017B">
        <w:trPr>
          <w:trHeight w:val="1423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E81567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CP079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89E551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sea autorizada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, la trama de respuesta muestre el campo ECI con el valor 07 y código de Acción 000.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 xml:space="preserve">Cuando se ejecute el botón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Pagar.con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una tarjeta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Visa Foránea y se elige la moneda del tarjetahabiente.</w:t>
            </w:r>
          </w:p>
        </w:tc>
      </w:tr>
      <w:tr w:rsidR="00403628" w:rsidRPr="00403628" w14:paraId="037F844C" w14:textId="77777777" w:rsidTr="00AC017B">
        <w:trPr>
          <w:trHeight w:val="1416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996034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CP080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0CAE16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sea autorizada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, la trama de respuesta muestre el campo ECI con el valor 07 y código de Acción 000.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 xml:space="preserve">Cuando se ejecute el botón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Pagar.con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una tarjeta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Visa Foránea y se elige la moneda del Comercio</w:t>
            </w:r>
          </w:p>
        </w:tc>
      </w:tr>
      <w:tr w:rsidR="00403628" w:rsidRPr="00403628" w14:paraId="08F09C42" w14:textId="77777777" w:rsidTr="00AC017B">
        <w:trPr>
          <w:trHeight w:val="1125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30637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CP081</w:t>
            </w:r>
          </w:p>
        </w:tc>
        <w:tc>
          <w:tcPr>
            <w:tcW w:w="6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24511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sea autorizada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, la trama de respuesta muestre el campo ECI con el valor 07 y código de Acción 000.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 xml:space="preserve">Cuando se ejecute el botón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Pagar.con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una tarjeta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Visa Local.</w:t>
            </w:r>
          </w:p>
        </w:tc>
      </w:tr>
      <w:tr w:rsidR="00403628" w:rsidRPr="00403628" w14:paraId="0F4E6375" w14:textId="77777777" w:rsidTr="00AC017B">
        <w:trPr>
          <w:trHeight w:val="102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A745DA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CP082</w:t>
            </w:r>
          </w:p>
        </w:tc>
        <w:tc>
          <w:tcPr>
            <w:tcW w:w="6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F86AC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sea denegada mediante </w:t>
            </w:r>
            <w:proofErr w:type="spellStart"/>
            <w:proofErr w:type="gram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,,</w:t>
            </w:r>
            <w:proofErr w:type="gram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>Cuando se ejecute el botón Pagar.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br/>
              <w:t xml:space="preserve">Visa,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Mastercard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 xml:space="preserve">,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Dinners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 xml:space="preserve"> y Amex</w:t>
            </w:r>
          </w:p>
        </w:tc>
      </w:tr>
      <w:tr w:rsidR="00403628" w:rsidRPr="00403628" w14:paraId="645EF466" w14:textId="77777777" w:rsidTr="00A743D9">
        <w:trPr>
          <w:trHeight w:val="153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4A335B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CP086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A0F836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Verificar que la transacción tenga estado POR LIQUIDAR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, la trama de respuesta muestre el campo ECI con el valor 07 y código de Acción 000.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 xml:space="preserve">Cuando se ejecute el botón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Pagar.con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 una tarjeta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t>Visa.</w:t>
            </w:r>
          </w:p>
        </w:tc>
      </w:tr>
      <w:tr w:rsidR="00403628" w:rsidRPr="00403628" w14:paraId="3416C9E9" w14:textId="77777777" w:rsidTr="00A743D9">
        <w:trPr>
          <w:trHeight w:val="102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D2E385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CP090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6F1F77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sea denegada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, cuando se ejecute el botón Pagar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conuna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tarjeta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br/>
              <w:t>Visa.</w:t>
            </w:r>
          </w:p>
        </w:tc>
      </w:tr>
      <w:tr w:rsidR="00403628" w:rsidRPr="00403628" w14:paraId="3CCC1945" w14:textId="77777777" w:rsidTr="00A743D9">
        <w:trPr>
          <w:trHeight w:val="102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4CB387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CP091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90319D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sea denegada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, cuando se ejecute el botón Pagar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conuna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tarjeta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br/>
            </w:r>
            <w:proofErr w:type="spellStart"/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Mastercard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.</w:t>
            </w:r>
          </w:p>
        </w:tc>
      </w:tr>
      <w:tr w:rsidR="00403628" w:rsidRPr="00403628" w14:paraId="4EA6F95D" w14:textId="77777777" w:rsidTr="00A743D9">
        <w:trPr>
          <w:trHeight w:val="102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F23F9C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CP092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7F31D0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sea denegada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, cuando se ejecute el botón Pagar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conuna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tarjeta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br/>
            </w:r>
            <w:proofErr w:type="spellStart"/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Dinners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.</w:t>
            </w:r>
          </w:p>
        </w:tc>
      </w:tr>
      <w:tr w:rsidR="00403628" w:rsidRPr="00403628" w14:paraId="13FE2318" w14:textId="77777777" w:rsidTr="00A743D9">
        <w:trPr>
          <w:trHeight w:val="76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B947EA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CP093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08C1C3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sea denegada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, cuando se ejecute el botón Pagar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conuna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tarjeta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Amex.</w:t>
            </w:r>
          </w:p>
        </w:tc>
      </w:tr>
      <w:tr w:rsidR="00403628" w:rsidRPr="00403628" w14:paraId="19B977F0" w14:textId="77777777" w:rsidTr="00A743D9">
        <w:trPr>
          <w:trHeight w:val="76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950D9D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CP098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37F4DC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proofErr w:type="gram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Verificar  si</w:t>
            </w:r>
            <w:proofErr w:type="gram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se ingresa con un Comercio inactivo en BackOffice este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sera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denegado.</w:t>
            </w:r>
          </w:p>
        </w:tc>
      </w:tr>
      <w:tr w:rsidR="00403628" w:rsidRPr="00403628" w14:paraId="4E2AF670" w14:textId="77777777" w:rsidTr="00A743D9">
        <w:trPr>
          <w:trHeight w:val="127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3AE7C2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lastRenderedPageBreak/>
              <w:t>CP103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D9F8D0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Verificar que la transacción tenga estado POR LIQUIDAR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, la trama de respuesta muestre el campo ECI con el valor 07, Cuando se ejecute el botón Pagar con una tarjeta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t xml:space="preserve">Visa 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recordada con Alias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t>.</w:t>
            </w:r>
          </w:p>
        </w:tc>
      </w:tr>
      <w:tr w:rsidR="00403628" w:rsidRPr="00403628" w14:paraId="68DF5D2C" w14:textId="77777777" w:rsidTr="00A743D9">
        <w:trPr>
          <w:trHeight w:val="127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3D0D56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CP104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359699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tenga estado POR LIQUIDAR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, la trama de respuesta muestre el campo ECI con el valor 07, Cuando se ejecute el botón Pagar con una tarjeta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 xml:space="preserve">MASTERCARD 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recordada con Alias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.</w:t>
            </w:r>
          </w:p>
        </w:tc>
      </w:tr>
      <w:tr w:rsidR="00403628" w:rsidRPr="00403628" w14:paraId="2E4946FD" w14:textId="77777777" w:rsidTr="00A743D9">
        <w:trPr>
          <w:trHeight w:val="127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0648E9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CP105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27EA02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tenga estado POR LIQUIDAR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, la trama de respuesta muestre el campo ECI con el valor 07, Cuando se ejecute el botón Pagar con una tarjeta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 xml:space="preserve">DINERS 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recordada con Alias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.</w:t>
            </w:r>
          </w:p>
        </w:tc>
      </w:tr>
      <w:tr w:rsidR="00403628" w:rsidRPr="00403628" w14:paraId="4A1CEAA5" w14:textId="77777777" w:rsidTr="00A743D9">
        <w:trPr>
          <w:trHeight w:val="127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351FEA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CP106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164334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tenga estado POR LIQUIDAR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, la trama de respuesta muestre el campo ECI con el valor 07, Cuando se ejecute el botón Pagar con una tarjeta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 xml:space="preserve">AMEX 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recordada con Alias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.</w:t>
            </w:r>
          </w:p>
        </w:tc>
      </w:tr>
      <w:tr w:rsidR="00403628" w:rsidRPr="00403628" w14:paraId="3C91D006" w14:textId="77777777" w:rsidTr="00A743D9">
        <w:trPr>
          <w:trHeight w:val="127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62A417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CP107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D3DF2A1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sea denegada mediante </w:t>
            </w:r>
            <w:proofErr w:type="spellStart"/>
            <w:proofErr w:type="gram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,,</w:t>
            </w:r>
            <w:proofErr w:type="gram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 xml:space="preserve">Cuando se ejecute el botón Pagar con una tarjeta recordada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 xml:space="preserve">Visa,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Mastercard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 xml:space="preserve">,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Diners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 xml:space="preserve"> y Amex</w:t>
            </w:r>
          </w:p>
        </w:tc>
      </w:tr>
      <w:tr w:rsidR="00403628" w:rsidRPr="00403628" w14:paraId="22DB6A4B" w14:textId="77777777" w:rsidTr="00A743D9">
        <w:trPr>
          <w:trHeight w:val="127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E63F3C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CP108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14BE75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tenga estado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POR LIQUIDAR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, la trama de respuesta muestre el campo ECI con el valor 07, Cuando se ejecute el botón Pagar con una tarjeta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Visa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recordada con Alias.</w:t>
            </w:r>
          </w:p>
        </w:tc>
      </w:tr>
      <w:tr w:rsidR="00403628" w:rsidRPr="00403628" w14:paraId="64432A97" w14:textId="77777777" w:rsidTr="00A743D9">
        <w:trPr>
          <w:trHeight w:val="153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898647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CP109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F1331F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Verificar que la transacción tenga estado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 xml:space="preserve"> POR LIQUIDAR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, la trama de respuesta muestre el campo ECI con el valor 07, Cuando se ejecute el botón Pagar con una tarjeta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MASTERCARD, DINERS O AMEX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recordada con Alias.</w:t>
            </w:r>
          </w:p>
        </w:tc>
      </w:tr>
      <w:tr w:rsidR="00403628" w:rsidRPr="00403628" w14:paraId="0A6810CA" w14:textId="77777777" w:rsidTr="00A743D9">
        <w:trPr>
          <w:trHeight w:val="153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C5C648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CP110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54B9C8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tenga estado POR LIQUIDAR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, la trama de respuesta muestre el campo ECI con el valor 07, Cuando se ejecute el botón Pagar con una tarjeta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MASTERCARD, DINERS O AMEX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recordada con Alias.</w:t>
            </w:r>
          </w:p>
        </w:tc>
      </w:tr>
      <w:tr w:rsidR="00403628" w:rsidRPr="00403628" w14:paraId="0AB4723A" w14:textId="77777777" w:rsidTr="00A743D9">
        <w:trPr>
          <w:trHeight w:val="153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58D4C5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CP112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E77D08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tenga estado POR LIQUIDAR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, la trama de respuesta muestre el campo ECI con el valor 07 y código de acción 000.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 xml:space="preserve">Cuando se ejecute el botón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Pagar.con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una tarjeta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Visa.</w:t>
            </w:r>
          </w:p>
        </w:tc>
      </w:tr>
      <w:tr w:rsidR="00403628" w:rsidRPr="00403628" w14:paraId="6D1B06CC" w14:textId="77777777" w:rsidTr="00A743D9">
        <w:trPr>
          <w:trHeight w:val="102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8ED823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CP116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0691FA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sea denegada mediante </w:t>
            </w:r>
            <w:proofErr w:type="spellStart"/>
            <w:proofErr w:type="gram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,,</w:t>
            </w:r>
            <w:proofErr w:type="gram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 xml:space="preserve">Cuando se ejecute el botón Pagar con una tarjeta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Visa</w:t>
            </w:r>
          </w:p>
        </w:tc>
      </w:tr>
      <w:tr w:rsidR="00403628" w:rsidRPr="00403628" w14:paraId="1E8970A4" w14:textId="77777777" w:rsidTr="00A743D9">
        <w:trPr>
          <w:trHeight w:val="102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E0BE4A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lastRenderedPageBreak/>
              <w:t>CP117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F0F23B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sea denegada mediante </w:t>
            </w:r>
            <w:proofErr w:type="spellStart"/>
            <w:proofErr w:type="gram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,,</w:t>
            </w:r>
            <w:proofErr w:type="gram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 xml:space="preserve">Cuando se ejecute el botón Pagar con una tarjeta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Mastercard</w:t>
            </w:r>
            <w:proofErr w:type="spellEnd"/>
          </w:p>
        </w:tc>
      </w:tr>
      <w:tr w:rsidR="00403628" w:rsidRPr="00403628" w14:paraId="5E3FB097" w14:textId="77777777" w:rsidTr="00A743D9">
        <w:trPr>
          <w:trHeight w:val="102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B307B1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CP118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3AC90D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sea denegada mediante </w:t>
            </w:r>
            <w:proofErr w:type="spellStart"/>
            <w:proofErr w:type="gram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,,</w:t>
            </w:r>
            <w:proofErr w:type="gram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 xml:space="preserve">Cuando se ejecute el botón Pagar con una tarjeta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Dinners</w:t>
            </w:r>
            <w:proofErr w:type="spellEnd"/>
          </w:p>
        </w:tc>
      </w:tr>
      <w:tr w:rsidR="00403628" w:rsidRPr="00403628" w14:paraId="57AAFA32" w14:textId="77777777" w:rsidTr="00A743D9">
        <w:trPr>
          <w:trHeight w:val="102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668BE3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CP119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11670C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sea denegada mediante </w:t>
            </w:r>
            <w:proofErr w:type="spellStart"/>
            <w:proofErr w:type="gram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,,</w:t>
            </w:r>
            <w:proofErr w:type="gram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 xml:space="preserve">Cuando se ejecute el botón Pagar con una tarjeta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Amex</w:t>
            </w:r>
          </w:p>
        </w:tc>
      </w:tr>
      <w:tr w:rsidR="00403628" w:rsidRPr="00403628" w14:paraId="4E793B59" w14:textId="77777777" w:rsidTr="00AC017B">
        <w:trPr>
          <w:trHeight w:val="1377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4D2AE7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CP121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73B87D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tenga estado POR LIQUIDAR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, la trama de respuesta muestre el campo ECI con el valor 07 y código de Acción 000.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 xml:space="preserve">Cuando se ejecute el botón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Pagar.con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una tarjeta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Visa Foránea y se elige la moneda del tarjetahabiente.</w:t>
            </w:r>
          </w:p>
        </w:tc>
      </w:tr>
      <w:tr w:rsidR="00403628" w:rsidRPr="00403628" w14:paraId="331DB6CF" w14:textId="77777777" w:rsidTr="00AC017B">
        <w:trPr>
          <w:trHeight w:val="1246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BE6980E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CP122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6418F0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tenga estado POR LIQUIDAR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, la trama de respuesta muestre el campo ECI con el valor 07 y código de Acción 000.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 xml:space="preserve">Cuando se ejecute el botón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Pagar.con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una tarjeta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Visa Foránea y se elige la moneda del Comercio</w:t>
            </w:r>
          </w:p>
        </w:tc>
      </w:tr>
      <w:tr w:rsidR="00403628" w:rsidRPr="00403628" w14:paraId="6943A068" w14:textId="77777777" w:rsidTr="00AC017B">
        <w:trPr>
          <w:trHeight w:val="1136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FAF459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CP123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7CC94E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tenga estado POR LIQUIDAR mediante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, la trama de respuesta muestre el campo ECI con el valor 07 y código de Acción 000.</w:t>
            </w: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 xml:space="preserve">Cuando se ejecute el botón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Pagar.con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 una tarjeta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t>Visa Local.</w:t>
            </w:r>
          </w:p>
        </w:tc>
      </w:tr>
      <w:tr w:rsidR="00403628" w:rsidRPr="00403628" w14:paraId="41013E1E" w14:textId="77777777" w:rsidTr="00AC017B">
        <w:trPr>
          <w:trHeight w:val="969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6DA546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CP124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36A530F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 xml:space="preserve">Verificar que la transacción sea denegada mediante </w:t>
            </w:r>
            <w:proofErr w:type="spellStart"/>
            <w:proofErr w:type="gramStart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Cybersource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t>,,</w:t>
            </w:r>
            <w:proofErr w:type="gramEnd"/>
            <w:r w:rsidRPr="00403628">
              <w:rPr>
                <w:rFonts w:asciiTheme="minorHAnsi" w:eastAsia="Times New Roman" w:hAnsiTheme="minorHAnsi" w:cstheme="minorHAnsi"/>
                <w:lang w:eastAsia="es-PE"/>
              </w:rPr>
              <w:br/>
              <w:t>Cuando se ejecute el botón Pagar.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lang w:eastAsia="es-PE"/>
              </w:rPr>
              <w:br/>
              <w:t>Visa</w:t>
            </w:r>
          </w:p>
        </w:tc>
      </w:tr>
      <w:tr w:rsidR="00403628" w:rsidRPr="00403628" w14:paraId="2AC6372B" w14:textId="77777777" w:rsidTr="00A743D9">
        <w:trPr>
          <w:trHeight w:val="102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B8CC4E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CP143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82AA26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Se debe visualizar opción "Transferencias Bancarias y Depósitos en Efectivo". Con el logo de Pago Efectivo.</w:t>
            </w:r>
          </w:p>
        </w:tc>
      </w:tr>
      <w:tr w:rsidR="00403628" w:rsidRPr="00403628" w14:paraId="7646AAFD" w14:textId="77777777" w:rsidTr="00A743D9">
        <w:trPr>
          <w:trHeight w:val="7620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3F2B6A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lastRenderedPageBreak/>
              <w:t>CP144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713D3A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Se debe mostrar lo siguiente: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br/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br/>
              <w:t xml:space="preserve">¿Cómo realizar tu compra con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t>PagoEfectivo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t>?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br/>
              <w:t xml:space="preserve">Luego de haber dado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t>click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t xml:space="preserve"> en pagar, recibirás un e-mail con el código CIP de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t>PagoEfectivo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t xml:space="preserve"> que tendrá validez solo por 1 horas.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br/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br/>
            </w:r>
            <w:r w:rsidRPr="00403628">
              <w:rPr>
                <w:rFonts w:ascii="Segoe UI Symbol" w:eastAsia="Times New Roman" w:hAnsi="Segoe UI Symbol" w:cs="Segoe UI Symbol"/>
                <w:b/>
                <w:bCs/>
                <w:color w:val="000000"/>
                <w:lang w:eastAsia="es-PE"/>
              </w:rPr>
              <w:t>✓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t xml:space="preserve"> Dep</w:t>
            </w:r>
            <w:r w:rsidRPr="00403628">
              <w:rPr>
                <w:rFonts w:eastAsia="Times New Roman" w:cs="Calibri"/>
                <w:b/>
                <w:bCs/>
                <w:color w:val="000000"/>
                <w:lang w:eastAsia="es-PE"/>
              </w:rPr>
              <w:t>ó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t>sitos en efectivo v</w:t>
            </w:r>
            <w:r w:rsidRPr="00403628">
              <w:rPr>
                <w:rFonts w:eastAsia="Times New Roman" w:cs="Calibri"/>
                <w:b/>
                <w:bCs/>
                <w:color w:val="000000"/>
                <w:lang w:eastAsia="es-PE"/>
              </w:rPr>
              <w:t>í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t xml:space="preserve">a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t>PagoEfectivo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 - Paga en BBVA, BCP, Interbank, Scotiabank,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BanBif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, Western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Union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, Tambo+,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Kasnet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, Full Carga, Red Digital, Money Gram, Caja Arequipa,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Disashop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, en cualquier agente o agencia autorizada a nivel nacional a la cuenta de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PagoEfectivo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.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br/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br/>
            </w:r>
            <w:r w:rsidRPr="00403628">
              <w:rPr>
                <w:rFonts w:ascii="Segoe UI Symbol" w:eastAsia="Times New Roman" w:hAnsi="Segoe UI Symbol" w:cs="Segoe UI Symbol"/>
                <w:b/>
                <w:bCs/>
                <w:color w:val="000000"/>
                <w:lang w:eastAsia="es-PE"/>
              </w:rPr>
              <w:t>✓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t xml:space="preserve"> Transferencias bancarias v</w:t>
            </w:r>
            <w:r w:rsidRPr="00403628">
              <w:rPr>
                <w:rFonts w:eastAsia="Times New Roman" w:cs="Calibri"/>
                <w:b/>
                <w:bCs/>
                <w:color w:val="000000"/>
                <w:lang w:eastAsia="es-PE"/>
              </w:rPr>
              <w:t>í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t xml:space="preserve">a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t>PagoEfectivo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 - Paga en BBVA, BCP, Interbank, Scotiabank,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BanBif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, Caja Arequipa, a través de la banca por internet o banca móvil en la opción pago de servicios.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(Logos)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"Ingresa tu email para recibir el código:"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(Campo "Email")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br/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br/>
              <w:t>Botón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 "Pagar ##.##"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br/>
              <w:t>(logo Pago Efectivo)</w:t>
            </w:r>
          </w:p>
        </w:tc>
      </w:tr>
      <w:tr w:rsidR="00403628" w:rsidRPr="00403628" w14:paraId="0EB15EE5" w14:textId="77777777" w:rsidTr="00A743D9">
        <w:trPr>
          <w:trHeight w:val="765"/>
        </w:trPr>
        <w:tc>
          <w:tcPr>
            <w:tcW w:w="12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1AB2B6" w14:textId="77777777" w:rsidR="00403628" w:rsidRPr="00403628" w:rsidRDefault="00403628" w:rsidP="00403628">
            <w:pPr>
              <w:jc w:val="center"/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bCs/>
                <w:color w:val="000000"/>
                <w:lang w:eastAsia="es-PE"/>
              </w:rPr>
              <w:t>CP145</w:t>
            </w:r>
          </w:p>
        </w:tc>
        <w:tc>
          <w:tcPr>
            <w:tcW w:w="66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B469AE6" w14:textId="77777777" w:rsidR="00403628" w:rsidRPr="00403628" w:rsidRDefault="00403628" w:rsidP="00403628">
            <w:pPr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Validar que al dar botón "Pagar", </w:t>
            </w:r>
            <w:proofErr w:type="spellStart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debera</w:t>
            </w:r>
            <w:proofErr w:type="spellEnd"/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 generar el código </w:t>
            </w:r>
            <w:r w:rsidRPr="00403628">
              <w:rPr>
                <w:rFonts w:asciiTheme="minorHAnsi" w:eastAsia="Times New Roman" w:hAnsiTheme="minorHAnsi" w:cstheme="minorHAnsi"/>
                <w:b/>
                <w:bCs/>
                <w:color w:val="000000"/>
                <w:lang w:eastAsia="es-PE"/>
              </w:rPr>
              <w:t>CIP</w:t>
            </w:r>
            <w:r w:rsidRPr="00403628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 xml:space="preserve"> para realizar la operación.</w:t>
            </w:r>
          </w:p>
        </w:tc>
      </w:tr>
    </w:tbl>
    <w:p w14:paraId="4CD81E76" w14:textId="3EF28C95" w:rsidR="00403628" w:rsidRDefault="00403628" w:rsidP="00403628">
      <w:pPr>
        <w:spacing w:line="360" w:lineRule="auto"/>
        <w:ind w:left="708" w:firstLine="372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</w:t>
      </w:r>
    </w:p>
    <w:p w14:paraId="507D0464" w14:textId="671E5C4C" w:rsidR="00403628" w:rsidRDefault="00403628" w:rsidP="0018145D">
      <w:pPr>
        <w:spacing w:line="360" w:lineRule="auto"/>
        <w:ind w:left="708" w:firstLine="372"/>
        <w:jc w:val="both"/>
        <w:rPr>
          <w:rFonts w:asciiTheme="minorHAnsi" w:hAnsiTheme="minorHAnsi"/>
        </w:rPr>
      </w:pPr>
    </w:p>
    <w:p w14:paraId="3B5B1C8A" w14:textId="2232859B" w:rsidR="00624025" w:rsidRDefault="00624025" w:rsidP="00624025">
      <w:pPr>
        <w:spacing w:line="360" w:lineRule="auto"/>
        <w:ind w:left="1080"/>
        <w:jc w:val="both"/>
        <w:rPr>
          <w:rFonts w:asciiTheme="minorHAnsi" w:hAnsiTheme="minorHAnsi"/>
        </w:rPr>
      </w:pPr>
    </w:p>
    <w:p w14:paraId="073C4049" w14:textId="2D7AF41B" w:rsidR="00A743D9" w:rsidRDefault="00A743D9" w:rsidP="00624025">
      <w:pPr>
        <w:spacing w:line="360" w:lineRule="auto"/>
        <w:ind w:left="1080"/>
        <w:jc w:val="both"/>
        <w:rPr>
          <w:rFonts w:asciiTheme="minorHAnsi" w:hAnsiTheme="minorHAnsi"/>
        </w:rPr>
      </w:pPr>
    </w:p>
    <w:p w14:paraId="60F38380" w14:textId="7908C194" w:rsidR="00A743D9" w:rsidRDefault="00A743D9" w:rsidP="00624025">
      <w:pPr>
        <w:spacing w:line="360" w:lineRule="auto"/>
        <w:ind w:left="1080"/>
        <w:jc w:val="both"/>
        <w:rPr>
          <w:rFonts w:asciiTheme="minorHAnsi" w:hAnsiTheme="minorHAnsi"/>
        </w:rPr>
      </w:pPr>
    </w:p>
    <w:p w14:paraId="5FF7432C" w14:textId="2BD8EB4B" w:rsidR="00A743D9" w:rsidRDefault="00A743D9" w:rsidP="00624025">
      <w:pPr>
        <w:spacing w:line="360" w:lineRule="auto"/>
        <w:ind w:left="1080"/>
        <w:jc w:val="both"/>
        <w:rPr>
          <w:rFonts w:asciiTheme="minorHAnsi" w:hAnsiTheme="minorHAnsi"/>
        </w:rPr>
      </w:pPr>
    </w:p>
    <w:p w14:paraId="3BC75CD6" w14:textId="6A41473F" w:rsidR="00A743D9" w:rsidRDefault="00A743D9" w:rsidP="00624025">
      <w:pPr>
        <w:spacing w:line="360" w:lineRule="auto"/>
        <w:ind w:left="1080"/>
        <w:jc w:val="both"/>
        <w:rPr>
          <w:rFonts w:asciiTheme="minorHAnsi" w:hAnsiTheme="minorHAnsi"/>
        </w:rPr>
      </w:pPr>
    </w:p>
    <w:p w14:paraId="65571CFE" w14:textId="5A0025B2" w:rsidR="00A743D9" w:rsidRDefault="00A743D9" w:rsidP="00624025">
      <w:pPr>
        <w:spacing w:line="360" w:lineRule="auto"/>
        <w:ind w:left="1080"/>
        <w:jc w:val="both"/>
        <w:rPr>
          <w:rFonts w:asciiTheme="minorHAnsi" w:hAnsiTheme="minorHAnsi"/>
        </w:rPr>
      </w:pPr>
    </w:p>
    <w:p w14:paraId="52B30D4E" w14:textId="3A125BE7" w:rsidR="00A743D9" w:rsidRDefault="00A743D9" w:rsidP="00624025">
      <w:pPr>
        <w:spacing w:line="360" w:lineRule="auto"/>
        <w:ind w:left="1080"/>
        <w:jc w:val="both"/>
        <w:rPr>
          <w:rFonts w:asciiTheme="minorHAnsi" w:hAnsiTheme="minorHAnsi"/>
        </w:rPr>
      </w:pPr>
    </w:p>
    <w:p w14:paraId="6D5C7C57" w14:textId="77777777" w:rsidR="00A743D9" w:rsidRPr="00A07891" w:rsidRDefault="00A743D9" w:rsidP="00624025">
      <w:pPr>
        <w:spacing w:line="360" w:lineRule="auto"/>
        <w:ind w:left="1080"/>
        <w:jc w:val="both"/>
        <w:rPr>
          <w:rFonts w:asciiTheme="minorHAnsi" w:hAnsiTheme="minorHAnsi"/>
        </w:rPr>
      </w:pPr>
    </w:p>
    <w:p w14:paraId="0E1999D3" w14:textId="77777777" w:rsidR="0018145D" w:rsidRPr="00A07891" w:rsidRDefault="0018145D" w:rsidP="00624025">
      <w:pPr>
        <w:spacing w:line="360" w:lineRule="auto"/>
        <w:ind w:left="1080"/>
        <w:jc w:val="both"/>
        <w:rPr>
          <w:rFonts w:asciiTheme="minorHAnsi" w:hAnsiTheme="minorHAnsi"/>
        </w:rPr>
      </w:pPr>
    </w:p>
    <w:p w14:paraId="014607F3" w14:textId="77777777" w:rsidR="0000548B" w:rsidRPr="00A07891" w:rsidRDefault="0000548B" w:rsidP="00624025">
      <w:pPr>
        <w:spacing w:line="360" w:lineRule="auto"/>
        <w:ind w:left="1080"/>
        <w:jc w:val="both"/>
        <w:rPr>
          <w:rFonts w:asciiTheme="minorHAnsi" w:hAnsiTheme="minorHAnsi"/>
        </w:rPr>
      </w:pPr>
    </w:p>
    <w:p w14:paraId="343D1682" w14:textId="77777777" w:rsidR="00624025" w:rsidRPr="00A07891" w:rsidRDefault="00624025" w:rsidP="00F17DC4">
      <w:pPr>
        <w:pStyle w:val="Ttulo1"/>
        <w:numPr>
          <w:ilvl w:val="0"/>
          <w:numId w:val="28"/>
        </w:numPr>
        <w:ind w:left="1134" w:hanging="708"/>
        <w:rPr>
          <w:rFonts w:asciiTheme="minorHAnsi" w:hAnsiTheme="minorHAnsi"/>
          <w:bCs w:val="0"/>
          <w:kern w:val="0"/>
          <w:sz w:val="40"/>
          <w:szCs w:val="56"/>
          <w:lang w:val="es-PE"/>
        </w:rPr>
      </w:pPr>
      <w:bookmarkStart w:id="5" w:name="_Toc372130295"/>
      <w:bookmarkStart w:id="6" w:name="_Toc113035451"/>
      <w:r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lastRenderedPageBreak/>
        <w:t>PRE CONDICIONES</w:t>
      </w:r>
      <w:bookmarkEnd w:id="5"/>
      <w:bookmarkEnd w:id="6"/>
    </w:p>
    <w:p w14:paraId="269540A3" w14:textId="77777777" w:rsidR="00624025" w:rsidRPr="00A07891" w:rsidRDefault="00624025" w:rsidP="00624025">
      <w:pPr>
        <w:ind w:left="1080"/>
        <w:jc w:val="both"/>
        <w:rPr>
          <w:rFonts w:asciiTheme="minorHAnsi" w:hAnsiTheme="minorHAnsi" w:cs="Arial"/>
        </w:rPr>
      </w:pPr>
    </w:p>
    <w:p w14:paraId="46DD64A9" w14:textId="77777777" w:rsidR="00624025" w:rsidRPr="00A07891" w:rsidRDefault="00624025" w:rsidP="00624025">
      <w:pPr>
        <w:spacing w:line="360" w:lineRule="auto"/>
        <w:ind w:left="1080"/>
        <w:jc w:val="both"/>
        <w:rPr>
          <w:rFonts w:asciiTheme="minorHAnsi" w:hAnsiTheme="minorHAnsi" w:cs="Arial"/>
        </w:rPr>
      </w:pPr>
      <w:r w:rsidRPr="00A07891">
        <w:rPr>
          <w:rFonts w:asciiTheme="minorHAnsi" w:hAnsiTheme="minorHAnsi" w:cs="Arial"/>
        </w:rPr>
        <w:t>A continuación, se enumeran las precondiciones que se deben tener en cuenta para la ejecución de los scripts de automatización:</w:t>
      </w:r>
    </w:p>
    <w:p w14:paraId="10D34DB4" w14:textId="101349CC" w:rsidR="0010457B" w:rsidRPr="00A07891" w:rsidRDefault="0010457B" w:rsidP="0010457B">
      <w:pPr>
        <w:pStyle w:val="Prrafodelista"/>
        <w:spacing w:line="360" w:lineRule="auto"/>
        <w:ind w:left="1800"/>
        <w:jc w:val="both"/>
        <w:rPr>
          <w:rFonts w:asciiTheme="minorHAnsi" w:hAnsiTheme="minorHAnsi"/>
        </w:rPr>
      </w:pPr>
    </w:p>
    <w:tbl>
      <w:tblPr>
        <w:tblStyle w:val="Tablaconcuadrcula"/>
        <w:tblW w:w="0" w:type="auto"/>
        <w:tblInd w:w="562" w:type="dxa"/>
        <w:tblLook w:val="04A0" w:firstRow="1" w:lastRow="0" w:firstColumn="1" w:lastColumn="0" w:noHBand="0" w:noVBand="1"/>
      </w:tblPr>
      <w:tblGrid>
        <w:gridCol w:w="3119"/>
        <w:gridCol w:w="4819"/>
      </w:tblGrid>
      <w:tr w:rsidR="0010457B" w:rsidRPr="00A07891" w14:paraId="47EBA5E6" w14:textId="77777777" w:rsidTr="00AC017B">
        <w:tc>
          <w:tcPr>
            <w:tcW w:w="3119" w:type="dxa"/>
          </w:tcPr>
          <w:p w14:paraId="177BD4C5" w14:textId="3997BFA7" w:rsidR="0010457B" w:rsidRPr="00A07891" w:rsidRDefault="008306C0" w:rsidP="00F46D77">
            <w:pPr>
              <w:spacing w:line="360" w:lineRule="auto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Pre Condici</w:t>
            </w:r>
            <w:r w:rsidR="00F46D77" w:rsidRPr="00A07891">
              <w:rPr>
                <w:rFonts w:asciiTheme="minorHAnsi" w:hAnsiTheme="minorHAnsi"/>
                <w:b/>
              </w:rPr>
              <w:t>ó</w:t>
            </w:r>
            <w:r w:rsidRPr="00A07891">
              <w:rPr>
                <w:rFonts w:asciiTheme="minorHAnsi" w:hAnsiTheme="minorHAnsi"/>
                <w:b/>
              </w:rPr>
              <w:t>n</w:t>
            </w:r>
          </w:p>
        </w:tc>
        <w:tc>
          <w:tcPr>
            <w:tcW w:w="4819" w:type="dxa"/>
          </w:tcPr>
          <w:p w14:paraId="049E4C8E" w14:textId="29D5F48B" w:rsidR="0010457B" w:rsidRPr="00A07891" w:rsidRDefault="007523BA" w:rsidP="008306C0">
            <w:pPr>
              <w:pStyle w:val="Prrafodelista"/>
              <w:spacing w:line="360" w:lineRule="auto"/>
              <w:ind w:left="1800"/>
              <w:jc w:val="both"/>
              <w:rPr>
                <w:rFonts w:asciiTheme="minorHAnsi" w:hAnsiTheme="minorHAnsi"/>
                <w:b/>
                <w:highlight w:val="yellow"/>
              </w:rPr>
            </w:pPr>
            <w:r w:rsidRPr="00A07891">
              <w:rPr>
                <w:rFonts w:asciiTheme="minorHAnsi" w:hAnsiTheme="minorHAnsi"/>
                <w:b/>
              </w:rPr>
              <w:t>Datos General</w:t>
            </w:r>
          </w:p>
        </w:tc>
      </w:tr>
      <w:tr w:rsidR="0010457B" w:rsidRPr="00A07891" w14:paraId="1B01B710" w14:textId="77777777" w:rsidTr="00AC017B">
        <w:tc>
          <w:tcPr>
            <w:tcW w:w="3119" w:type="dxa"/>
          </w:tcPr>
          <w:p w14:paraId="7F389E44" w14:textId="764ECE98" w:rsidR="00AC017B" w:rsidRPr="00AC017B" w:rsidRDefault="00AC017B" w:rsidP="00AC017B">
            <w:pPr>
              <w:pStyle w:val="Prrafodelista"/>
              <w:numPr>
                <w:ilvl w:val="0"/>
                <w:numId w:val="29"/>
              </w:numPr>
              <w:spacing w:line="360" w:lineRule="auto"/>
              <w:ind w:left="318" w:hanging="284"/>
              <w:rPr>
                <w:rFonts w:asciiTheme="minorHAnsi" w:hAnsiTheme="minorHAnsi"/>
              </w:rPr>
            </w:pPr>
            <w:r w:rsidRPr="00AC017B">
              <w:rPr>
                <w:rFonts w:asciiTheme="minorHAnsi" w:hAnsiTheme="minorHAnsi"/>
              </w:rPr>
              <w:t>Escenario pago regular</w:t>
            </w:r>
          </w:p>
          <w:p w14:paraId="7F4A60DE" w14:textId="32E1103C" w:rsidR="00AC017B" w:rsidRPr="00AC017B" w:rsidRDefault="00AC017B" w:rsidP="00AC017B">
            <w:pPr>
              <w:pStyle w:val="Prrafodelista"/>
              <w:numPr>
                <w:ilvl w:val="0"/>
                <w:numId w:val="29"/>
              </w:numPr>
              <w:spacing w:line="360" w:lineRule="auto"/>
              <w:ind w:left="318" w:hanging="284"/>
              <w:rPr>
                <w:rFonts w:asciiTheme="minorHAnsi" w:hAnsiTheme="minorHAnsi"/>
              </w:rPr>
            </w:pPr>
            <w:r w:rsidRPr="00AC017B">
              <w:rPr>
                <w:rFonts w:asciiTheme="minorHAnsi" w:hAnsiTheme="minorHAnsi"/>
              </w:rPr>
              <w:t xml:space="preserve">Escenario recordar tarjeta </w:t>
            </w:r>
          </w:p>
          <w:p w14:paraId="63730F0B" w14:textId="51E6C7BC" w:rsidR="00AC017B" w:rsidRPr="00AC017B" w:rsidRDefault="00AC017B" w:rsidP="00AC017B">
            <w:pPr>
              <w:pStyle w:val="Prrafodelista"/>
              <w:numPr>
                <w:ilvl w:val="0"/>
                <w:numId w:val="29"/>
              </w:numPr>
              <w:spacing w:line="360" w:lineRule="auto"/>
              <w:ind w:left="318" w:hanging="284"/>
              <w:rPr>
                <w:rFonts w:asciiTheme="minorHAnsi" w:hAnsiTheme="minorHAnsi"/>
              </w:rPr>
            </w:pPr>
            <w:r w:rsidRPr="00AC017B">
              <w:rPr>
                <w:rFonts w:asciiTheme="minorHAnsi" w:hAnsiTheme="minorHAnsi"/>
              </w:rPr>
              <w:t>Escenario tarjeta recordada</w:t>
            </w:r>
          </w:p>
          <w:p w14:paraId="50151680" w14:textId="06E208BD" w:rsidR="00AC017B" w:rsidRPr="00AC017B" w:rsidRDefault="00AC017B" w:rsidP="00AC017B">
            <w:pPr>
              <w:pStyle w:val="Prrafodelista"/>
              <w:numPr>
                <w:ilvl w:val="0"/>
                <w:numId w:val="29"/>
              </w:numPr>
              <w:spacing w:line="360" w:lineRule="auto"/>
              <w:ind w:left="318" w:hanging="284"/>
              <w:rPr>
                <w:rFonts w:asciiTheme="minorHAnsi" w:hAnsiTheme="minorHAnsi"/>
              </w:rPr>
            </w:pPr>
            <w:r w:rsidRPr="00AC017B">
              <w:rPr>
                <w:rFonts w:asciiTheme="minorHAnsi" w:hAnsiTheme="minorHAnsi"/>
              </w:rPr>
              <w:t>Escenario mostrando cuotas</w:t>
            </w:r>
          </w:p>
          <w:p w14:paraId="0E000FC3" w14:textId="6B2D0719" w:rsidR="00AC017B" w:rsidRPr="00AC017B" w:rsidRDefault="00AC017B" w:rsidP="00AC017B">
            <w:pPr>
              <w:pStyle w:val="Prrafodelista"/>
              <w:numPr>
                <w:ilvl w:val="0"/>
                <w:numId w:val="29"/>
              </w:numPr>
              <w:spacing w:line="360" w:lineRule="auto"/>
              <w:ind w:left="318" w:hanging="284"/>
              <w:rPr>
                <w:rFonts w:asciiTheme="minorHAnsi" w:hAnsiTheme="minorHAnsi"/>
              </w:rPr>
            </w:pPr>
            <w:r w:rsidRPr="00AC017B">
              <w:rPr>
                <w:rFonts w:asciiTheme="minorHAnsi" w:hAnsiTheme="minorHAnsi"/>
              </w:rPr>
              <w:t>Escenario tarjeta foránea</w:t>
            </w:r>
          </w:p>
          <w:p w14:paraId="364838E1" w14:textId="16B3E25F" w:rsidR="0010457B" w:rsidRPr="00AC017B" w:rsidRDefault="00AC017B" w:rsidP="00AC017B">
            <w:pPr>
              <w:pStyle w:val="Prrafodelista"/>
              <w:numPr>
                <w:ilvl w:val="0"/>
                <w:numId w:val="29"/>
              </w:numPr>
              <w:spacing w:line="360" w:lineRule="auto"/>
              <w:ind w:left="318" w:hanging="284"/>
              <w:rPr>
                <w:rFonts w:asciiTheme="minorHAnsi" w:hAnsiTheme="minorHAnsi"/>
                <w:b/>
              </w:rPr>
            </w:pPr>
            <w:r w:rsidRPr="00AC017B">
              <w:rPr>
                <w:rFonts w:asciiTheme="minorHAnsi" w:hAnsiTheme="minorHAnsi"/>
              </w:rPr>
              <w:t>Escenario recordar tarjeta + ocultando datos</w:t>
            </w:r>
          </w:p>
        </w:tc>
        <w:tc>
          <w:tcPr>
            <w:tcW w:w="4819" w:type="dxa"/>
          </w:tcPr>
          <w:p w14:paraId="27E536DA" w14:textId="723A4DAD" w:rsidR="008306C0" w:rsidRPr="00A07891" w:rsidRDefault="008306C0" w:rsidP="008306C0">
            <w:pPr>
              <w:spacing w:line="360" w:lineRule="auto"/>
              <w:jc w:val="both"/>
              <w:rPr>
                <w:rFonts w:asciiTheme="minorHAnsi" w:hAnsiTheme="minorHAnsi"/>
                <w:b/>
              </w:rPr>
            </w:pPr>
            <w:proofErr w:type="spellStart"/>
            <w:r w:rsidRPr="00A07891">
              <w:rPr>
                <w:rFonts w:asciiTheme="minorHAnsi" w:hAnsiTheme="minorHAnsi"/>
                <w:b/>
              </w:rPr>
              <w:t>Contrucción</w:t>
            </w:r>
            <w:proofErr w:type="spellEnd"/>
            <w:r w:rsidRPr="00A07891">
              <w:rPr>
                <w:rFonts w:asciiTheme="minorHAnsi" w:hAnsiTheme="minorHAnsi"/>
                <w:b/>
              </w:rPr>
              <w:t xml:space="preserve"> de caso de Prueba</w:t>
            </w:r>
          </w:p>
          <w:p w14:paraId="67BD995D" w14:textId="15ABCC31" w:rsidR="00AC017B" w:rsidRDefault="00AC017B" w:rsidP="008306C0">
            <w:pPr>
              <w:spacing w:line="360" w:lineRule="auto"/>
              <w:jc w:val="both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Environment</w:t>
            </w:r>
            <w:proofErr w:type="spellEnd"/>
          </w:p>
          <w:p w14:paraId="7AC53A4E" w14:textId="0EC48A9C" w:rsidR="00AC017B" w:rsidRPr="006677D8" w:rsidRDefault="00AC017B" w:rsidP="008306C0">
            <w:pPr>
              <w:spacing w:line="360" w:lineRule="auto"/>
              <w:jc w:val="both"/>
              <w:rPr>
                <w:rFonts w:asciiTheme="minorHAnsi" w:hAnsiTheme="minorHAnsi"/>
                <w:lang w:val="en-US"/>
              </w:rPr>
            </w:pPr>
            <w:r w:rsidRPr="006677D8">
              <w:rPr>
                <w:rFonts w:asciiTheme="minorHAnsi" w:hAnsiTheme="minorHAnsi"/>
                <w:lang w:val="en-US"/>
              </w:rPr>
              <w:t>Countable</w:t>
            </w:r>
          </w:p>
          <w:p w14:paraId="25064343" w14:textId="46DF8E11" w:rsidR="00AC017B" w:rsidRPr="006677D8" w:rsidRDefault="00AC017B" w:rsidP="008306C0">
            <w:pPr>
              <w:spacing w:line="360" w:lineRule="auto"/>
              <w:jc w:val="both"/>
              <w:rPr>
                <w:rFonts w:asciiTheme="minorHAnsi" w:hAnsiTheme="minorHAnsi"/>
                <w:lang w:val="en-US"/>
              </w:rPr>
            </w:pPr>
            <w:r w:rsidRPr="006677D8">
              <w:rPr>
                <w:rFonts w:asciiTheme="minorHAnsi" w:hAnsiTheme="minorHAnsi"/>
                <w:lang w:val="en-US"/>
              </w:rPr>
              <w:t>Channel</w:t>
            </w:r>
          </w:p>
          <w:p w14:paraId="3B8E7ACF" w14:textId="6E02427D" w:rsidR="008306C0" w:rsidRPr="006677D8" w:rsidRDefault="008306C0" w:rsidP="008306C0">
            <w:pPr>
              <w:spacing w:line="360" w:lineRule="auto"/>
              <w:jc w:val="both"/>
              <w:rPr>
                <w:rFonts w:asciiTheme="minorHAnsi" w:hAnsiTheme="minorHAnsi"/>
                <w:lang w:val="en-US"/>
              </w:rPr>
            </w:pPr>
            <w:proofErr w:type="spellStart"/>
            <w:r w:rsidRPr="006677D8">
              <w:rPr>
                <w:rFonts w:asciiTheme="minorHAnsi" w:hAnsiTheme="minorHAnsi"/>
                <w:lang w:val="en-US"/>
              </w:rPr>
              <w:t>MerchantId</w:t>
            </w:r>
            <w:proofErr w:type="spellEnd"/>
          </w:p>
          <w:p w14:paraId="3731F9F1" w14:textId="4F0DB2D5" w:rsidR="008306C0" w:rsidRPr="006677D8" w:rsidRDefault="008306C0" w:rsidP="007523BA">
            <w:pPr>
              <w:spacing w:line="360" w:lineRule="auto"/>
              <w:rPr>
                <w:rFonts w:asciiTheme="minorHAnsi" w:hAnsiTheme="minorHAnsi"/>
                <w:lang w:val="en-US"/>
              </w:rPr>
            </w:pPr>
            <w:proofErr w:type="spellStart"/>
            <w:r w:rsidRPr="006677D8">
              <w:rPr>
                <w:rFonts w:asciiTheme="minorHAnsi" w:hAnsiTheme="minorHAnsi"/>
                <w:lang w:val="en-US"/>
              </w:rPr>
              <w:t>PurchaseNumber</w:t>
            </w:r>
            <w:proofErr w:type="spellEnd"/>
          </w:p>
          <w:p w14:paraId="5B926F5E" w14:textId="039463E4" w:rsidR="007523BA" w:rsidRPr="006677D8" w:rsidRDefault="00AC017B" w:rsidP="007523BA">
            <w:pPr>
              <w:spacing w:line="360" w:lineRule="auto"/>
              <w:rPr>
                <w:rFonts w:asciiTheme="minorHAnsi" w:hAnsiTheme="minorHAnsi"/>
                <w:lang w:val="en-US"/>
              </w:rPr>
            </w:pPr>
            <w:r w:rsidRPr="006677D8">
              <w:rPr>
                <w:rFonts w:asciiTheme="minorHAnsi" w:hAnsiTheme="minorHAnsi"/>
                <w:lang w:val="en-US"/>
              </w:rPr>
              <w:t>Amount</w:t>
            </w:r>
          </w:p>
          <w:p w14:paraId="52619A61" w14:textId="0EDCA428" w:rsidR="00A07891" w:rsidRPr="006677D8" w:rsidRDefault="00AC017B" w:rsidP="007523BA">
            <w:pPr>
              <w:spacing w:line="360" w:lineRule="auto"/>
              <w:rPr>
                <w:rFonts w:asciiTheme="minorHAnsi" w:hAnsiTheme="minorHAnsi"/>
                <w:lang w:val="en-US"/>
              </w:rPr>
            </w:pPr>
            <w:proofErr w:type="spellStart"/>
            <w:r w:rsidRPr="006677D8">
              <w:rPr>
                <w:rFonts w:asciiTheme="minorHAnsi" w:hAnsiTheme="minorHAnsi"/>
                <w:lang w:val="en-US"/>
              </w:rPr>
              <w:t>UserToken</w:t>
            </w:r>
            <w:proofErr w:type="spellEnd"/>
          </w:p>
          <w:p w14:paraId="41923B4B" w14:textId="4051F6A4" w:rsidR="00AC017B" w:rsidRPr="006677D8" w:rsidRDefault="00AC017B" w:rsidP="007523BA">
            <w:pPr>
              <w:spacing w:line="360" w:lineRule="auto"/>
              <w:rPr>
                <w:rFonts w:asciiTheme="minorHAnsi" w:hAnsiTheme="minorHAnsi"/>
                <w:lang w:val="en-US"/>
              </w:rPr>
            </w:pPr>
            <w:r w:rsidRPr="006677D8">
              <w:rPr>
                <w:rFonts w:asciiTheme="minorHAnsi" w:hAnsiTheme="minorHAnsi"/>
                <w:lang w:val="en-US"/>
              </w:rPr>
              <w:t>MDD</w:t>
            </w:r>
          </w:p>
          <w:p w14:paraId="236FBD1C" w14:textId="08CCE28E" w:rsidR="00AC017B" w:rsidRPr="006677D8" w:rsidRDefault="00AC017B" w:rsidP="007523BA">
            <w:pPr>
              <w:spacing w:line="360" w:lineRule="auto"/>
              <w:rPr>
                <w:rFonts w:asciiTheme="minorHAnsi" w:hAnsiTheme="minorHAnsi"/>
                <w:lang w:val="en-US"/>
              </w:rPr>
            </w:pPr>
            <w:r w:rsidRPr="006677D8">
              <w:rPr>
                <w:rFonts w:asciiTheme="minorHAnsi" w:hAnsiTheme="minorHAnsi"/>
                <w:lang w:val="en-US"/>
              </w:rPr>
              <w:t>MDDKEY1</w:t>
            </w:r>
          </w:p>
          <w:p w14:paraId="371C0F38" w14:textId="5C12C993" w:rsidR="00AC017B" w:rsidRPr="006677D8" w:rsidRDefault="00AC017B" w:rsidP="007523BA">
            <w:pPr>
              <w:spacing w:line="360" w:lineRule="auto"/>
              <w:rPr>
                <w:rFonts w:asciiTheme="minorHAnsi" w:hAnsiTheme="minorHAnsi"/>
                <w:lang w:val="en-US"/>
              </w:rPr>
            </w:pPr>
            <w:r w:rsidRPr="006677D8">
              <w:rPr>
                <w:rFonts w:asciiTheme="minorHAnsi" w:hAnsiTheme="minorHAnsi"/>
                <w:lang w:val="en-US"/>
              </w:rPr>
              <w:t>MDDVAL1</w:t>
            </w:r>
          </w:p>
          <w:p w14:paraId="4865DAFE" w14:textId="7B4451FC" w:rsidR="00AC017B" w:rsidRPr="006677D8" w:rsidRDefault="00AC017B" w:rsidP="00AC017B">
            <w:pPr>
              <w:spacing w:line="360" w:lineRule="auto"/>
              <w:rPr>
                <w:rFonts w:asciiTheme="minorHAnsi" w:hAnsiTheme="minorHAnsi"/>
                <w:lang w:val="en-US"/>
              </w:rPr>
            </w:pPr>
            <w:r w:rsidRPr="006677D8">
              <w:rPr>
                <w:rFonts w:asciiTheme="minorHAnsi" w:hAnsiTheme="minorHAnsi"/>
                <w:lang w:val="en-US"/>
              </w:rPr>
              <w:t>MDDKEY2</w:t>
            </w:r>
          </w:p>
          <w:p w14:paraId="068F13A6" w14:textId="2B003E77" w:rsidR="00AC017B" w:rsidRPr="006677D8" w:rsidRDefault="00AC017B" w:rsidP="00AC017B">
            <w:pPr>
              <w:spacing w:line="360" w:lineRule="auto"/>
              <w:rPr>
                <w:rFonts w:asciiTheme="minorHAnsi" w:hAnsiTheme="minorHAnsi"/>
                <w:lang w:val="en-US"/>
              </w:rPr>
            </w:pPr>
            <w:r w:rsidRPr="006677D8">
              <w:rPr>
                <w:rFonts w:asciiTheme="minorHAnsi" w:hAnsiTheme="minorHAnsi"/>
                <w:lang w:val="en-US"/>
              </w:rPr>
              <w:t>MDDVAL2</w:t>
            </w:r>
          </w:p>
          <w:p w14:paraId="39F184D2" w14:textId="327F8F3E" w:rsidR="00AC017B" w:rsidRPr="006677D8" w:rsidRDefault="00AC017B" w:rsidP="00AC017B">
            <w:pPr>
              <w:spacing w:line="360" w:lineRule="auto"/>
              <w:rPr>
                <w:rFonts w:asciiTheme="minorHAnsi" w:hAnsiTheme="minorHAnsi"/>
                <w:lang w:val="en-US"/>
              </w:rPr>
            </w:pPr>
            <w:r w:rsidRPr="006677D8">
              <w:rPr>
                <w:rFonts w:asciiTheme="minorHAnsi" w:hAnsiTheme="minorHAnsi"/>
                <w:lang w:val="en-US"/>
              </w:rPr>
              <w:t>MDDKEY3</w:t>
            </w:r>
          </w:p>
          <w:p w14:paraId="01814B01" w14:textId="43245E13" w:rsidR="00AC017B" w:rsidRPr="00A07891" w:rsidRDefault="00AC017B" w:rsidP="00AC017B">
            <w:pPr>
              <w:spacing w:line="360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MDDVAL3</w:t>
            </w:r>
          </w:p>
          <w:p w14:paraId="58270941" w14:textId="790E6DBE" w:rsidR="00AC017B" w:rsidRDefault="00AC017B" w:rsidP="00AC017B">
            <w:pPr>
              <w:spacing w:line="360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MDDKEY4</w:t>
            </w:r>
          </w:p>
          <w:p w14:paraId="57CC0197" w14:textId="6C983C87" w:rsidR="00AC017B" w:rsidRPr="00A07891" w:rsidRDefault="00AC017B" w:rsidP="007523BA">
            <w:pPr>
              <w:spacing w:line="360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MDDVAL4</w:t>
            </w:r>
          </w:p>
          <w:p w14:paraId="2163000C" w14:textId="788ED726" w:rsidR="008306C0" w:rsidRPr="00A07891" w:rsidRDefault="008306C0" w:rsidP="008306C0">
            <w:pPr>
              <w:spacing w:line="360" w:lineRule="auto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  <w:b/>
              </w:rPr>
              <w:t>Datos de formulario de pago</w:t>
            </w:r>
            <w:r w:rsidR="00EF311A" w:rsidRPr="00A07891">
              <w:rPr>
                <w:rFonts w:asciiTheme="minorHAnsi" w:hAnsiTheme="minorHAnsi"/>
              </w:rPr>
              <w:t xml:space="preserve"> Rojo</w:t>
            </w:r>
          </w:p>
          <w:p w14:paraId="763EBD95" w14:textId="77777777" w:rsidR="00A96799" w:rsidRPr="006677D8" w:rsidRDefault="00A96799" w:rsidP="008306C0">
            <w:pPr>
              <w:spacing w:line="360" w:lineRule="auto"/>
              <w:rPr>
                <w:rFonts w:asciiTheme="minorHAnsi" w:hAnsiTheme="minorHAnsi"/>
                <w:lang w:val="en-US"/>
              </w:rPr>
            </w:pPr>
            <w:proofErr w:type="spellStart"/>
            <w:r w:rsidRPr="006677D8">
              <w:rPr>
                <w:rFonts w:asciiTheme="minorHAnsi" w:hAnsiTheme="minorHAnsi"/>
                <w:lang w:val="en-US"/>
              </w:rPr>
              <w:t>CardNumber</w:t>
            </w:r>
            <w:proofErr w:type="spellEnd"/>
          </w:p>
          <w:p w14:paraId="6E16FBE3" w14:textId="77777777" w:rsidR="00A96799" w:rsidRPr="006677D8" w:rsidRDefault="00A96799" w:rsidP="008306C0">
            <w:pPr>
              <w:spacing w:line="360" w:lineRule="auto"/>
              <w:rPr>
                <w:rFonts w:asciiTheme="minorHAnsi" w:hAnsiTheme="minorHAnsi"/>
                <w:lang w:val="en-US"/>
              </w:rPr>
            </w:pPr>
            <w:proofErr w:type="spellStart"/>
            <w:r w:rsidRPr="006677D8">
              <w:rPr>
                <w:rFonts w:asciiTheme="minorHAnsi" w:hAnsiTheme="minorHAnsi"/>
                <w:lang w:val="en-US"/>
              </w:rPr>
              <w:t>CardMonth</w:t>
            </w:r>
            <w:proofErr w:type="spellEnd"/>
          </w:p>
          <w:p w14:paraId="5A4FDFFF" w14:textId="77777777" w:rsidR="00A96799" w:rsidRPr="006677D8" w:rsidRDefault="00A96799" w:rsidP="008306C0">
            <w:pPr>
              <w:spacing w:line="360" w:lineRule="auto"/>
              <w:rPr>
                <w:rFonts w:asciiTheme="minorHAnsi" w:hAnsiTheme="minorHAnsi"/>
                <w:lang w:val="en-US"/>
              </w:rPr>
            </w:pPr>
            <w:proofErr w:type="spellStart"/>
            <w:r w:rsidRPr="006677D8">
              <w:rPr>
                <w:rFonts w:asciiTheme="minorHAnsi" w:hAnsiTheme="minorHAnsi"/>
                <w:lang w:val="en-US"/>
              </w:rPr>
              <w:t>CardYear</w:t>
            </w:r>
            <w:proofErr w:type="spellEnd"/>
          </w:p>
          <w:p w14:paraId="3A5E43AD" w14:textId="77777777" w:rsidR="00A96799" w:rsidRPr="006677D8" w:rsidRDefault="00A96799" w:rsidP="008306C0">
            <w:pPr>
              <w:spacing w:line="360" w:lineRule="auto"/>
              <w:rPr>
                <w:rFonts w:asciiTheme="minorHAnsi" w:hAnsiTheme="minorHAnsi"/>
                <w:lang w:val="en-US"/>
              </w:rPr>
            </w:pPr>
            <w:r w:rsidRPr="006677D8">
              <w:rPr>
                <w:rFonts w:asciiTheme="minorHAnsi" w:hAnsiTheme="minorHAnsi"/>
                <w:lang w:val="en-US"/>
              </w:rPr>
              <w:t>CVV</w:t>
            </w:r>
          </w:p>
          <w:p w14:paraId="1FD334DD" w14:textId="77777777" w:rsidR="00A96799" w:rsidRPr="006677D8" w:rsidRDefault="00A96799" w:rsidP="008306C0">
            <w:pPr>
              <w:spacing w:line="360" w:lineRule="auto"/>
              <w:rPr>
                <w:rFonts w:asciiTheme="minorHAnsi" w:hAnsiTheme="minorHAnsi"/>
                <w:lang w:val="en-US"/>
              </w:rPr>
            </w:pPr>
            <w:proofErr w:type="spellStart"/>
            <w:r w:rsidRPr="006677D8">
              <w:rPr>
                <w:rFonts w:asciiTheme="minorHAnsi" w:hAnsiTheme="minorHAnsi"/>
                <w:lang w:val="en-US"/>
              </w:rPr>
              <w:t>CardFirstName</w:t>
            </w:r>
            <w:proofErr w:type="spellEnd"/>
          </w:p>
          <w:p w14:paraId="1DDA937B" w14:textId="77777777" w:rsidR="00A96799" w:rsidRPr="006677D8" w:rsidRDefault="00A96799" w:rsidP="008306C0">
            <w:pPr>
              <w:spacing w:line="360" w:lineRule="auto"/>
              <w:rPr>
                <w:rFonts w:asciiTheme="minorHAnsi" w:hAnsiTheme="minorHAnsi"/>
                <w:lang w:val="en-US"/>
              </w:rPr>
            </w:pPr>
            <w:proofErr w:type="spellStart"/>
            <w:r w:rsidRPr="006677D8">
              <w:rPr>
                <w:rFonts w:asciiTheme="minorHAnsi" w:hAnsiTheme="minorHAnsi"/>
                <w:lang w:val="en-US"/>
              </w:rPr>
              <w:t>CardLastName</w:t>
            </w:r>
            <w:proofErr w:type="spellEnd"/>
          </w:p>
          <w:p w14:paraId="6F20CD28" w14:textId="5047A978" w:rsidR="00EF311A" w:rsidRPr="006677D8" w:rsidRDefault="00A96799" w:rsidP="008306C0">
            <w:pPr>
              <w:spacing w:line="360" w:lineRule="auto"/>
              <w:rPr>
                <w:rFonts w:asciiTheme="minorHAnsi" w:hAnsiTheme="minorHAnsi"/>
                <w:lang w:val="en-US"/>
              </w:rPr>
            </w:pPr>
            <w:proofErr w:type="spellStart"/>
            <w:r w:rsidRPr="006677D8">
              <w:rPr>
                <w:rFonts w:asciiTheme="minorHAnsi" w:hAnsiTheme="minorHAnsi"/>
                <w:lang w:val="en-US"/>
              </w:rPr>
              <w:t>CardEmail</w:t>
            </w:r>
            <w:proofErr w:type="spellEnd"/>
          </w:p>
          <w:p w14:paraId="683D3CFA" w14:textId="4605A932" w:rsidR="00896525" w:rsidRPr="006677D8" w:rsidRDefault="00896525" w:rsidP="008306C0">
            <w:pPr>
              <w:spacing w:line="360" w:lineRule="auto"/>
              <w:rPr>
                <w:rFonts w:asciiTheme="minorHAnsi" w:hAnsiTheme="minorHAnsi"/>
                <w:lang w:val="en-US"/>
              </w:rPr>
            </w:pPr>
            <w:r w:rsidRPr="006677D8">
              <w:rPr>
                <w:rFonts w:asciiTheme="minorHAnsi" w:hAnsiTheme="minorHAnsi"/>
                <w:lang w:val="en-US"/>
              </w:rPr>
              <w:t>Mobile</w:t>
            </w:r>
          </w:p>
          <w:p w14:paraId="6238ADCA" w14:textId="1C821877" w:rsidR="00896525" w:rsidRPr="006677D8" w:rsidRDefault="00896525" w:rsidP="008306C0">
            <w:pPr>
              <w:spacing w:line="360" w:lineRule="auto"/>
              <w:rPr>
                <w:rFonts w:asciiTheme="minorHAnsi" w:hAnsiTheme="minorHAnsi"/>
                <w:lang w:val="en-US"/>
              </w:rPr>
            </w:pPr>
            <w:proofErr w:type="spellStart"/>
            <w:r w:rsidRPr="006677D8">
              <w:rPr>
                <w:rFonts w:asciiTheme="minorHAnsi" w:hAnsiTheme="minorHAnsi"/>
                <w:lang w:val="en-US"/>
              </w:rPr>
              <w:t>TipoDoc</w:t>
            </w:r>
            <w:proofErr w:type="spellEnd"/>
          </w:p>
          <w:p w14:paraId="45F15490" w14:textId="4E640F0A" w:rsidR="00896525" w:rsidRPr="006677D8" w:rsidRDefault="00896525" w:rsidP="008306C0">
            <w:pPr>
              <w:spacing w:line="360" w:lineRule="auto"/>
              <w:rPr>
                <w:rFonts w:asciiTheme="minorHAnsi" w:hAnsiTheme="minorHAnsi"/>
                <w:lang w:val="en-US"/>
              </w:rPr>
            </w:pPr>
            <w:r w:rsidRPr="006677D8">
              <w:rPr>
                <w:rFonts w:asciiTheme="minorHAnsi" w:hAnsiTheme="minorHAnsi"/>
                <w:lang w:val="en-US"/>
              </w:rPr>
              <w:t>N° Doc</w:t>
            </w:r>
          </w:p>
          <w:p w14:paraId="6FA1C6B3" w14:textId="70368EF5" w:rsidR="00896525" w:rsidRPr="006677D8" w:rsidRDefault="00896525" w:rsidP="008306C0">
            <w:pPr>
              <w:spacing w:line="360" w:lineRule="auto"/>
              <w:rPr>
                <w:rFonts w:asciiTheme="minorHAnsi" w:hAnsiTheme="minorHAnsi"/>
                <w:lang w:val="en-US"/>
              </w:rPr>
            </w:pPr>
            <w:r w:rsidRPr="006677D8">
              <w:rPr>
                <w:rFonts w:asciiTheme="minorHAnsi" w:hAnsiTheme="minorHAnsi"/>
                <w:lang w:val="en-US"/>
              </w:rPr>
              <w:lastRenderedPageBreak/>
              <w:t>DCC</w:t>
            </w:r>
          </w:p>
          <w:p w14:paraId="78174D6E" w14:textId="006822BC" w:rsidR="00896525" w:rsidRDefault="00896525" w:rsidP="008306C0">
            <w:pPr>
              <w:spacing w:line="360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City</w:t>
            </w:r>
          </w:p>
          <w:p w14:paraId="36094011" w14:textId="12363A94" w:rsidR="00896525" w:rsidRDefault="00896525" w:rsidP="008306C0">
            <w:pPr>
              <w:spacing w:line="360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Country</w:t>
            </w:r>
          </w:p>
          <w:p w14:paraId="45720094" w14:textId="743F7FCD" w:rsidR="00896525" w:rsidRDefault="00896525" w:rsidP="008306C0">
            <w:pPr>
              <w:spacing w:line="360" w:lineRule="auto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Coutas</w:t>
            </w:r>
            <w:proofErr w:type="spellEnd"/>
          </w:p>
          <w:p w14:paraId="4316D66E" w14:textId="3A190316" w:rsidR="00896525" w:rsidRPr="00A07891" w:rsidRDefault="00896525" w:rsidP="008306C0">
            <w:pPr>
              <w:spacing w:line="360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Alias</w:t>
            </w:r>
          </w:p>
          <w:p w14:paraId="684E31A4" w14:textId="7080358F" w:rsidR="00EF311A" w:rsidRPr="00A07891" w:rsidRDefault="00EF311A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 xml:space="preserve">Condición para evaluar caso </w:t>
            </w:r>
          </w:p>
          <w:p w14:paraId="6AA1A200" w14:textId="77777777" w:rsidR="00EF311A" w:rsidRPr="00A07891" w:rsidRDefault="00EF311A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Quiero Status</w:t>
            </w:r>
          </w:p>
          <w:p w14:paraId="58B6FF1D" w14:textId="77777777" w:rsidR="00EF311A" w:rsidRPr="00A07891" w:rsidRDefault="00EF311A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 xml:space="preserve">Quiero </w:t>
            </w:r>
            <w:proofErr w:type="spellStart"/>
            <w:r w:rsidRPr="00A07891">
              <w:rPr>
                <w:rFonts w:asciiTheme="minorHAnsi" w:hAnsiTheme="minorHAnsi"/>
              </w:rPr>
              <w:t>Action</w:t>
            </w:r>
            <w:proofErr w:type="spellEnd"/>
            <w:r w:rsidRPr="00A07891">
              <w:rPr>
                <w:rFonts w:asciiTheme="minorHAnsi" w:hAnsiTheme="minorHAnsi"/>
              </w:rPr>
              <w:t xml:space="preserve"> </w:t>
            </w:r>
            <w:proofErr w:type="spellStart"/>
            <w:r w:rsidRPr="00A07891">
              <w:rPr>
                <w:rFonts w:asciiTheme="minorHAnsi" w:hAnsiTheme="minorHAnsi"/>
              </w:rPr>
              <w:t>Code</w:t>
            </w:r>
            <w:proofErr w:type="spellEnd"/>
          </w:p>
          <w:p w14:paraId="0BBADECB" w14:textId="21DEFAAC" w:rsidR="00EF311A" w:rsidRPr="00A07891" w:rsidRDefault="00EF311A" w:rsidP="0010457B">
            <w:pPr>
              <w:pStyle w:val="Prrafodelista"/>
              <w:spacing w:line="360" w:lineRule="auto"/>
              <w:ind w:left="0"/>
              <w:jc w:val="both"/>
              <w:rPr>
                <w:rFonts w:asciiTheme="minorHAnsi" w:hAnsiTheme="minorHAnsi"/>
                <w:highlight w:val="yellow"/>
              </w:rPr>
            </w:pPr>
            <w:r w:rsidRPr="00A07891">
              <w:rPr>
                <w:rFonts w:asciiTheme="minorHAnsi" w:hAnsiTheme="minorHAnsi"/>
              </w:rPr>
              <w:t>Quiero ECI</w:t>
            </w:r>
          </w:p>
        </w:tc>
      </w:tr>
    </w:tbl>
    <w:p w14:paraId="03DCD94B" w14:textId="77777777" w:rsidR="0010457B" w:rsidRPr="00A07891" w:rsidRDefault="0010457B" w:rsidP="0010457B">
      <w:pPr>
        <w:pStyle w:val="Prrafodelista"/>
        <w:spacing w:line="360" w:lineRule="auto"/>
        <w:ind w:left="1800"/>
        <w:jc w:val="both"/>
        <w:rPr>
          <w:rFonts w:asciiTheme="minorHAnsi" w:hAnsiTheme="minorHAnsi"/>
          <w:highlight w:val="yellow"/>
        </w:rPr>
      </w:pPr>
    </w:p>
    <w:p w14:paraId="07780973" w14:textId="77777777" w:rsidR="0010457B" w:rsidRPr="00A07891" w:rsidRDefault="0010457B" w:rsidP="0010457B">
      <w:pPr>
        <w:spacing w:line="360" w:lineRule="auto"/>
        <w:jc w:val="both"/>
        <w:rPr>
          <w:rFonts w:asciiTheme="minorHAnsi" w:hAnsiTheme="minorHAnsi"/>
          <w:highlight w:val="yellow"/>
        </w:rPr>
      </w:pPr>
    </w:p>
    <w:p w14:paraId="6F7BCED3" w14:textId="77777777" w:rsidR="0010457B" w:rsidRPr="00A07891" w:rsidRDefault="0010457B" w:rsidP="0010457B">
      <w:pPr>
        <w:spacing w:line="360" w:lineRule="auto"/>
        <w:jc w:val="both"/>
        <w:rPr>
          <w:rFonts w:asciiTheme="minorHAnsi" w:hAnsiTheme="minorHAnsi"/>
          <w:highlight w:val="yellow"/>
        </w:rPr>
      </w:pPr>
    </w:p>
    <w:p w14:paraId="36FDE790" w14:textId="77777777" w:rsidR="0018145D" w:rsidRPr="00A07891" w:rsidRDefault="0018145D" w:rsidP="0018145D">
      <w:pPr>
        <w:pStyle w:val="Prrafodelista"/>
        <w:spacing w:line="360" w:lineRule="auto"/>
        <w:ind w:left="1800"/>
        <w:jc w:val="both"/>
        <w:rPr>
          <w:rFonts w:asciiTheme="minorHAnsi" w:hAnsiTheme="minorHAnsi"/>
        </w:rPr>
      </w:pPr>
    </w:p>
    <w:p w14:paraId="18F338A8" w14:textId="77777777" w:rsidR="00624025" w:rsidRPr="00A07891" w:rsidRDefault="00624025" w:rsidP="00624025">
      <w:pPr>
        <w:pStyle w:val="Prrafodelista"/>
        <w:rPr>
          <w:rFonts w:asciiTheme="minorHAnsi" w:hAnsiTheme="minorHAnsi"/>
        </w:rPr>
      </w:pPr>
    </w:p>
    <w:p w14:paraId="45D14C70" w14:textId="77777777" w:rsidR="00624025" w:rsidRPr="00A07891" w:rsidRDefault="00624025" w:rsidP="00624025">
      <w:pPr>
        <w:pStyle w:val="Prrafodelista"/>
        <w:rPr>
          <w:rFonts w:asciiTheme="minorHAnsi" w:hAnsiTheme="minorHAnsi"/>
        </w:rPr>
      </w:pPr>
    </w:p>
    <w:p w14:paraId="096E4280" w14:textId="77777777" w:rsidR="00624025" w:rsidRPr="00A07891" w:rsidRDefault="00624025" w:rsidP="00624025">
      <w:pPr>
        <w:pStyle w:val="Prrafodelista"/>
        <w:spacing w:line="360" w:lineRule="auto"/>
        <w:ind w:left="1800"/>
        <w:rPr>
          <w:rFonts w:asciiTheme="minorHAnsi" w:hAnsiTheme="minorHAnsi"/>
        </w:rPr>
      </w:pPr>
    </w:p>
    <w:p w14:paraId="65F9EBDC" w14:textId="77777777" w:rsidR="00624025" w:rsidRPr="00A07891" w:rsidRDefault="00624025" w:rsidP="00624025">
      <w:pPr>
        <w:pStyle w:val="Prrafodelista"/>
        <w:rPr>
          <w:rFonts w:asciiTheme="minorHAnsi" w:hAnsiTheme="minorHAnsi"/>
        </w:rPr>
      </w:pPr>
    </w:p>
    <w:p w14:paraId="3FDA3C13" w14:textId="77777777" w:rsidR="00624025" w:rsidRPr="00A07891" w:rsidRDefault="00624025" w:rsidP="00624025">
      <w:pPr>
        <w:pStyle w:val="Prrafodelista"/>
        <w:rPr>
          <w:rFonts w:asciiTheme="minorHAnsi" w:hAnsiTheme="minorHAnsi"/>
        </w:rPr>
      </w:pPr>
    </w:p>
    <w:p w14:paraId="323F86FC" w14:textId="77777777" w:rsidR="00624025" w:rsidRPr="00A07891" w:rsidRDefault="00624025" w:rsidP="00624025">
      <w:pPr>
        <w:rPr>
          <w:rFonts w:asciiTheme="minorHAnsi" w:hAnsiTheme="minorHAnsi"/>
        </w:rPr>
      </w:pPr>
    </w:p>
    <w:p w14:paraId="4A2A4278" w14:textId="77777777" w:rsidR="00624025" w:rsidRPr="00A07891" w:rsidRDefault="00624025" w:rsidP="00624025">
      <w:pPr>
        <w:spacing w:after="200" w:line="276" w:lineRule="auto"/>
        <w:rPr>
          <w:rFonts w:asciiTheme="minorHAnsi" w:eastAsia="Times New Roman" w:hAnsiTheme="minorHAnsi" w:cs="Arial"/>
          <w:b/>
          <w:color w:val="C00000"/>
          <w:sz w:val="56"/>
          <w:szCs w:val="56"/>
        </w:rPr>
      </w:pPr>
      <w:r w:rsidRPr="00A07891">
        <w:rPr>
          <w:rFonts w:asciiTheme="minorHAnsi" w:hAnsiTheme="minorHAnsi"/>
          <w:bCs/>
          <w:color w:val="C00000"/>
          <w:szCs w:val="56"/>
        </w:rPr>
        <w:br w:type="page"/>
      </w:r>
    </w:p>
    <w:p w14:paraId="5244D607" w14:textId="1995A41B" w:rsidR="00624025" w:rsidRPr="00A07891" w:rsidRDefault="00624025" w:rsidP="00F17DC4">
      <w:pPr>
        <w:pStyle w:val="Ttulo1"/>
        <w:numPr>
          <w:ilvl w:val="0"/>
          <w:numId w:val="28"/>
        </w:numPr>
        <w:ind w:left="1134" w:hanging="708"/>
        <w:rPr>
          <w:rFonts w:asciiTheme="minorHAnsi" w:hAnsiTheme="minorHAnsi"/>
          <w:bCs w:val="0"/>
          <w:kern w:val="0"/>
          <w:sz w:val="40"/>
          <w:szCs w:val="56"/>
          <w:lang w:val="es-PE"/>
        </w:rPr>
      </w:pPr>
      <w:bookmarkStart w:id="7" w:name="_Toc372130296"/>
      <w:bookmarkStart w:id="8" w:name="_Toc113035452"/>
      <w:r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lastRenderedPageBreak/>
        <w:t>CAMPOS DE ENTRADA</w:t>
      </w:r>
      <w:bookmarkEnd w:id="7"/>
      <w:r w:rsidR="00372987"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t xml:space="preserve"> (INPUTS)</w:t>
      </w:r>
      <w:bookmarkEnd w:id="8"/>
    </w:p>
    <w:p w14:paraId="35D39B9E" w14:textId="77777777" w:rsidR="00624025" w:rsidRPr="00A07891" w:rsidRDefault="00624025" w:rsidP="00624025"/>
    <w:p w14:paraId="1205C468" w14:textId="77777777" w:rsidR="00624025" w:rsidRPr="00A07891" w:rsidRDefault="00624025" w:rsidP="00624025">
      <w:pPr>
        <w:pStyle w:val="Prrafodelista"/>
        <w:ind w:left="1080"/>
        <w:rPr>
          <w:rFonts w:asciiTheme="minorHAnsi" w:hAnsiTheme="minorHAnsi"/>
        </w:rPr>
      </w:pPr>
      <w:r w:rsidRPr="00A07891">
        <w:rPr>
          <w:rFonts w:asciiTheme="minorHAnsi" w:hAnsiTheme="minorHAnsi"/>
        </w:rPr>
        <w:t>A continuación, se enumeran los campos de entrada que se deben ingresar por pestaña en la Tabla de Datos (</w:t>
      </w:r>
      <w:proofErr w:type="spellStart"/>
      <w:r w:rsidRPr="00A07891">
        <w:rPr>
          <w:rFonts w:asciiTheme="minorHAnsi" w:hAnsiTheme="minorHAnsi"/>
        </w:rPr>
        <w:t>DataTable</w:t>
      </w:r>
      <w:proofErr w:type="spellEnd"/>
      <w:r w:rsidRPr="00A07891">
        <w:rPr>
          <w:rFonts w:asciiTheme="minorHAnsi" w:hAnsiTheme="minorHAnsi"/>
        </w:rPr>
        <w:t>) del script de automatización para su correcta ejecución:</w:t>
      </w:r>
    </w:p>
    <w:p w14:paraId="2CD5DF33" w14:textId="77777777" w:rsidR="00A07891" w:rsidRPr="00A07891" w:rsidRDefault="00A07891" w:rsidP="00624025">
      <w:pPr>
        <w:pStyle w:val="Prrafodelista"/>
        <w:ind w:left="1080"/>
        <w:rPr>
          <w:rFonts w:asciiTheme="minorHAnsi" w:hAnsiTheme="minorHAnsi"/>
          <w:b/>
        </w:rPr>
      </w:pPr>
    </w:p>
    <w:p w14:paraId="1EFE828A" w14:textId="4882B955" w:rsidR="00624025" w:rsidRPr="00A07891" w:rsidRDefault="0018145D" w:rsidP="00624025">
      <w:pPr>
        <w:pStyle w:val="Prrafodelista"/>
        <w:ind w:left="1080"/>
        <w:rPr>
          <w:rFonts w:asciiTheme="minorHAnsi" w:hAnsiTheme="minorHAnsi"/>
          <w:b/>
        </w:rPr>
      </w:pPr>
      <w:r w:rsidRPr="00A07891">
        <w:rPr>
          <w:rFonts w:asciiTheme="minorHAnsi" w:hAnsiTheme="minorHAnsi"/>
          <w:b/>
        </w:rPr>
        <w:t>Hoja</w:t>
      </w:r>
      <w:r w:rsidR="00624025" w:rsidRPr="00A07891">
        <w:rPr>
          <w:rFonts w:asciiTheme="minorHAnsi" w:hAnsiTheme="minorHAnsi"/>
          <w:b/>
        </w:rPr>
        <w:t xml:space="preserve"> “</w:t>
      </w:r>
      <w:r w:rsidR="008B4961" w:rsidRPr="00A07891">
        <w:rPr>
          <w:rFonts w:asciiTheme="minorHAnsi" w:hAnsiTheme="minorHAnsi"/>
          <w:b/>
        </w:rPr>
        <w:t>E2E</w:t>
      </w:r>
      <w:r w:rsidR="00624025" w:rsidRPr="00A07891">
        <w:rPr>
          <w:rFonts w:asciiTheme="minorHAnsi" w:hAnsiTheme="minorHAnsi"/>
          <w:b/>
        </w:rPr>
        <w:t>”:</w:t>
      </w:r>
    </w:p>
    <w:p w14:paraId="24EE5C0B" w14:textId="77777777" w:rsidR="00624025" w:rsidRPr="00A07891" w:rsidRDefault="00624025" w:rsidP="00A07891">
      <w:pPr>
        <w:rPr>
          <w:rFonts w:asciiTheme="minorHAnsi" w:hAnsiTheme="minorHAnsi"/>
          <w:b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62"/>
        <w:gridCol w:w="4185"/>
        <w:gridCol w:w="2657"/>
      </w:tblGrid>
      <w:tr w:rsidR="00624025" w:rsidRPr="00A07891" w14:paraId="65D54B97" w14:textId="77777777" w:rsidTr="000533D3">
        <w:trPr>
          <w:jc w:val="center"/>
        </w:trPr>
        <w:tc>
          <w:tcPr>
            <w:tcW w:w="1862" w:type="dxa"/>
            <w:shd w:val="clear" w:color="auto" w:fill="E5B8B7" w:themeFill="accent2" w:themeFillTint="66"/>
            <w:vAlign w:val="center"/>
          </w:tcPr>
          <w:p w14:paraId="674DDBE0" w14:textId="77777777" w:rsidR="00624025" w:rsidRPr="00A07891" w:rsidRDefault="00624025" w:rsidP="008F56C2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CAMPO</w:t>
            </w:r>
          </w:p>
        </w:tc>
        <w:tc>
          <w:tcPr>
            <w:tcW w:w="4185" w:type="dxa"/>
            <w:shd w:val="clear" w:color="auto" w:fill="E5B8B7" w:themeFill="accent2" w:themeFillTint="66"/>
            <w:vAlign w:val="center"/>
          </w:tcPr>
          <w:p w14:paraId="30F8FDF6" w14:textId="77777777" w:rsidR="00624025" w:rsidRPr="00A07891" w:rsidRDefault="00624025" w:rsidP="008F56C2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DESCRIPCIÓN</w:t>
            </w:r>
          </w:p>
        </w:tc>
        <w:tc>
          <w:tcPr>
            <w:tcW w:w="2657" w:type="dxa"/>
            <w:shd w:val="clear" w:color="auto" w:fill="E5B8B7" w:themeFill="accent2" w:themeFillTint="66"/>
          </w:tcPr>
          <w:p w14:paraId="5B339B2F" w14:textId="77777777" w:rsidR="00624025" w:rsidRPr="00A07891" w:rsidRDefault="00624025" w:rsidP="008F56C2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EJEMPLO</w:t>
            </w:r>
          </w:p>
        </w:tc>
      </w:tr>
      <w:tr w:rsidR="00A07891" w:rsidRPr="00A07891" w14:paraId="1F668172" w14:textId="77777777" w:rsidTr="000533D3">
        <w:trPr>
          <w:jc w:val="center"/>
        </w:trPr>
        <w:tc>
          <w:tcPr>
            <w:tcW w:w="1862" w:type="dxa"/>
          </w:tcPr>
          <w:p w14:paraId="6CA7D6B5" w14:textId="43ACB103" w:rsidR="00A07891" w:rsidRPr="00541454" w:rsidRDefault="00A07891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Caso Prueba</w:t>
            </w:r>
          </w:p>
        </w:tc>
        <w:tc>
          <w:tcPr>
            <w:tcW w:w="4185" w:type="dxa"/>
            <w:vAlign w:val="center"/>
          </w:tcPr>
          <w:p w14:paraId="7DE4C87C" w14:textId="47457EF4" w:rsidR="00A07891" w:rsidRPr="00541454" w:rsidRDefault="00A07891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Indicar el código de caso de prueba a ejecutar</w:t>
            </w:r>
          </w:p>
        </w:tc>
        <w:tc>
          <w:tcPr>
            <w:tcW w:w="2657" w:type="dxa"/>
          </w:tcPr>
          <w:p w14:paraId="4CEC46D7" w14:textId="49280D49" w:rsidR="00A07891" w:rsidRPr="00541454" w:rsidRDefault="00A07891" w:rsidP="0000548B">
            <w:pPr>
              <w:rPr>
                <w:rFonts w:asciiTheme="minorHAnsi" w:hAnsiTheme="minorHAnsi" w:cstheme="minorHAnsi"/>
                <w:color w:val="000000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CP0</w:t>
            </w:r>
            <w:r w:rsidR="00F8317C">
              <w:rPr>
                <w:rFonts w:asciiTheme="minorHAnsi" w:hAnsiTheme="minorHAnsi" w:cstheme="minorHAnsi"/>
                <w:color w:val="000000"/>
              </w:rPr>
              <w:t>17</w:t>
            </w:r>
          </w:p>
        </w:tc>
      </w:tr>
      <w:tr w:rsidR="00A07891" w:rsidRPr="00A07891" w14:paraId="270DDCB9" w14:textId="77777777" w:rsidTr="000533D3">
        <w:trPr>
          <w:jc w:val="center"/>
        </w:trPr>
        <w:tc>
          <w:tcPr>
            <w:tcW w:w="1862" w:type="dxa"/>
          </w:tcPr>
          <w:p w14:paraId="2C4DF4A6" w14:textId="69508F83" w:rsidR="00A07891" w:rsidRPr="00541454" w:rsidRDefault="00A07891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Caso de Uso</w:t>
            </w:r>
          </w:p>
        </w:tc>
        <w:tc>
          <w:tcPr>
            <w:tcW w:w="4185" w:type="dxa"/>
            <w:vAlign w:val="center"/>
          </w:tcPr>
          <w:p w14:paraId="45AF5A2C" w14:textId="0DD74987" w:rsidR="00A07891" w:rsidRPr="00541454" w:rsidRDefault="00A07891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Indicar que tipo de escenario a realizar</w:t>
            </w:r>
          </w:p>
        </w:tc>
        <w:tc>
          <w:tcPr>
            <w:tcW w:w="2657" w:type="dxa"/>
          </w:tcPr>
          <w:p w14:paraId="732329F7" w14:textId="074503E5" w:rsidR="00A07891" w:rsidRPr="00541454" w:rsidRDefault="00A07891" w:rsidP="0000548B">
            <w:pPr>
              <w:rPr>
                <w:rFonts w:asciiTheme="minorHAnsi" w:hAnsiTheme="minorHAnsi" w:cstheme="minorHAnsi"/>
                <w:color w:val="000000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Regular</w:t>
            </w:r>
          </w:p>
        </w:tc>
      </w:tr>
      <w:tr w:rsidR="00A07891" w:rsidRPr="00A07891" w14:paraId="0AEBEBFC" w14:textId="77777777" w:rsidTr="000533D3">
        <w:trPr>
          <w:jc w:val="center"/>
        </w:trPr>
        <w:tc>
          <w:tcPr>
            <w:tcW w:w="1862" w:type="dxa"/>
          </w:tcPr>
          <w:p w14:paraId="605E81AC" w14:textId="135EB1D5" w:rsidR="00A07891" w:rsidRPr="00541454" w:rsidRDefault="00A07891" w:rsidP="0000548B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Descripción</w:t>
            </w:r>
          </w:p>
        </w:tc>
        <w:tc>
          <w:tcPr>
            <w:tcW w:w="4185" w:type="dxa"/>
            <w:vAlign w:val="center"/>
          </w:tcPr>
          <w:p w14:paraId="24A19B86" w14:textId="65A41E3C" w:rsidR="00A07891" w:rsidRPr="00541454" w:rsidRDefault="00A07891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Descripción breve del caso</w:t>
            </w:r>
          </w:p>
        </w:tc>
        <w:tc>
          <w:tcPr>
            <w:tcW w:w="2657" w:type="dxa"/>
          </w:tcPr>
          <w:p w14:paraId="66D816B4" w14:textId="11627D6E" w:rsidR="00A07891" w:rsidRPr="00541454" w:rsidRDefault="00A07891" w:rsidP="0000548B">
            <w:pPr>
              <w:rPr>
                <w:rFonts w:asciiTheme="minorHAnsi" w:hAnsiTheme="minorHAnsi" w:cstheme="minorHAnsi"/>
                <w:color w:val="000000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Dólar – Contable</w:t>
            </w:r>
          </w:p>
        </w:tc>
      </w:tr>
      <w:tr w:rsidR="008306C0" w:rsidRPr="00A07891" w14:paraId="1C10AF58" w14:textId="77777777" w:rsidTr="000533D3">
        <w:trPr>
          <w:jc w:val="center"/>
        </w:trPr>
        <w:tc>
          <w:tcPr>
            <w:tcW w:w="1862" w:type="dxa"/>
          </w:tcPr>
          <w:p w14:paraId="42C1C0D0" w14:textId="42728C5A" w:rsidR="008306C0" w:rsidRPr="00541454" w:rsidRDefault="00F8317C" w:rsidP="0000548B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>
              <w:rPr>
                <w:rFonts w:asciiTheme="minorHAnsi" w:hAnsiTheme="minorHAnsi" w:cstheme="minorHAnsi"/>
              </w:rPr>
              <w:t>Environment</w:t>
            </w:r>
            <w:proofErr w:type="spellEnd"/>
          </w:p>
        </w:tc>
        <w:tc>
          <w:tcPr>
            <w:tcW w:w="4185" w:type="dxa"/>
            <w:vAlign w:val="center"/>
          </w:tcPr>
          <w:p w14:paraId="1E0EC70D" w14:textId="60FE0C4D" w:rsidR="008306C0" w:rsidRPr="00541454" w:rsidRDefault="00F8317C" w:rsidP="0000548B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Indica que tipo de ambiente debe se va a realizar las pruebas</w:t>
            </w:r>
          </w:p>
        </w:tc>
        <w:tc>
          <w:tcPr>
            <w:tcW w:w="2657" w:type="dxa"/>
          </w:tcPr>
          <w:p w14:paraId="4DA2AEDE" w14:textId="2BB146F5" w:rsidR="0091755C" w:rsidRPr="00541454" w:rsidRDefault="00F8317C" w:rsidP="0000548B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>
              <w:rPr>
                <w:rFonts w:asciiTheme="minorHAnsi" w:hAnsiTheme="minorHAnsi" w:cstheme="minorHAnsi"/>
                <w:color w:val="000000"/>
              </w:rPr>
              <w:t>APIQAS</w:t>
            </w:r>
          </w:p>
          <w:p w14:paraId="37F70F3F" w14:textId="4CB583D7" w:rsidR="008306C0" w:rsidRPr="00541454" w:rsidRDefault="008306C0" w:rsidP="0000548B">
            <w:pPr>
              <w:rPr>
                <w:rFonts w:asciiTheme="minorHAnsi" w:hAnsiTheme="minorHAnsi" w:cstheme="minorHAnsi"/>
              </w:rPr>
            </w:pPr>
          </w:p>
        </w:tc>
      </w:tr>
      <w:tr w:rsidR="000533D3" w:rsidRPr="00A07891" w14:paraId="51F382B4" w14:textId="77777777" w:rsidTr="000533D3">
        <w:trPr>
          <w:jc w:val="center"/>
        </w:trPr>
        <w:tc>
          <w:tcPr>
            <w:tcW w:w="1862" w:type="dxa"/>
            <w:vAlign w:val="center"/>
          </w:tcPr>
          <w:p w14:paraId="47237313" w14:textId="1956D5B7" w:rsidR="000533D3" w:rsidRPr="00541454" w:rsidRDefault="000533D3" w:rsidP="000533D3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Countable</w:t>
            </w:r>
            <w:proofErr w:type="spellEnd"/>
          </w:p>
        </w:tc>
        <w:tc>
          <w:tcPr>
            <w:tcW w:w="4185" w:type="dxa"/>
            <w:vAlign w:val="center"/>
          </w:tcPr>
          <w:p w14:paraId="36026AE8" w14:textId="5C0EA32B" w:rsidR="000533D3" w:rsidRPr="00541454" w:rsidRDefault="000533D3" w:rsidP="000533D3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Este campo indica si la venta a realizar tendrá liquidación automática o manual</w:t>
            </w:r>
          </w:p>
        </w:tc>
        <w:tc>
          <w:tcPr>
            <w:tcW w:w="2657" w:type="dxa"/>
          </w:tcPr>
          <w:p w14:paraId="15CC194E" w14:textId="3896A288" w:rsidR="000533D3" w:rsidRPr="00541454" w:rsidRDefault="000533D3" w:rsidP="000533D3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true – Para liquidación automática false – Para liquidación manual Valor por defecto: Según configuración del comercio en BackOffice Niubiz</w:t>
            </w:r>
          </w:p>
        </w:tc>
      </w:tr>
      <w:tr w:rsidR="000533D3" w:rsidRPr="00A07891" w14:paraId="0FC06640" w14:textId="77777777" w:rsidTr="0030773D">
        <w:trPr>
          <w:jc w:val="center"/>
        </w:trPr>
        <w:tc>
          <w:tcPr>
            <w:tcW w:w="1862" w:type="dxa"/>
          </w:tcPr>
          <w:p w14:paraId="105A5CF8" w14:textId="377F3A6F" w:rsidR="000533D3" w:rsidRPr="00541454" w:rsidRDefault="000533D3" w:rsidP="000533D3">
            <w:pPr>
              <w:pStyle w:val="Prrafodelista"/>
              <w:ind w:left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Channel</w:t>
            </w:r>
            <w:proofErr w:type="spellEnd"/>
          </w:p>
        </w:tc>
        <w:tc>
          <w:tcPr>
            <w:tcW w:w="4185" w:type="dxa"/>
            <w:vAlign w:val="center"/>
          </w:tcPr>
          <w:p w14:paraId="75AD4033" w14:textId="26F19429" w:rsidR="000533D3" w:rsidRPr="00541454" w:rsidRDefault="000533D3" w:rsidP="000533D3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Canal de registro. Valor por defecto: “web”</w:t>
            </w:r>
          </w:p>
        </w:tc>
        <w:tc>
          <w:tcPr>
            <w:tcW w:w="2657" w:type="dxa"/>
          </w:tcPr>
          <w:p w14:paraId="1284E7E1" w14:textId="689E026B" w:rsidR="000533D3" w:rsidRPr="00541454" w:rsidRDefault="000533D3" w:rsidP="000533D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MOBILE</w:t>
            </w:r>
          </w:p>
        </w:tc>
      </w:tr>
      <w:tr w:rsidR="000533D3" w:rsidRPr="00A07891" w14:paraId="28ECC677" w14:textId="77777777" w:rsidTr="00CC5B6F">
        <w:trPr>
          <w:jc w:val="center"/>
        </w:trPr>
        <w:tc>
          <w:tcPr>
            <w:tcW w:w="1862" w:type="dxa"/>
          </w:tcPr>
          <w:p w14:paraId="73DEDB90" w14:textId="0793827D" w:rsidR="000533D3" w:rsidRPr="00541454" w:rsidRDefault="000533D3" w:rsidP="000533D3">
            <w:pPr>
              <w:pStyle w:val="Prrafodelista"/>
              <w:ind w:left="0"/>
              <w:rPr>
                <w:rFonts w:asciiTheme="minorHAnsi" w:eastAsia="Times New Roman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MerchantId</w:t>
            </w:r>
            <w:proofErr w:type="spellEnd"/>
          </w:p>
        </w:tc>
        <w:tc>
          <w:tcPr>
            <w:tcW w:w="4185" w:type="dxa"/>
            <w:vAlign w:val="center"/>
          </w:tcPr>
          <w:p w14:paraId="479A17E7" w14:textId="4101A630" w:rsidR="000533D3" w:rsidRPr="00541454" w:rsidRDefault="000533D3" w:rsidP="000533D3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Código de comercio creado al momento de la afiliación</w:t>
            </w:r>
          </w:p>
        </w:tc>
        <w:tc>
          <w:tcPr>
            <w:tcW w:w="2657" w:type="dxa"/>
          </w:tcPr>
          <w:p w14:paraId="7D93C4AB" w14:textId="775162CA" w:rsidR="000533D3" w:rsidRPr="00541454" w:rsidRDefault="000533D3" w:rsidP="000533D3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115015006 </w:t>
            </w:r>
          </w:p>
        </w:tc>
      </w:tr>
      <w:tr w:rsidR="000533D3" w:rsidRPr="00A07891" w14:paraId="6AA4AD37" w14:textId="77777777" w:rsidTr="000533D3">
        <w:trPr>
          <w:jc w:val="center"/>
        </w:trPr>
        <w:tc>
          <w:tcPr>
            <w:tcW w:w="1862" w:type="dxa"/>
          </w:tcPr>
          <w:p w14:paraId="05EA042B" w14:textId="3AA8BADD" w:rsidR="000533D3" w:rsidRPr="00541454" w:rsidRDefault="000533D3" w:rsidP="000533D3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PurchaseNumber</w:t>
            </w:r>
            <w:proofErr w:type="spellEnd"/>
          </w:p>
        </w:tc>
        <w:tc>
          <w:tcPr>
            <w:tcW w:w="4185" w:type="dxa"/>
            <w:vAlign w:val="center"/>
          </w:tcPr>
          <w:p w14:paraId="7DAE91C0" w14:textId="76158241" w:rsidR="000533D3" w:rsidRPr="00541454" w:rsidRDefault="000533D3" w:rsidP="000533D3">
            <w:pPr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Número de Pedido, este valor debe ser creado por el comercio y es único por intento de autorización</w:t>
            </w:r>
          </w:p>
        </w:tc>
        <w:tc>
          <w:tcPr>
            <w:tcW w:w="2657" w:type="dxa"/>
          </w:tcPr>
          <w:p w14:paraId="3232ECE1" w14:textId="77777777" w:rsidR="000533D3" w:rsidRPr="00541454" w:rsidRDefault="000533D3" w:rsidP="000533D3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22084194941</w:t>
            </w:r>
          </w:p>
          <w:p w14:paraId="2D1A726E" w14:textId="7FDC8E26" w:rsidR="000533D3" w:rsidRPr="00541454" w:rsidRDefault="000533D3" w:rsidP="000533D3">
            <w:pPr>
              <w:rPr>
                <w:rFonts w:asciiTheme="minorHAnsi" w:hAnsiTheme="minorHAnsi" w:cstheme="minorHAnsi"/>
              </w:rPr>
            </w:pPr>
          </w:p>
        </w:tc>
      </w:tr>
      <w:tr w:rsidR="000533D3" w:rsidRPr="00A07891" w14:paraId="264FBC8D" w14:textId="77777777" w:rsidTr="000533D3">
        <w:trPr>
          <w:jc w:val="center"/>
        </w:trPr>
        <w:tc>
          <w:tcPr>
            <w:tcW w:w="1862" w:type="dxa"/>
          </w:tcPr>
          <w:p w14:paraId="4A960D38" w14:textId="629A060F" w:rsidR="000533D3" w:rsidRPr="00541454" w:rsidRDefault="000533D3" w:rsidP="000533D3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Amount</w:t>
            </w:r>
            <w:proofErr w:type="spellEnd"/>
          </w:p>
        </w:tc>
        <w:tc>
          <w:tcPr>
            <w:tcW w:w="4185" w:type="dxa"/>
            <w:vAlign w:val="center"/>
          </w:tcPr>
          <w:p w14:paraId="7985E8F1" w14:textId="49E76A6E" w:rsidR="000533D3" w:rsidRPr="00541454" w:rsidRDefault="000533D3" w:rsidP="000533D3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Importe de la transacción. </w:t>
            </w:r>
          </w:p>
        </w:tc>
        <w:tc>
          <w:tcPr>
            <w:tcW w:w="2657" w:type="dxa"/>
          </w:tcPr>
          <w:p w14:paraId="21467052" w14:textId="4DEAD6E6" w:rsidR="000533D3" w:rsidRPr="00541454" w:rsidRDefault="000533D3" w:rsidP="000533D3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Formato ###</w:t>
            </w:r>
            <w:proofErr w:type="gramStart"/>
            <w:r w:rsidRPr="00541454">
              <w:rPr>
                <w:rFonts w:asciiTheme="minorHAnsi" w:hAnsiTheme="minorHAnsi" w:cstheme="minorHAnsi"/>
              </w:rPr>
              <w:t>#.#</w:t>
            </w:r>
            <w:proofErr w:type="gramEnd"/>
            <w:r w:rsidRPr="00541454">
              <w:rPr>
                <w:rFonts w:asciiTheme="minorHAnsi" w:hAnsiTheme="minorHAnsi" w:cstheme="minorHAnsi"/>
              </w:rPr>
              <w:t># (Dos decimales separados por punto) Ejemplo: 100.00</w:t>
            </w:r>
          </w:p>
        </w:tc>
      </w:tr>
      <w:tr w:rsidR="000533D3" w:rsidRPr="00A07891" w14:paraId="68C2BE7D" w14:textId="77777777" w:rsidTr="000533D3">
        <w:trPr>
          <w:jc w:val="center"/>
        </w:trPr>
        <w:tc>
          <w:tcPr>
            <w:tcW w:w="1862" w:type="dxa"/>
          </w:tcPr>
          <w:p w14:paraId="5C0140FE" w14:textId="71BE19FB" w:rsidR="000533D3" w:rsidRPr="00541454" w:rsidRDefault="000533D3" w:rsidP="000533D3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eastAsia="Times New Roman" w:hAnsiTheme="minorHAnsi" w:cstheme="minorHAnsi"/>
                <w:color w:val="000000"/>
                <w:lang w:eastAsia="es-PE"/>
              </w:rPr>
              <w:t>UserToken</w:t>
            </w:r>
            <w:proofErr w:type="spellEnd"/>
          </w:p>
        </w:tc>
        <w:tc>
          <w:tcPr>
            <w:tcW w:w="4185" w:type="dxa"/>
            <w:vAlign w:val="center"/>
          </w:tcPr>
          <w:p w14:paraId="37272CF6" w14:textId="24F7B828" w:rsidR="000533D3" w:rsidRPr="00541454" w:rsidRDefault="000533D3" w:rsidP="000533D3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Identificador del token de usuario para la funcionalidad de tarjeta recordada, se debe enviar un valor único UUID.</w:t>
            </w:r>
          </w:p>
        </w:tc>
        <w:tc>
          <w:tcPr>
            <w:tcW w:w="2657" w:type="dxa"/>
          </w:tcPr>
          <w:p w14:paraId="74F4A74A" w14:textId="4E60A7AE" w:rsidR="000533D3" w:rsidRPr="00541454" w:rsidRDefault="000533D3" w:rsidP="000533D3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correotest@example.com</w:t>
            </w:r>
          </w:p>
        </w:tc>
      </w:tr>
      <w:tr w:rsidR="000533D3" w:rsidRPr="00A07891" w14:paraId="264F8B3A" w14:textId="77777777" w:rsidTr="000533D3">
        <w:trPr>
          <w:jc w:val="center"/>
        </w:trPr>
        <w:tc>
          <w:tcPr>
            <w:tcW w:w="1862" w:type="dxa"/>
          </w:tcPr>
          <w:p w14:paraId="12129DF3" w14:textId="4CD3F469" w:rsidR="000533D3" w:rsidRPr="000533D3" w:rsidRDefault="000533D3" w:rsidP="000533D3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MDD</w:t>
            </w:r>
          </w:p>
        </w:tc>
        <w:tc>
          <w:tcPr>
            <w:tcW w:w="4185" w:type="dxa"/>
            <w:vAlign w:val="center"/>
          </w:tcPr>
          <w:p w14:paraId="6F423343" w14:textId="6316A00C" w:rsidR="000533D3" w:rsidRPr="00541454" w:rsidRDefault="000533D3" w:rsidP="000533D3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Permite añadir configuración del comercio</w:t>
            </w:r>
          </w:p>
        </w:tc>
        <w:tc>
          <w:tcPr>
            <w:tcW w:w="2657" w:type="dxa"/>
          </w:tcPr>
          <w:p w14:paraId="59B59630" w14:textId="2267DCF0" w:rsidR="000533D3" w:rsidRPr="00541454" w:rsidRDefault="000533D3" w:rsidP="000533D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false</w:t>
            </w:r>
          </w:p>
        </w:tc>
      </w:tr>
      <w:tr w:rsidR="000533D3" w:rsidRPr="00A07891" w14:paraId="0834D243" w14:textId="77777777" w:rsidTr="000533D3">
        <w:trPr>
          <w:jc w:val="center"/>
        </w:trPr>
        <w:tc>
          <w:tcPr>
            <w:tcW w:w="1862" w:type="dxa"/>
          </w:tcPr>
          <w:p w14:paraId="549CF71A" w14:textId="180F18D8" w:rsidR="000533D3" w:rsidRPr="000533D3" w:rsidRDefault="000533D3" w:rsidP="000533D3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0533D3">
              <w:rPr>
                <w:rFonts w:asciiTheme="minorHAnsi" w:hAnsiTheme="minorHAnsi" w:cstheme="minorHAnsi"/>
              </w:rPr>
              <w:t>MDDKEY1</w:t>
            </w:r>
          </w:p>
        </w:tc>
        <w:tc>
          <w:tcPr>
            <w:tcW w:w="4185" w:type="dxa"/>
            <w:vAlign w:val="center"/>
          </w:tcPr>
          <w:p w14:paraId="24C081C7" w14:textId="2A10589F" w:rsidR="000533D3" w:rsidRPr="000533D3" w:rsidRDefault="000533D3" w:rsidP="000533D3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Indicar la propiedad</w:t>
            </w:r>
          </w:p>
        </w:tc>
        <w:tc>
          <w:tcPr>
            <w:tcW w:w="2657" w:type="dxa"/>
          </w:tcPr>
          <w:p w14:paraId="083F8743" w14:textId="38591C47" w:rsidR="000533D3" w:rsidRPr="000533D3" w:rsidRDefault="000533D3" w:rsidP="000533D3">
            <w:pPr>
              <w:rPr>
                <w:rFonts w:asciiTheme="minorHAnsi" w:hAnsiTheme="minorHAnsi" w:cstheme="minorHAnsi"/>
              </w:rPr>
            </w:pPr>
          </w:p>
        </w:tc>
      </w:tr>
      <w:tr w:rsidR="000533D3" w:rsidRPr="00A07891" w14:paraId="6E0538C3" w14:textId="77777777" w:rsidTr="000533D3">
        <w:trPr>
          <w:jc w:val="center"/>
        </w:trPr>
        <w:tc>
          <w:tcPr>
            <w:tcW w:w="1862" w:type="dxa"/>
          </w:tcPr>
          <w:p w14:paraId="6D72FB4D" w14:textId="37A32651" w:rsidR="000533D3" w:rsidRPr="000533D3" w:rsidRDefault="000533D3" w:rsidP="000533D3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0533D3">
              <w:rPr>
                <w:rFonts w:asciiTheme="minorHAnsi" w:hAnsiTheme="minorHAnsi" w:cstheme="minorHAnsi"/>
              </w:rPr>
              <w:t>MDDVAL1</w:t>
            </w:r>
          </w:p>
        </w:tc>
        <w:tc>
          <w:tcPr>
            <w:tcW w:w="4185" w:type="dxa"/>
            <w:vAlign w:val="center"/>
          </w:tcPr>
          <w:p w14:paraId="6F1FA431" w14:textId="2057448B" w:rsidR="000533D3" w:rsidRPr="000533D3" w:rsidRDefault="000533D3" w:rsidP="000533D3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Indicar el valor de la propiedad</w:t>
            </w:r>
          </w:p>
        </w:tc>
        <w:tc>
          <w:tcPr>
            <w:tcW w:w="2657" w:type="dxa"/>
          </w:tcPr>
          <w:p w14:paraId="2BEAE94F" w14:textId="3B938E03" w:rsidR="000533D3" w:rsidRPr="000533D3" w:rsidRDefault="000533D3" w:rsidP="000533D3">
            <w:pPr>
              <w:rPr>
                <w:rFonts w:asciiTheme="minorHAnsi" w:hAnsiTheme="minorHAnsi" w:cstheme="minorHAnsi"/>
              </w:rPr>
            </w:pPr>
          </w:p>
        </w:tc>
      </w:tr>
      <w:tr w:rsidR="000533D3" w:rsidRPr="00A07891" w14:paraId="69A37072" w14:textId="77777777" w:rsidTr="000533D3">
        <w:trPr>
          <w:jc w:val="center"/>
        </w:trPr>
        <w:tc>
          <w:tcPr>
            <w:tcW w:w="1862" w:type="dxa"/>
          </w:tcPr>
          <w:p w14:paraId="595F9277" w14:textId="3B397565" w:rsidR="000533D3" w:rsidRPr="00541454" w:rsidRDefault="000533D3" w:rsidP="000533D3">
            <w:pPr>
              <w:pStyle w:val="Prrafodelista"/>
              <w:ind w:left="0"/>
              <w:rPr>
                <w:rFonts w:asciiTheme="minorHAnsi" w:hAnsiTheme="minorHAnsi" w:cstheme="minorHAnsi"/>
                <w:b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CardNumber</w:t>
            </w:r>
            <w:proofErr w:type="spellEnd"/>
          </w:p>
        </w:tc>
        <w:tc>
          <w:tcPr>
            <w:tcW w:w="4185" w:type="dxa"/>
            <w:vAlign w:val="center"/>
          </w:tcPr>
          <w:p w14:paraId="4282C25C" w14:textId="26596F5F" w:rsidR="000533D3" w:rsidRPr="00541454" w:rsidRDefault="000533D3" w:rsidP="000533D3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Número de tarjeta </w:t>
            </w:r>
          </w:p>
        </w:tc>
        <w:tc>
          <w:tcPr>
            <w:tcW w:w="2657" w:type="dxa"/>
          </w:tcPr>
          <w:p w14:paraId="50125485" w14:textId="38243E35" w:rsidR="000533D3" w:rsidRPr="00541454" w:rsidRDefault="000533D3" w:rsidP="000533D3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bookmarkStart w:id="9" w:name="_GoBack"/>
            <w:r w:rsidRPr="00541454">
              <w:rPr>
                <w:rFonts w:asciiTheme="minorHAnsi" w:hAnsiTheme="minorHAnsi" w:cstheme="minorHAnsi"/>
                <w:color w:val="000000"/>
              </w:rPr>
              <w:t>45</w:t>
            </w:r>
            <w:bookmarkEnd w:id="9"/>
            <w:r w:rsidRPr="00541454">
              <w:rPr>
                <w:rFonts w:asciiTheme="minorHAnsi" w:hAnsiTheme="minorHAnsi" w:cstheme="minorHAnsi"/>
                <w:color w:val="000000"/>
              </w:rPr>
              <w:t>477</w:t>
            </w:r>
            <w:r w:rsidR="006677D8">
              <w:rPr>
                <w:rFonts w:asciiTheme="minorHAnsi" w:hAnsiTheme="minorHAnsi" w:cstheme="minorHAnsi"/>
                <w:color w:val="000000"/>
              </w:rPr>
              <w:t>******</w:t>
            </w:r>
            <w:r w:rsidRPr="00541454">
              <w:rPr>
                <w:rFonts w:asciiTheme="minorHAnsi" w:hAnsiTheme="minorHAnsi" w:cstheme="minorHAnsi"/>
                <w:color w:val="000000"/>
              </w:rPr>
              <w:t>9134</w:t>
            </w:r>
          </w:p>
          <w:p w14:paraId="2D67292D" w14:textId="0DE719B3" w:rsidR="000533D3" w:rsidRPr="00541454" w:rsidRDefault="000533D3" w:rsidP="000533D3">
            <w:pPr>
              <w:rPr>
                <w:rFonts w:asciiTheme="minorHAnsi" w:hAnsiTheme="minorHAnsi" w:cstheme="minorHAnsi"/>
              </w:rPr>
            </w:pPr>
          </w:p>
        </w:tc>
      </w:tr>
      <w:tr w:rsidR="000533D3" w:rsidRPr="00A07891" w14:paraId="29884B47" w14:textId="77777777" w:rsidTr="000533D3">
        <w:trPr>
          <w:jc w:val="center"/>
        </w:trPr>
        <w:tc>
          <w:tcPr>
            <w:tcW w:w="1862" w:type="dxa"/>
          </w:tcPr>
          <w:p w14:paraId="73679423" w14:textId="6A415751" w:rsidR="000533D3" w:rsidRPr="00541454" w:rsidRDefault="000533D3" w:rsidP="000533D3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CardMonth</w:t>
            </w:r>
            <w:proofErr w:type="spellEnd"/>
          </w:p>
        </w:tc>
        <w:tc>
          <w:tcPr>
            <w:tcW w:w="4185" w:type="dxa"/>
            <w:vAlign w:val="center"/>
          </w:tcPr>
          <w:p w14:paraId="67AAEC49" w14:textId="67BFB8EE" w:rsidR="000533D3" w:rsidRPr="00541454" w:rsidRDefault="000533D3" w:rsidP="000533D3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Mes de expiración tarjeta</w:t>
            </w:r>
          </w:p>
        </w:tc>
        <w:tc>
          <w:tcPr>
            <w:tcW w:w="2657" w:type="dxa"/>
          </w:tcPr>
          <w:p w14:paraId="412681FD" w14:textId="77777777" w:rsidR="000533D3" w:rsidRPr="00541454" w:rsidRDefault="000533D3" w:rsidP="000533D3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1</w:t>
            </w:r>
            <w:r>
              <w:rPr>
                <w:rFonts w:asciiTheme="minorHAnsi" w:hAnsiTheme="minorHAnsi" w:cstheme="minorHAnsi"/>
                <w:color w:val="000000"/>
              </w:rPr>
              <w:t>2</w:t>
            </w:r>
          </w:p>
          <w:p w14:paraId="2337AA2D" w14:textId="4BA0A96A" w:rsidR="000533D3" w:rsidRPr="00541454" w:rsidRDefault="000533D3" w:rsidP="000533D3">
            <w:pPr>
              <w:rPr>
                <w:rFonts w:asciiTheme="minorHAnsi" w:hAnsiTheme="minorHAnsi" w:cstheme="minorHAnsi"/>
              </w:rPr>
            </w:pPr>
          </w:p>
        </w:tc>
      </w:tr>
      <w:tr w:rsidR="000533D3" w:rsidRPr="00A07891" w14:paraId="04BFB114" w14:textId="77777777" w:rsidTr="000533D3">
        <w:trPr>
          <w:jc w:val="center"/>
        </w:trPr>
        <w:tc>
          <w:tcPr>
            <w:tcW w:w="1862" w:type="dxa"/>
          </w:tcPr>
          <w:p w14:paraId="5E0A3EB8" w14:textId="7D55A697" w:rsidR="000533D3" w:rsidRPr="00541454" w:rsidRDefault="000533D3" w:rsidP="000533D3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CardYear</w:t>
            </w:r>
            <w:proofErr w:type="spellEnd"/>
          </w:p>
        </w:tc>
        <w:tc>
          <w:tcPr>
            <w:tcW w:w="4185" w:type="dxa"/>
            <w:vAlign w:val="center"/>
          </w:tcPr>
          <w:p w14:paraId="4A14F200" w14:textId="59E4ED55" w:rsidR="000533D3" w:rsidRPr="00541454" w:rsidRDefault="000533D3" w:rsidP="000533D3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Año de expiración tarjeta</w:t>
            </w:r>
          </w:p>
        </w:tc>
        <w:tc>
          <w:tcPr>
            <w:tcW w:w="2657" w:type="dxa"/>
          </w:tcPr>
          <w:p w14:paraId="3E71C719" w14:textId="77777777" w:rsidR="000533D3" w:rsidRPr="00541454" w:rsidRDefault="000533D3" w:rsidP="000533D3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2023</w:t>
            </w:r>
          </w:p>
          <w:p w14:paraId="2094BA66" w14:textId="77777777" w:rsidR="000533D3" w:rsidRPr="00541454" w:rsidRDefault="000533D3" w:rsidP="000533D3">
            <w:pPr>
              <w:rPr>
                <w:rFonts w:asciiTheme="minorHAnsi" w:hAnsiTheme="minorHAnsi" w:cstheme="minorHAnsi"/>
              </w:rPr>
            </w:pPr>
          </w:p>
        </w:tc>
      </w:tr>
      <w:tr w:rsidR="000533D3" w:rsidRPr="00A07891" w14:paraId="30112CAF" w14:textId="77777777" w:rsidTr="000533D3">
        <w:trPr>
          <w:jc w:val="center"/>
        </w:trPr>
        <w:tc>
          <w:tcPr>
            <w:tcW w:w="1862" w:type="dxa"/>
          </w:tcPr>
          <w:p w14:paraId="4852B5FE" w14:textId="2DEFCF2B" w:rsidR="000533D3" w:rsidRPr="00541454" w:rsidRDefault="000533D3" w:rsidP="000533D3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CVV</w:t>
            </w:r>
          </w:p>
        </w:tc>
        <w:tc>
          <w:tcPr>
            <w:tcW w:w="4185" w:type="dxa"/>
            <w:vAlign w:val="center"/>
          </w:tcPr>
          <w:p w14:paraId="281CBAD9" w14:textId="63EB6A3A" w:rsidR="000533D3" w:rsidRPr="00541454" w:rsidRDefault="000533D3" w:rsidP="000533D3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verificación del CVV de la tarjeta</w:t>
            </w:r>
          </w:p>
        </w:tc>
        <w:tc>
          <w:tcPr>
            <w:tcW w:w="2657" w:type="dxa"/>
          </w:tcPr>
          <w:p w14:paraId="7138EE0C" w14:textId="59572975" w:rsidR="000533D3" w:rsidRPr="00541454" w:rsidRDefault="000533D3" w:rsidP="000533D3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321</w:t>
            </w:r>
          </w:p>
        </w:tc>
      </w:tr>
      <w:tr w:rsidR="000533D3" w:rsidRPr="00A07891" w14:paraId="271AECF4" w14:textId="77777777" w:rsidTr="000533D3">
        <w:trPr>
          <w:jc w:val="center"/>
        </w:trPr>
        <w:tc>
          <w:tcPr>
            <w:tcW w:w="1862" w:type="dxa"/>
          </w:tcPr>
          <w:p w14:paraId="67505818" w14:textId="7FDE470A" w:rsidR="000533D3" w:rsidRPr="00541454" w:rsidRDefault="000533D3" w:rsidP="000533D3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CardFirstName</w:t>
            </w:r>
            <w:proofErr w:type="spellEnd"/>
          </w:p>
        </w:tc>
        <w:tc>
          <w:tcPr>
            <w:tcW w:w="4185" w:type="dxa"/>
            <w:vAlign w:val="center"/>
          </w:tcPr>
          <w:p w14:paraId="10508C47" w14:textId="0D584D29" w:rsidR="000533D3" w:rsidRPr="00541454" w:rsidRDefault="000533D3" w:rsidP="000533D3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Nombres del titular de la tarjeta</w:t>
            </w:r>
          </w:p>
        </w:tc>
        <w:tc>
          <w:tcPr>
            <w:tcW w:w="2657" w:type="dxa"/>
          </w:tcPr>
          <w:p w14:paraId="0F94E18F" w14:textId="77777777" w:rsidR="000533D3" w:rsidRPr="00541454" w:rsidRDefault="000533D3" w:rsidP="000533D3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>
              <w:rPr>
                <w:rFonts w:asciiTheme="minorHAnsi" w:hAnsiTheme="minorHAnsi" w:cstheme="minorHAnsi"/>
                <w:color w:val="000000"/>
              </w:rPr>
              <w:t>Carlos</w:t>
            </w:r>
          </w:p>
          <w:p w14:paraId="7D22476C" w14:textId="77777777" w:rsidR="000533D3" w:rsidRPr="00541454" w:rsidRDefault="000533D3" w:rsidP="000533D3">
            <w:pPr>
              <w:rPr>
                <w:rFonts w:asciiTheme="minorHAnsi" w:hAnsiTheme="minorHAnsi" w:cstheme="minorHAnsi"/>
              </w:rPr>
            </w:pPr>
          </w:p>
        </w:tc>
      </w:tr>
      <w:tr w:rsidR="000533D3" w:rsidRPr="00A07891" w14:paraId="5615F408" w14:textId="77777777" w:rsidTr="000533D3">
        <w:trPr>
          <w:jc w:val="center"/>
        </w:trPr>
        <w:tc>
          <w:tcPr>
            <w:tcW w:w="1862" w:type="dxa"/>
          </w:tcPr>
          <w:p w14:paraId="578B7D74" w14:textId="5D9DDF3F" w:rsidR="000533D3" w:rsidRPr="00541454" w:rsidRDefault="000533D3" w:rsidP="000533D3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CardLastName</w:t>
            </w:r>
            <w:proofErr w:type="spellEnd"/>
          </w:p>
        </w:tc>
        <w:tc>
          <w:tcPr>
            <w:tcW w:w="4185" w:type="dxa"/>
            <w:vAlign w:val="center"/>
          </w:tcPr>
          <w:p w14:paraId="1D58B1F2" w14:textId="0C8A6BDA" w:rsidR="000533D3" w:rsidRPr="00541454" w:rsidRDefault="000533D3" w:rsidP="000533D3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Apellidos del titular de la tarjeta</w:t>
            </w:r>
          </w:p>
        </w:tc>
        <w:tc>
          <w:tcPr>
            <w:tcW w:w="2657" w:type="dxa"/>
          </w:tcPr>
          <w:p w14:paraId="35583641" w14:textId="77777777" w:rsidR="000533D3" w:rsidRPr="00541454" w:rsidRDefault="000533D3" w:rsidP="000533D3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>
              <w:rPr>
                <w:rFonts w:asciiTheme="minorHAnsi" w:hAnsiTheme="minorHAnsi" w:cstheme="minorHAnsi"/>
                <w:color w:val="000000"/>
              </w:rPr>
              <w:t>Quintos</w:t>
            </w:r>
          </w:p>
          <w:p w14:paraId="6EAF4C7B" w14:textId="77777777" w:rsidR="000533D3" w:rsidRPr="00541454" w:rsidRDefault="000533D3" w:rsidP="000533D3">
            <w:pPr>
              <w:rPr>
                <w:rFonts w:asciiTheme="minorHAnsi" w:hAnsiTheme="minorHAnsi" w:cstheme="minorHAnsi"/>
              </w:rPr>
            </w:pPr>
          </w:p>
        </w:tc>
      </w:tr>
      <w:tr w:rsidR="000533D3" w:rsidRPr="00A07891" w14:paraId="6D2964C6" w14:textId="77777777" w:rsidTr="000533D3">
        <w:trPr>
          <w:jc w:val="center"/>
        </w:trPr>
        <w:tc>
          <w:tcPr>
            <w:tcW w:w="1862" w:type="dxa"/>
          </w:tcPr>
          <w:p w14:paraId="4A4F1240" w14:textId="14262DF6" w:rsidR="000533D3" w:rsidRPr="00541454" w:rsidRDefault="000533D3" w:rsidP="000533D3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CardEmail</w:t>
            </w:r>
            <w:proofErr w:type="spellEnd"/>
          </w:p>
        </w:tc>
        <w:tc>
          <w:tcPr>
            <w:tcW w:w="4185" w:type="dxa"/>
            <w:vAlign w:val="center"/>
          </w:tcPr>
          <w:p w14:paraId="567BFDEF" w14:textId="17BE01BF" w:rsidR="000533D3" w:rsidRPr="00541454" w:rsidRDefault="000533D3" w:rsidP="000533D3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Correo electrónico del titular de la tarjeta</w:t>
            </w:r>
          </w:p>
        </w:tc>
        <w:tc>
          <w:tcPr>
            <w:tcW w:w="2657" w:type="dxa"/>
          </w:tcPr>
          <w:p w14:paraId="6F55CBE2" w14:textId="77777777" w:rsidR="000533D3" w:rsidRPr="00541454" w:rsidRDefault="00B515E8" w:rsidP="000533D3">
            <w:pPr>
              <w:rPr>
                <w:rFonts w:asciiTheme="minorHAnsi" w:hAnsiTheme="minorHAnsi" w:cstheme="minorHAnsi"/>
                <w:color w:val="0563C1"/>
                <w:u w:val="single"/>
                <w:lang w:eastAsia="es-PE"/>
              </w:rPr>
            </w:pPr>
            <w:hyperlink r:id="rId14" w:history="1">
              <w:r w:rsidR="000533D3" w:rsidRPr="00541454">
                <w:rPr>
                  <w:rStyle w:val="Hipervnculo"/>
                  <w:rFonts w:asciiTheme="minorHAnsi" w:hAnsiTheme="minorHAnsi" w:cstheme="minorHAnsi"/>
                </w:rPr>
                <w:t>correotest1@example.com</w:t>
              </w:r>
            </w:hyperlink>
          </w:p>
          <w:p w14:paraId="6DC9AE1C" w14:textId="77777777" w:rsidR="000533D3" w:rsidRPr="00541454" w:rsidRDefault="000533D3" w:rsidP="000533D3">
            <w:pPr>
              <w:rPr>
                <w:rFonts w:asciiTheme="minorHAnsi" w:hAnsiTheme="minorHAnsi" w:cstheme="minorHAnsi"/>
              </w:rPr>
            </w:pPr>
          </w:p>
        </w:tc>
      </w:tr>
      <w:tr w:rsidR="000533D3" w:rsidRPr="00A07891" w14:paraId="518035C6" w14:textId="77777777" w:rsidTr="000533D3">
        <w:trPr>
          <w:jc w:val="center"/>
        </w:trPr>
        <w:tc>
          <w:tcPr>
            <w:tcW w:w="1862" w:type="dxa"/>
          </w:tcPr>
          <w:p w14:paraId="50257121" w14:textId="77777777" w:rsidR="000533D3" w:rsidRPr="00541454" w:rsidRDefault="000533D3" w:rsidP="000533D3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lastRenderedPageBreak/>
              <w:t xml:space="preserve">Tipo </w:t>
            </w: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Doc</w:t>
            </w:r>
            <w:proofErr w:type="spellEnd"/>
          </w:p>
          <w:p w14:paraId="4BCAD9E1" w14:textId="77777777" w:rsidR="000533D3" w:rsidRPr="00541454" w:rsidRDefault="000533D3" w:rsidP="000533D3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40157AA9" w14:textId="4771CF9C" w:rsidR="000533D3" w:rsidRPr="00541454" w:rsidRDefault="000533D3" w:rsidP="000533D3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Tipo de documento</w:t>
            </w:r>
          </w:p>
        </w:tc>
        <w:tc>
          <w:tcPr>
            <w:tcW w:w="2657" w:type="dxa"/>
          </w:tcPr>
          <w:p w14:paraId="130F6AC8" w14:textId="74367E97" w:rsidR="000533D3" w:rsidRPr="00541454" w:rsidRDefault="000533D3" w:rsidP="000533D3">
            <w:pPr>
              <w:rPr>
                <w:rFonts w:asciiTheme="minorHAnsi" w:hAnsiTheme="minorHAnsi" w:cstheme="minorHAnsi"/>
              </w:rPr>
            </w:pPr>
            <w:proofErr w:type="spellStart"/>
            <w:r w:rsidRPr="00541454">
              <w:rPr>
                <w:rFonts w:asciiTheme="minorHAnsi" w:hAnsiTheme="minorHAnsi" w:cstheme="minorHAnsi"/>
              </w:rPr>
              <w:t>Dni</w:t>
            </w:r>
            <w:proofErr w:type="spellEnd"/>
            <w:r w:rsidRPr="00541454">
              <w:rPr>
                <w:rFonts w:asciiTheme="minorHAnsi" w:hAnsiTheme="minorHAnsi" w:cstheme="minorHAnsi"/>
              </w:rPr>
              <w:t xml:space="preserve">, carnet de </w:t>
            </w:r>
            <w:proofErr w:type="spellStart"/>
            <w:r w:rsidRPr="00541454">
              <w:rPr>
                <w:rFonts w:asciiTheme="minorHAnsi" w:hAnsiTheme="minorHAnsi" w:cstheme="minorHAnsi"/>
              </w:rPr>
              <w:t>extranjeria</w:t>
            </w:r>
            <w:proofErr w:type="spellEnd"/>
            <w:r w:rsidRPr="00541454">
              <w:rPr>
                <w:rFonts w:asciiTheme="minorHAnsi" w:hAnsiTheme="minorHAnsi" w:cstheme="minorHAnsi"/>
              </w:rPr>
              <w:t>, pasaporte</w:t>
            </w:r>
          </w:p>
        </w:tc>
      </w:tr>
      <w:tr w:rsidR="000533D3" w:rsidRPr="00A07891" w14:paraId="49A89DD2" w14:textId="77777777" w:rsidTr="000533D3">
        <w:trPr>
          <w:jc w:val="center"/>
        </w:trPr>
        <w:tc>
          <w:tcPr>
            <w:tcW w:w="1862" w:type="dxa"/>
          </w:tcPr>
          <w:p w14:paraId="69A36EC6" w14:textId="77777777" w:rsidR="000533D3" w:rsidRPr="00541454" w:rsidRDefault="000533D3" w:rsidP="000533D3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N°</w:t>
            </w:r>
            <w:proofErr w:type="spellEnd"/>
            <w:r w:rsidRPr="00541454">
              <w:rPr>
                <w:rFonts w:asciiTheme="minorHAnsi" w:hAnsiTheme="minorHAnsi" w:cstheme="minorHAnsi"/>
                <w:color w:val="000000"/>
              </w:rPr>
              <w:t xml:space="preserve"> </w:t>
            </w:r>
            <w:proofErr w:type="spellStart"/>
            <w:r w:rsidRPr="00541454">
              <w:rPr>
                <w:rFonts w:asciiTheme="minorHAnsi" w:hAnsiTheme="minorHAnsi" w:cstheme="minorHAnsi"/>
                <w:color w:val="000000"/>
              </w:rPr>
              <w:t>Doc</w:t>
            </w:r>
            <w:proofErr w:type="spellEnd"/>
          </w:p>
          <w:p w14:paraId="200A3884" w14:textId="77777777" w:rsidR="000533D3" w:rsidRPr="00541454" w:rsidRDefault="000533D3" w:rsidP="000533D3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4326D933" w14:textId="3DDD8EF3" w:rsidR="000533D3" w:rsidRPr="00541454" w:rsidRDefault="000533D3" w:rsidP="000533D3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Número de documento</w:t>
            </w:r>
          </w:p>
        </w:tc>
        <w:tc>
          <w:tcPr>
            <w:tcW w:w="2657" w:type="dxa"/>
          </w:tcPr>
          <w:p w14:paraId="44674AAD" w14:textId="77C1E521" w:rsidR="000533D3" w:rsidRPr="00541454" w:rsidRDefault="000533D3" w:rsidP="000533D3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54675433</w:t>
            </w:r>
          </w:p>
        </w:tc>
      </w:tr>
      <w:tr w:rsidR="000533D3" w:rsidRPr="00A07891" w14:paraId="343202FA" w14:textId="77777777" w:rsidTr="000533D3">
        <w:trPr>
          <w:trHeight w:val="70"/>
          <w:jc w:val="center"/>
        </w:trPr>
        <w:tc>
          <w:tcPr>
            <w:tcW w:w="1862" w:type="dxa"/>
          </w:tcPr>
          <w:p w14:paraId="64800F8F" w14:textId="77777777" w:rsidR="000533D3" w:rsidRPr="00541454" w:rsidRDefault="000533D3" w:rsidP="000533D3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DCC</w:t>
            </w:r>
          </w:p>
          <w:p w14:paraId="20AA4ADB" w14:textId="3B46CACB" w:rsidR="000533D3" w:rsidRPr="00541454" w:rsidRDefault="000533D3" w:rsidP="000533D3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40066D2E" w14:textId="1FE1C26F" w:rsidR="000533D3" w:rsidRPr="00541454" w:rsidRDefault="000533D3" w:rsidP="000533D3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Opción para escoger dos formas de pago</w:t>
            </w:r>
          </w:p>
        </w:tc>
        <w:tc>
          <w:tcPr>
            <w:tcW w:w="2657" w:type="dxa"/>
          </w:tcPr>
          <w:p w14:paraId="32ECDBDD" w14:textId="77777777" w:rsidR="000533D3" w:rsidRPr="00541454" w:rsidRDefault="000533D3" w:rsidP="000533D3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Moneda de Tarjeta,</w:t>
            </w:r>
          </w:p>
          <w:p w14:paraId="51974B56" w14:textId="43BB8853" w:rsidR="000533D3" w:rsidRPr="00541454" w:rsidRDefault="000533D3" w:rsidP="000533D3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Moneda de Comercio</w:t>
            </w:r>
          </w:p>
        </w:tc>
      </w:tr>
      <w:tr w:rsidR="000533D3" w:rsidRPr="00A07891" w14:paraId="0AB9D54F" w14:textId="77777777" w:rsidTr="000533D3">
        <w:trPr>
          <w:jc w:val="center"/>
        </w:trPr>
        <w:tc>
          <w:tcPr>
            <w:tcW w:w="1862" w:type="dxa"/>
          </w:tcPr>
          <w:p w14:paraId="33BCB260" w14:textId="77777777" w:rsidR="000533D3" w:rsidRPr="00541454" w:rsidRDefault="000533D3" w:rsidP="000533D3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City</w:t>
            </w:r>
          </w:p>
          <w:p w14:paraId="726891F3" w14:textId="6638208C" w:rsidR="000533D3" w:rsidRPr="00541454" w:rsidRDefault="000533D3" w:rsidP="000533D3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30B3FAB5" w14:textId="6913D34E" w:rsidR="000533D3" w:rsidRPr="00541454" w:rsidRDefault="000533D3" w:rsidP="000533D3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Ciudad ingresada por el titular de tarjeta</w:t>
            </w:r>
          </w:p>
        </w:tc>
        <w:tc>
          <w:tcPr>
            <w:tcW w:w="2657" w:type="dxa"/>
          </w:tcPr>
          <w:p w14:paraId="03A5CD18" w14:textId="389E4DA6" w:rsidR="000533D3" w:rsidRPr="00541454" w:rsidRDefault="000533D3" w:rsidP="000533D3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 xml:space="preserve">Lima </w:t>
            </w:r>
          </w:p>
        </w:tc>
      </w:tr>
      <w:tr w:rsidR="000533D3" w:rsidRPr="00A07891" w14:paraId="5206A662" w14:textId="77777777" w:rsidTr="000533D3">
        <w:trPr>
          <w:jc w:val="center"/>
        </w:trPr>
        <w:tc>
          <w:tcPr>
            <w:tcW w:w="1862" w:type="dxa"/>
          </w:tcPr>
          <w:p w14:paraId="2C15ABE1" w14:textId="77777777" w:rsidR="000533D3" w:rsidRPr="00541454" w:rsidRDefault="000533D3" w:rsidP="000533D3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Country</w:t>
            </w:r>
          </w:p>
          <w:p w14:paraId="1BED9533" w14:textId="0FB170A6" w:rsidR="000533D3" w:rsidRPr="00541454" w:rsidRDefault="000533D3" w:rsidP="000533D3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048184D9" w14:textId="566F90A8" w:rsidR="000533D3" w:rsidRPr="00541454" w:rsidRDefault="000533D3" w:rsidP="000533D3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País ingresado por el titular de tarjeta</w:t>
            </w:r>
          </w:p>
        </w:tc>
        <w:tc>
          <w:tcPr>
            <w:tcW w:w="2657" w:type="dxa"/>
          </w:tcPr>
          <w:p w14:paraId="77D21899" w14:textId="110D6689" w:rsidR="000533D3" w:rsidRPr="00541454" w:rsidRDefault="000533D3" w:rsidP="000533D3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Perú</w:t>
            </w:r>
          </w:p>
        </w:tc>
      </w:tr>
      <w:tr w:rsidR="000533D3" w:rsidRPr="00A07891" w14:paraId="32234E45" w14:textId="77777777" w:rsidTr="000533D3">
        <w:trPr>
          <w:jc w:val="center"/>
        </w:trPr>
        <w:tc>
          <w:tcPr>
            <w:tcW w:w="1862" w:type="dxa"/>
          </w:tcPr>
          <w:p w14:paraId="4A233FA7" w14:textId="77777777" w:rsidR="000533D3" w:rsidRPr="00541454" w:rsidRDefault="000533D3" w:rsidP="000533D3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Cuotas</w:t>
            </w:r>
          </w:p>
          <w:p w14:paraId="39CFDE93" w14:textId="05B91479" w:rsidR="000533D3" w:rsidRPr="00541454" w:rsidRDefault="000533D3" w:rsidP="000533D3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769A861D" w14:textId="454DD81D" w:rsidR="000533D3" w:rsidRPr="00541454" w:rsidRDefault="000533D3" w:rsidP="000533D3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Cantidad de cuotas ingresadas por el titular de la tarjeta</w:t>
            </w:r>
          </w:p>
        </w:tc>
        <w:tc>
          <w:tcPr>
            <w:tcW w:w="2657" w:type="dxa"/>
          </w:tcPr>
          <w:p w14:paraId="21180923" w14:textId="5668A055" w:rsidR="000533D3" w:rsidRPr="00541454" w:rsidRDefault="000533D3" w:rsidP="000533D3">
            <w:pPr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2,1,7</w:t>
            </w:r>
          </w:p>
        </w:tc>
      </w:tr>
      <w:tr w:rsidR="000533D3" w:rsidRPr="00A07891" w14:paraId="72F892E5" w14:textId="77777777" w:rsidTr="000533D3">
        <w:trPr>
          <w:jc w:val="center"/>
        </w:trPr>
        <w:tc>
          <w:tcPr>
            <w:tcW w:w="1862" w:type="dxa"/>
          </w:tcPr>
          <w:p w14:paraId="06DBC7E1" w14:textId="77777777" w:rsidR="000533D3" w:rsidRPr="00541454" w:rsidRDefault="000533D3" w:rsidP="000533D3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Alias</w:t>
            </w:r>
          </w:p>
          <w:p w14:paraId="315725B1" w14:textId="15825A54" w:rsidR="000533D3" w:rsidRPr="00541454" w:rsidRDefault="000533D3" w:rsidP="000533D3">
            <w:pPr>
              <w:pStyle w:val="Prrafodelista"/>
              <w:ind w:left="0"/>
              <w:rPr>
                <w:rFonts w:asciiTheme="minorHAnsi" w:hAnsiTheme="minorHAnsi" w:cstheme="minorHAnsi"/>
              </w:rPr>
            </w:pPr>
          </w:p>
        </w:tc>
        <w:tc>
          <w:tcPr>
            <w:tcW w:w="4185" w:type="dxa"/>
            <w:vAlign w:val="center"/>
          </w:tcPr>
          <w:p w14:paraId="774DB291" w14:textId="388FC4E7" w:rsidR="000533D3" w:rsidRPr="00541454" w:rsidRDefault="000533D3" w:rsidP="000533D3">
            <w:pPr>
              <w:pStyle w:val="Prrafodelista"/>
              <w:ind w:left="0"/>
              <w:jc w:val="both"/>
              <w:rPr>
                <w:rFonts w:asciiTheme="minorHAnsi" w:hAnsiTheme="minorHAnsi" w:cstheme="minorHAnsi"/>
              </w:rPr>
            </w:pPr>
            <w:r w:rsidRPr="00541454">
              <w:rPr>
                <w:rFonts w:asciiTheme="minorHAnsi" w:hAnsiTheme="minorHAnsi" w:cstheme="minorHAnsi"/>
              </w:rPr>
              <w:t>Opción para que la tarjeta sea recordada</w:t>
            </w:r>
          </w:p>
        </w:tc>
        <w:tc>
          <w:tcPr>
            <w:tcW w:w="2657" w:type="dxa"/>
          </w:tcPr>
          <w:p w14:paraId="7E81944D" w14:textId="77777777" w:rsidR="000533D3" w:rsidRPr="00541454" w:rsidRDefault="000533D3" w:rsidP="000533D3">
            <w:pPr>
              <w:rPr>
                <w:rFonts w:asciiTheme="minorHAnsi" w:hAnsiTheme="minorHAnsi" w:cstheme="minorHAnsi"/>
                <w:color w:val="000000"/>
                <w:lang w:eastAsia="es-PE"/>
              </w:rPr>
            </w:pPr>
            <w:r w:rsidRPr="00541454">
              <w:rPr>
                <w:rFonts w:asciiTheme="minorHAnsi" w:hAnsiTheme="minorHAnsi" w:cstheme="minorHAnsi"/>
                <w:color w:val="000000"/>
              </w:rPr>
              <w:t>master1</w:t>
            </w:r>
          </w:p>
          <w:p w14:paraId="7AC85883" w14:textId="77777777" w:rsidR="000533D3" w:rsidRPr="00541454" w:rsidRDefault="000533D3" w:rsidP="000533D3">
            <w:pPr>
              <w:rPr>
                <w:rFonts w:asciiTheme="minorHAnsi" w:hAnsiTheme="minorHAnsi" w:cstheme="minorHAnsi"/>
              </w:rPr>
            </w:pPr>
          </w:p>
        </w:tc>
      </w:tr>
      <w:tr w:rsidR="000533D3" w:rsidRPr="00A07891" w14:paraId="053489AA" w14:textId="77777777" w:rsidTr="000533D3">
        <w:trPr>
          <w:jc w:val="center"/>
        </w:trPr>
        <w:tc>
          <w:tcPr>
            <w:tcW w:w="1862" w:type="dxa"/>
          </w:tcPr>
          <w:p w14:paraId="33C5645A" w14:textId="77777777" w:rsidR="000533D3" w:rsidRPr="00A07891" w:rsidRDefault="000533D3" w:rsidP="000533D3">
            <w:pPr>
              <w:rPr>
                <w:rFonts w:cs="Calibri"/>
                <w:color w:val="000000"/>
                <w:sz w:val="20"/>
                <w:szCs w:val="20"/>
                <w:lang w:eastAsia="es-PE"/>
              </w:rPr>
            </w:pPr>
            <w:r w:rsidRPr="00A07891">
              <w:rPr>
                <w:rFonts w:cs="Calibri"/>
                <w:color w:val="000000"/>
                <w:sz w:val="20"/>
                <w:szCs w:val="20"/>
              </w:rPr>
              <w:t>Quiero Status</w:t>
            </w:r>
          </w:p>
          <w:p w14:paraId="512A4DEE" w14:textId="77777777" w:rsidR="000533D3" w:rsidRPr="00A07891" w:rsidRDefault="000533D3" w:rsidP="000533D3">
            <w:pPr>
              <w:rPr>
                <w:rFonts w:cs="Calibri"/>
                <w:color w:val="000000"/>
                <w:sz w:val="20"/>
                <w:szCs w:val="20"/>
              </w:rPr>
            </w:pPr>
          </w:p>
        </w:tc>
        <w:tc>
          <w:tcPr>
            <w:tcW w:w="4185" w:type="dxa"/>
            <w:vAlign w:val="center"/>
          </w:tcPr>
          <w:p w14:paraId="5EFC7D13" w14:textId="437DADDB" w:rsidR="000533D3" w:rsidRPr="00A07891" w:rsidRDefault="000533D3" w:rsidP="000533D3">
            <w:pPr>
              <w:pStyle w:val="Prrafodelista"/>
              <w:ind w:left="0"/>
              <w:jc w:val="both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Validar el status esperado vs el status obtenido</w:t>
            </w:r>
          </w:p>
        </w:tc>
        <w:tc>
          <w:tcPr>
            <w:tcW w:w="2657" w:type="dxa"/>
          </w:tcPr>
          <w:p w14:paraId="225BD554" w14:textId="77777777" w:rsidR="000533D3" w:rsidRPr="00A07891" w:rsidRDefault="000533D3" w:rsidP="000533D3">
            <w:pPr>
              <w:rPr>
                <w:rFonts w:cs="Calibri"/>
                <w:color w:val="000000"/>
                <w:sz w:val="20"/>
                <w:szCs w:val="20"/>
                <w:lang w:eastAsia="es-PE"/>
              </w:rPr>
            </w:pPr>
            <w:proofErr w:type="spellStart"/>
            <w:r w:rsidRPr="00A07891">
              <w:rPr>
                <w:rFonts w:cs="Calibri"/>
                <w:color w:val="000000"/>
                <w:sz w:val="20"/>
                <w:szCs w:val="20"/>
              </w:rPr>
              <w:t>Authorized</w:t>
            </w:r>
            <w:proofErr w:type="spellEnd"/>
          </w:p>
          <w:p w14:paraId="17572509" w14:textId="77777777" w:rsidR="000533D3" w:rsidRPr="00A07891" w:rsidRDefault="000533D3" w:rsidP="000533D3">
            <w:pPr>
              <w:rPr>
                <w:rFonts w:asciiTheme="minorHAnsi" w:hAnsiTheme="minorHAnsi"/>
              </w:rPr>
            </w:pPr>
          </w:p>
        </w:tc>
      </w:tr>
      <w:tr w:rsidR="000533D3" w:rsidRPr="00A07891" w14:paraId="6AC4B327" w14:textId="77777777" w:rsidTr="000533D3">
        <w:trPr>
          <w:jc w:val="center"/>
        </w:trPr>
        <w:tc>
          <w:tcPr>
            <w:tcW w:w="1862" w:type="dxa"/>
          </w:tcPr>
          <w:p w14:paraId="163D3ACF" w14:textId="77777777" w:rsidR="000533D3" w:rsidRPr="00A07891" w:rsidRDefault="000533D3" w:rsidP="000533D3">
            <w:pPr>
              <w:rPr>
                <w:rFonts w:cs="Calibri"/>
                <w:color w:val="000000"/>
                <w:sz w:val="20"/>
                <w:szCs w:val="20"/>
                <w:lang w:eastAsia="es-PE"/>
              </w:rPr>
            </w:pPr>
            <w:r w:rsidRPr="00A07891">
              <w:rPr>
                <w:rFonts w:cs="Calibri"/>
                <w:color w:val="000000"/>
                <w:sz w:val="20"/>
                <w:szCs w:val="20"/>
              </w:rPr>
              <w:t xml:space="preserve">Quiero </w:t>
            </w:r>
            <w:proofErr w:type="spellStart"/>
            <w:r w:rsidRPr="00A07891">
              <w:rPr>
                <w:rFonts w:cs="Calibri"/>
                <w:color w:val="000000"/>
                <w:sz w:val="20"/>
                <w:szCs w:val="20"/>
              </w:rPr>
              <w:t>Action</w:t>
            </w:r>
            <w:proofErr w:type="spellEnd"/>
            <w:r w:rsidRPr="00A07891">
              <w:rPr>
                <w:rFonts w:cs="Calibr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07891">
              <w:rPr>
                <w:rFonts w:cs="Calibri"/>
                <w:color w:val="000000"/>
                <w:sz w:val="20"/>
                <w:szCs w:val="20"/>
              </w:rPr>
              <w:t>Code</w:t>
            </w:r>
            <w:proofErr w:type="spellEnd"/>
          </w:p>
          <w:p w14:paraId="04C7C593" w14:textId="77777777" w:rsidR="000533D3" w:rsidRPr="00A07891" w:rsidRDefault="000533D3" w:rsidP="000533D3">
            <w:pPr>
              <w:rPr>
                <w:rFonts w:cs="Calibri"/>
                <w:color w:val="000000"/>
                <w:sz w:val="20"/>
                <w:szCs w:val="20"/>
              </w:rPr>
            </w:pPr>
          </w:p>
        </w:tc>
        <w:tc>
          <w:tcPr>
            <w:tcW w:w="4185" w:type="dxa"/>
            <w:vAlign w:val="center"/>
          </w:tcPr>
          <w:p w14:paraId="7EF346B4" w14:textId="4F765E5C" w:rsidR="000533D3" w:rsidRPr="00A07891" w:rsidRDefault="000533D3" w:rsidP="000533D3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 xml:space="preserve">Validar la </w:t>
            </w:r>
            <w:proofErr w:type="spellStart"/>
            <w:r w:rsidRPr="00A07891">
              <w:rPr>
                <w:rFonts w:asciiTheme="minorHAnsi" w:hAnsiTheme="minorHAnsi"/>
              </w:rPr>
              <w:t>action</w:t>
            </w:r>
            <w:proofErr w:type="spellEnd"/>
            <w:r w:rsidRPr="00A07891">
              <w:rPr>
                <w:rFonts w:asciiTheme="minorHAnsi" w:hAnsiTheme="minorHAnsi"/>
              </w:rPr>
              <w:t xml:space="preserve"> </w:t>
            </w:r>
            <w:proofErr w:type="spellStart"/>
            <w:r w:rsidRPr="00A07891">
              <w:rPr>
                <w:rFonts w:asciiTheme="minorHAnsi" w:hAnsiTheme="minorHAnsi"/>
              </w:rPr>
              <w:t>code</w:t>
            </w:r>
            <w:proofErr w:type="spellEnd"/>
            <w:r w:rsidRPr="00A07891">
              <w:rPr>
                <w:rFonts w:asciiTheme="minorHAnsi" w:hAnsiTheme="minorHAnsi"/>
              </w:rPr>
              <w:t xml:space="preserve"> esperado vs el </w:t>
            </w:r>
            <w:proofErr w:type="spellStart"/>
            <w:r w:rsidRPr="00A07891">
              <w:rPr>
                <w:rFonts w:asciiTheme="minorHAnsi" w:hAnsiTheme="minorHAnsi"/>
              </w:rPr>
              <w:t>action</w:t>
            </w:r>
            <w:proofErr w:type="spellEnd"/>
            <w:r w:rsidRPr="00A07891">
              <w:rPr>
                <w:rFonts w:asciiTheme="minorHAnsi" w:hAnsiTheme="minorHAnsi"/>
              </w:rPr>
              <w:t xml:space="preserve"> </w:t>
            </w:r>
            <w:proofErr w:type="spellStart"/>
            <w:r w:rsidRPr="00A07891">
              <w:rPr>
                <w:rFonts w:asciiTheme="minorHAnsi" w:hAnsiTheme="minorHAnsi"/>
              </w:rPr>
              <w:t>code</w:t>
            </w:r>
            <w:proofErr w:type="spellEnd"/>
            <w:r w:rsidRPr="00A07891">
              <w:rPr>
                <w:rFonts w:asciiTheme="minorHAnsi" w:hAnsiTheme="minorHAnsi"/>
              </w:rPr>
              <w:t xml:space="preserve"> obtenido</w:t>
            </w:r>
          </w:p>
        </w:tc>
        <w:tc>
          <w:tcPr>
            <w:tcW w:w="2657" w:type="dxa"/>
          </w:tcPr>
          <w:p w14:paraId="50186419" w14:textId="77777777" w:rsidR="000533D3" w:rsidRPr="00A07891" w:rsidRDefault="000533D3" w:rsidP="000533D3">
            <w:pPr>
              <w:rPr>
                <w:rFonts w:cs="Calibri"/>
                <w:color w:val="000000"/>
                <w:sz w:val="20"/>
                <w:szCs w:val="20"/>
                <w:lang w:eastAsia="es-PE"/>
              </w:rPr>
            </w:pPr>
            <w:r w:rsidRPr="00A07891">
              <w:rPr>
                <w:rFonts w:cs="Calibri"/>
                <w:color w:val="000000"/>
                <w:sz w:val="20"/>
                <w:szCs w:val="20"/>
              </w:rPr>
              <w:t>000</w:t>
            </w:r>
          </w:p>
          <w:p w14:paraId="55EC7155" w14:textId="77777777" w:rsidR="000533D3" w:rsidRPr="00A07891" w:rsidRDefault="000533D3" w:rsidP="000533D3">
            <w:pPr>
              <w:rPr>
                <w:rFonts w:asciiTheme="minorHAnsi" w:hAnsiTheme="minorHAnsi"/>
              </w:rPr>
            </w:pPr>
          </w:p>
        </w:tc>
      </w:tr>
      <w:tr w:rsidR="000533D3" w:rsidRPr="00A07891" w14:paraId="34B1CE4F" w14:textId="77777777" w:rsidTr="000533D3">
        <w:trPr>
          <w:jc w:val="center"/>
        </w:trPr>
        <w:tc>
          <w:tcPr>
            <w:tcW w:w="1862" w:type="dxa"/>
          </w:tcPr>
          <w:p w14:paraId="51E364C9" w14:textId="77777777" w:rsidR="000533D3" w:rsidRPr="00A07891" w:rsidRDefault="000533D3" w:rsidP="000533D3">
            <w:pPr>
              <w:rPr>
                <w:rFonts w:cs="Calibri"/>
                <w:color w:val="000000"/>
                <w:sz w:val="20"/>
                <w:szCs w:val="20"/>
                <w:lang w:eastAsia="es-PE"/>
              </w:rPr>
            </w:pPr>
            <w:r w:rsidRPr="00A07891">
              <w:rPr>
                <w:rFonts w:cs="Calibri"/>
                <w:color w:val="000000"/>
                <w:sz w:val="20"/>
                <w:szCs w:val="20"/>
              </w:rPr>
              <w:t>Quiero ECI</w:t>
            </w:r>
          </w:p>
          <w:p w14:paraId="1A2CFD01" w14:textId="77777777" w:rsidR="000533D3" w:rsidRPr="00A07891" w:rsidRDefault="000533D3" w:rsidP="000533D3">
            <w:pPr>
              <w:rPr>
                <w:rFonts w:cs="Calibri"/>
                <w:color w:val="000000"/>
                <w:sz w:val="20"/>
                <w:szCs w:val="20"/>
              </w:rPr>
            </w:pPr>
          </w:p>
        </w:tc>
        <w:tc>
          <w:tcPr>
            <w:tcW w:w="4185" w:type="dxa"/>
            <w:vAlign w:val="center"/>
          </w:tcPr>
          <w:p w14:paraId="4AF2C5D6" w14:textId="1E2B0121" w:rsidR="000533D3" w:rsidRPr="00A07891" w:rsidRDefault="000533D3" w:rsidP="000533D3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 xml:space="preserve">Validar el </w:t>
            </w:r>
            <w:r w:rsidR="00176C2A" w:rsidRPr="00A07891">
              <w:rPr>
                <w:rFonts w:asciiTheme="minorHAnsi" w:hAnsiTheme="minorHAnsi"/>
              </w:rPr>
              <w:t>ECI esperado</w:t>
            </w:r>
            <w:r w:rsidRPr="00A07891">
              <w:rPr>
                <w:rFonts w:asciiTheme="minorHAnsi" w:hAnsiTheme="minorHAnsi"/>
              </w:rPr>
              <w:t xml:space="preserve"> vs el </w:t>
            </w:r>
            <w:proofErr w:type="gramStart"/>
            <w:r w:rsidRPr="00A07891">
              <w:rPr>
                <w:rFonts w:asciiTheme="minorHAnsi" w:hAnsiTheme="minorHAnsi"/>
              </w:rPr>
              <w:t>ECI  obtenido</w:t>
            </w:r>
            <w:proofErr w:type="gramEnd"/>
          </w:p>
        </w:tc>
        <w:tc>
          <w:tcPr>
            <w:tcW w:w="2657" w:type="dxa"/>
          </w:tcPr>
          <w:p w14:paraId="6A7FE6B3" w14:textId="77777777" w:rsidR="000533D3" w:rsidRPr="00A07891" w:rsidRDefault="000533D3" w:rsidP="000533D3">
            <w:pPr>
              <w:rPr>
                <w:rFonts w:cs="Calibri"/>
                <w:color w:val="000000"/>
                <w:lang w:eastAsia="es-PE"/>
              </w:rPr>
            </w:pPr>
            <w:r w:rsidRPr="00A07891">
              <w:rPr>
                <w:rFonts w:cs="Calibri"/>
                <w:color w:val="000000"/>
              </w:rPr>
              <w:t>07</w:t>
            </w:r>
          </w:p>
          <w:p w14:paraId="5E9C7E9A" w14:textId="77777777" w:rsidR="000533D3" w:rsidRPr="00A07891" w:rsidRDefault="000533D3" w:rsidP="000533D3">
            <w:pPr>
              <w:rPr>
                <w:rFonts w:asciiTheme="minorHAnsi" w:hAnsiTheme="minorHAnsi"/>
              </w:rPr>
            </w:pPr>
          </w:p>
        </w:tc>
      </w:tr>
    </w:tbl>
    <w:p w14:paraId="022BCD70" w14:textId="686AB941" w:rsidR="00541454" w:rsidRPr="00A07891" w:rsidRDefault="00541454" w:rsidP="00624025">
      <w:pPr>
        <w:spacing w:after="200" w:line="276" w:lineRule="auto"/>
        <w:rPr>
          <w:rFonts w:asciiTheme="minorHAnsi" w:hAnsiTheme="minorHAnsi"/>
        </w:rPr>
      </w:pPr>
    </w:p>
    <w:p w14:paraId="7D5CCE27" w14:textId="75C8578F" w:rsidR="00624025" w:rsidRPr="00A07891" w:rsidRDefault="00624025" w:rsidP="00F17DC4">
      <w:pPr>
        <w:pStyle w:val="Ttulo1"/>
        <w:numPr>
          <w:ilvl w:val="0"/>
          <w:numId w:val="28"/>
        </w:numPr>
        <w:ind w:left="1134" w:hanging="708"/>
        <w:rPr>
          <w:rFonts w:asciiTheme="minorHAnsi" w:hAnsiTheme="minorHAnsi"/>
          <w:bCs w:val="0"/>
          <w:kern w:val="0"/>
          <w:sz w:val="40"/>
          <w:szCs w:val="56"/>
          <w:lang w:val="es-PE"/>
        </w:rPr>
      </w:pPr>
      <w:bookmarkStart w:id="10" w:name="_Toc372130297"/>
      <w:bookmarkStart w:id="11" w:name="_Toc113035453"/>
      <w:r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t>CAMPOS DE SALIDA</w:t>
      </w:r>
      <w:bookmarkEnd w:id="10"/>
      <w:r w:rsidR="00372987"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t xml:space="preserve"> (OUTPUTS)</w:t>
      </w:r>
      <w:bookmarkEnd w:id="11"/>
    </w:p>
    <w:p w14:paraId="6C5DAC58" w14:textId="77777777" w:rsidR="00624025" w:rsidRPr="00A07891" w:rsidRDefault="00624025" w:rsidP="00624025">
      <w:pPr>
        <w:pStyle w:val="Prrafodelista"/>
        <w:ind w:left="1080"/>
        <w:rPr>
          <w:rFonts w:asciiTheme="minorHAnsi" w:hAnsiTheme="minorHAnsi"/>
          <w:b/>
        </w:rPr>
      </w:pPr>
    </w:p>
    <w:p w14:paraId="60A9A7AC" w14:textId="05E6A519" w:rsidR="00624025" w:rsidRPr="00A07891" w:rsidRDefault="00372987" w:rsidP="00624025">
      <w:pPr>
        <w:pStyle w:val="Prrafodelista"/>
        <w:ind w:left="1080"/>
        <w:rPr>
          <w:rFonts w:asciiTheme="minorHAnsi" w:hAnsiTheme="minorHAnsi"/>
          <w:b/>
        </w:rPr>
      </w:pPr>
      <w:r w:rsidRPr="00A07891">
        <w:rPr>
          <w:rFonts w:asciiTheme="minorHAnsi" w:hAnsiTheme="minorHAnsi"/>
          <w:b/>
        </w:rPr>
        <w:t>Hoja</w:t>
      </w:r>
      <w:r w:rsidR="00624025" w:rsidRPr="00A07891">
        <w:rPr>
          <w:rFonts w:asciiTheme="minorHAnsi" w:hAnsiTheme="minorHAnsi"/>
          <w:b/>
        </w:rPr>
        <w:t xml:space="preserve"> </w:t>
      </w:r>
      <w:r w:rsidRPr="00A07891">
        <w:rPr>
          <w:rFonts w:asciiTheme="minorHAnsi" w:hAnsiTheme="minorHAnsi"/>
          <w:b/>
        </w:rPr>
        <w:t>“</w:t>
      </w:r>
      <w:r w:rsidR="00D75755" w:rsidRPr="00A07891">
        <w:rPr>
          <w:rFonts w:asciiTheme="minorHAnsi" w:hAnsiTheme="minorHAnsi"/>
          <w:b/>
        </w:rPr>
        <w:t>UNITARIO</w:t>
      </w:r>
      <w:r w:rsidRPr="00A07891">
        <w:rPr>
          <w:rFonts w:asciiTheme="minorHAnsi" w:hAnsiTheme="minorHAnsi"/>
          <w:b/>
        </w:rPr>
        <w:t>”:</w:t>
      </w:r>
    </w:p>
    <w:p w14:paraId="7C586B7F" w14:textId="77777777" w:rsidR="00D75755" w:rsidRPr="00A07891" w:rsidRDefault="00D75755" w:rsidP="00624025">
      <w:pPr>
        <w:pStyle w:val="Prrafodelista"/>
        <w:ind w:left="1080"/>
        <w:rPr>
          <w:rFonts w:asciiTheme="minorHAnsi" w:hAnsiTheme="minorHAnsi"/>
          <w:b/>
          <w:highlight w:val="yellow"/>
        </w:rPr>
      </w:pPr>
    </w:p>
    <w:tbl>
      <w:tblPr>
        <w:tblStyle w:val="Tablaconcuadrcula"/>
        <w:tblW w:w="0" w:type="auto"/>
        <w:tblInd w:w="1080" w:type="dxa"/>
        <w:tblLook w:val="04A0" w:firstRow="1" w:lastRow="0" w:firstColumn="1" w:lastColumn="0" w:noHBand="0" w:noVBand="1"/>
      </w:tblPr>
      <w:tblGrid>
        <w:gridCol w:w="1609"/>
        <w:gridCol w:w="7033"/>
      </w:tblGrid>
      <w:tr w:rsidR="00D75755" w:rsidRPr="00A07891" w14:paraId="368099BA" w14:textId="77777777" w:rsidTr="0060648A">
        <w:tc>
          <w:tcPr>
            <w:tcW w:w="1609" w:type="dxa"/>
            <w:shd w:val="clear" w:color="auto" w:fill="E5B8B7" w:themeFill="accent2" w:themeFillTint="66"/>
            <w:vAlign w:val="center"/>
          </w:tcPr>
          <w:p w14:paraId="52EC0671" w14:textId="77777777" w:rsidR="00D75755" w:rsidRPr="00A07891" w:rsidRDefault="00D75755" w:rsidP="0060648A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CAMPO</w:t>
            </w:r>
          </w:p>
        </w:tc>
        <w:tc>
          <w:tcPr>
            <w:tcW w:w="7033" w:type="dxa"/>
            <w:shd w:val="clear" w:color="auto" w:fill="E5B8B7" w:themeFill="accent2" w:themeFillTint="66"/>
            <w:vAlign w:val="center"/>
          </w:tcPr>
          <w:p w14:paraId="43BFF757" w14:textId="77777777" w:rsidR="00D75755" w:rsidRPr="00A07891" w:rsidRDefault="00D75755" w:rsidP="0060648A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DESCRIPCIÓN</w:t>
            </w:r>
          </w:p>
        </w:tc>
      </w:tr>
      <w:tr w:rsidR="00D75755" w:rsidRPr="00A07891" w14:paraId="02A7A735" w14:textId="77777777" w:rsidTr="0060648A">
        <w:tc>
          <w:tcPr>
            <w:tcW w:w="1609" w:type="dxa"/>
            <w:vAlign w:val="center"/>
          </w:tcPr>
          <w:p w14:paraId="7E96353B" w14:textId="140B6FB9" w:rsidR="00D75755" w:rsidRPr="00A07891" w:rsidRDefault="00227A9F" w:rsidP="0060648A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-</w:t>
            </w:r>
          </w:p>
        </w:tc>
        <w:tc>
          <w:tcPr>
            <w:tcW w:w="7033" w:type="dxa"/>
            <w:vAlign w:val="center"/>
          </w:tcPr>
          <w:p w14:paraId="63850F45" w14:textId="15C9D664" w:rsidR="00D75755" w:rsidRPr="00A07891" w:rsidRDefault="00227A9F" w:rsidP="0060648A">
            <w:pPr>
              <w:pStyle w:val="Prrafodelista"/>
              <w:ind w:left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-</w:t>
            </w:r>
          </w:p>
        </w:tc>
      </w:tr>
    </w:tbl>
    <w:p w14:paraId="5AF50C53" w14:textId="7B32670F" w:rsidR="00D75755" w:rsidRDefault="00D75755" w:rsidP="00624025">
      <w:pPr>
        <w:pStyle w:val="Prrafodelista"/>
        <w:ind w:left="1080"/>
        <w:rPr>
          <w:rFonts w:asciiTheme="minorHAnsi" w:hAnsiTheme="minorHAnsi"/>
          <w:b/>
        </w:rPr>
      </w:pPr>
    </w:p>
    <w:p w14:paraId="57A89525" w14:textId="796E9F74" w:rsidR="00227A9F" w:rsidRDefault="00227A9F" w:rsidP="00624025">
      <w:pPr>
        <w:pStyle w:val="Prrafodelista"/>
        <w:ind w:left="1080"/>
        <w:rPr>
          <w:rFonts w:asciiTheme="minorHAnsi" w:hAnsiTheme="minorHAnsi"/>
          <w:b/>
        </w:rPr>
      </w:pPr>
    </w:p>
    <w:p w14:paraId="23E81E60" w14:textId="7DABF13C" w:rsidR="00227A9F" w:rsidRPr="00227A9F" w:rsidRDefault="00227A9F" w:rsidP="00624025">
      <w:pPr>
        <w:pStyle w:val="Prrafodelista"/>
        <w:ind w:left="1080"/>
        <w:rPr>
          <w:rFonts w:asciiTheme="minorHAnsi" w:hAnsiTheme="minorHAnsi" w:cstheme="minorHAnsi"/>
        </w:rPr>
      </w:pPr>
      <w:r w:rsidRPr="00227A9F">
        <w:rPr>
          <w:rFonts w:asciiTheme="minorHAnsi" w:hAnsiTheme="minorHAnsi" w:cstheme="minorHAnsi"/>
        </w:rPr>
        <w:t>La tabla se encuentra vacía porque en las pruebas unitarias no hay respuesta de salidas.</w:t>
      </w:r>
    </w:p>
    <w:p w14:paraId="0D0B96B5" w14:textId="10A167DC" w:rsidR="00227A9F" w:rsidRDefault="00227A9F" w:rsidP="00624025">
      <w:pPr>
        <w:pStyle w:val="Prrafodelista"/>
        <w:ind w:left="1080"/>
        <w:rPr>
          <w:rFonts w:asciiTheme="minorHAnsi" w:hAnsiTheme="minorHAnsi"/>
          <w:b/>
        </w:rPr>
      </w:pPr>
    </w:p>
    <w:p w14:paraId="6FC51EE0" w14:textId="77777777" w:rsidR="00227A9F" w:rsidRPr="00A07891" w:rsidRDefault="00227A9F" w:rsidP="00624025">
      <w:pPr>
        <w:pStyle w:val="Prrafodelista"/>
        <w:ind w:left="1080"/>
        <w:rPr>
          <w:rFonts w:asciiTheme="minorHAnsi" w:hAnsiTheme="minorHAnsi"/>
          <w:b/>
        </w:rPr>
      </w:pPr>
    </w:p>
    <w:p w14:paraId="5AC0D41B" w14:textId="3296018D" w:rsidR="00D75755" w:rsidRPr="00A07891" w:rsidRDefault="00D75755" w:rsidP="00624025">
      <w:pPr>
        <w:pStyle w:val="Prrafodelista"/>
        <w:ind w:left="1080"/>
        <w:rPr>
          <w:rFonts w:asciiTheme="minorHAnsi" w:hAnsiTheme="minorHAnsi"/>
          <w:b/>
        </w:rPr>
      </w:pPr>
    </w:p>
    <w:p w14:paraId="67926D7D" w14:textId="69FB6DDF" w:rsidR="00624025" w:rsidRDefault="00D75755" w:rsidP="00BF65FE">
      <w:pPr>
        <w:pStyle w:val="Prrafodelista"/>
        <w:ind w:left="1080"/>
        <w:rPr>
          <w:rFonts w:asciiTheme="minorHAnsi" w:hAnsiTheme="minorHAnsi"/>
          <w:b/>
        </w:rPr>
      </w:pPr>
      <w:r w:rsidRPr="00A07891">
        <w:rPr>
          <w:rFonts w:asciiTheme="minorHAnsi" w:hAnsiTheme="minorHAnsi"/>
          <w:b/>
        </w:rPr>
        <w:t>Hoja “E2E”:</w:t>
      </w:r>
    </w:p>
    <w:p w14:paraId="6DB2EC4F" w14:textId="77777777" w:rsidR="00BF65FE" w:rsidRPr="00BF65FE" w:rsidRDefault="00BF65FE" w:rsidP="00BF65FE">
      <w:pPr>
        <w:pStyle w:val="Prrafodelista"/>
        <w:ind w:left="1080"/>
        <w:rPr>
          <w:rFonts w:asciiTheme="minorHAnsi" w:hAnsiTheme="minorHAnsi"/>
          <w:b/>
        </w:rPr>
      </w:pPr>
    </w:p>
    <w:tbl>
      <w:tblPr>
        <w:tblStyle w:val="Tablaconcuadrcula"/>
        <w:tblW w:w="0" w:type="auto"/>
        <w:tblInd w:w="1080" w:type="dxa"/>
        <w:tblLook w:val="04A0" w:firstRow="1" w:lastRow="0" w:firstColumn="1" w:lastColumn="0" w:noHBand="0" w:noVBand="1"/>
      </w:tblPr>
      <w:tblGrid>
        <w:gridCol w:w="1609"/>
        <w:gridCol w:w="7033"/>
      </w:tblGrid>
      <w:tr w:rsidR="00624025" w:rsidRPr="00A07891" w14:paraId="003968C3" w14:textId="77777777" w:rsidTr="002938B0">
        <w:tc>
          <w:tcPr>
            <w:tcW w:w="1609" w:type="dxa"/>
            <w:shd w:val="clear" w:color="auto" w:fill="E5B8B7" w:themeFill="accent2" w:themeFillTint="66"/>
            <w:vAlign w:val="center"/>
          </w:tcPr>
          <w:p w14:paraId="777F45D9" w14:textId="77777777" w:rsidR="00624025" w:rsidRPr="00A07891" w:rsidRDefault="00624025" w:rsidP="008F56C2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CAMPO</w:t>
            </w:r>
          </w:p>
        </w:tc>
        <w:tc>
          <w:tcPr>
            <w:tcW w:w="7033" w:type="dxa"/>
            <w:shd w:val="clear" w:color="auto" w:fill="E5B8B7" w:themeFill="accent2" w:themeFillTint="66"/>
            <w:vAlign w:val="center"/>
          </w:tcPr>
          <w:p w14:paraId="68A7962F" w14:textId="77777777" w:rsidR="00624025" w:rsidRPr="00A07891" w:rsidRDefault="00624025" w:rsidP="008F56C2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asciiTheme="minorHAnsi" w:hAnsiTheme="minorHAnsi"/>
                <w:b/>
              </w:rPr>
              <w:t>DESCRIPCIÓN</w:t>
            </w:r>
          </w:p>
        </w:tc>
      </w:tr>
      <w:tr w:rsidR="00624025" w:rsidRPr="00A07891" w14:paraId="2CB17860" w14:textId="77777777" w:rsidTr="002938B0">
        <w:tc>
          <w:tcPr>
            <w:tcW w:w="1609" w:type="dxa"/>
            <w:vAlign w:val="center"/>
          </w:tcPr>
          <w:p w14:paraId="3574B298" w14:textId="18CF3DA4" w:rsidR="00624025" w:rsidRPr="00A07891" w:rsidRDefault="002938B0" w:rsidP="007A6FDC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Tengo Status</w:t>
            </w:r>
          </w:p>
        </w:tc>
        <w:tc>
          <w:tcPr>
            <w:tcW w:w="7033" w:type="dxa"/>
            <w:vAlign w:val="center"/>
          </w:tcPr>
          <w:p w14:paraId="58F43C13" w14:textId="1E0FEE78" w:rsidR="00624025" w:rsidRPr="00A07891" w:rsidRDefault="002938B0" w:rsidP="007A6FDC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Almacenar el valor para comparar los resultados del status de la operación</w:t>
            </w:r>
          </w:p>
        </w:tc>
      </w:tr>
      <w:tr w:rsidR="00550F1E" w:rsidRPr="00A07891" w14:paraId="395378E6" w14:textId="77777777" w:rsidTr="002938B0">
        <w:tc>
          <w:tcPr>
            <w:tcW w:w="1609" w:type="dxa"/>
            <w:vAlign w:val="center"/>
          </w:tcPr>
          <w:p w14:paraId="7704AAB8" w14:textId="6CB3C610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 xml:space="preserve">Tengo </w:t>
            </w:r>
            <w:proofErr w:type="spellStart"/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Action</w:t>
            </w:r>
            <w:proofErr w:type="spellEnd"/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 xml:space="preserve"> </w:t>
            </w:r>
            <w:proofErr w:type="spellStart"/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Code</w:t>
            </w:r>
            <w:proofErr w:type="spellEnd"/>
          </w:p>
        </w:tc>
        <w:tc>
          <w:tcPr>
            <w:tcW w:w="7033" w:type="dxa"/>
            <w:vAlign w:val="center"/>
          </w:tcPr>
          <w:p w14:paraId="091658A5" w14:textId="7D5DE40E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 xml:space="preserve">Almacenar el valor para comparar los resultados del </w:t>
            </w:r>
            <w:proofErr w:type="spellStart"/>
            <w:r w:rsidRPr="00A07891">
              <w:rPr>
                <w:rFonts w:asciiTheme="minorHAnsi" w:hAnsiTheme="minorHAnsi"/>
              </w:rPr>
              <w:t>action</w:t>
            </w:r>
            <w:proofErr w:type="spellEnd"/>
            <w:r w:rsidRPr="00A07891">
              <w:rPr>
                <w:rFonts w:asciiTheme="minorHAnsi" w:hAnsiTheme="minorHAnsi"/>
              </w:rPr>
              <w:t xml:space="preserve"> </w:t>
            </w:r>
            <w:proofErr w:type="spellStart"/>
            <w:r w:rsidRPr="00A07891">
              <w:rPr>
                <w:rFonts w:asciiTheme="minorHAnsi" w:hAnsiTheme="minorHAnsi"/>
              </w:rPr>
              <w:t>code</w:t>
            </w:r>
            <w:proofErr w:type="spellEnd"/>
            <w:r w:rsidRPr="00A07891">
              <w:rPr>
                <w:rFonts w:asciiTheme="minorHAnsi" w:hAnsiTheme="minorHAnsi"/>
              </w:rPr>
              <w:t xml:space="preserve"> de la operación</w:t>
            </w:r>
          </w:p>
        </w:tc>
      </w:tr>
      <w:tr w:rsidR="00550F1E" w:rsidRPr="00A07891" w14:paraId="4FA160BD" w14:textId="77777777" w:rsidTr="002938B0">
        <w:tc>
          <w:tcPr>
            <w:tcW w:w="1609" w:type="dxa"/>
            <w:vAlign w:val="center"/>
          </w:tcPr>
          <w:p w14:paraId="10BC436A" w14:textId="4C9EF005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Tengo ECI</w:t>
            </w:r>
          </w:p>
        </w:tc>
        <w:tc>
          <w:tcPr>
            <w:tcW w:w="7033" w:type="dxa"/>
            <w:vAlign w:val="center"/>
          </w:tcPr>
          <w:p w14:paraId="2172E3FF" w14:textId="5812E272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Almacenar el valor para comparar los resultados del ECI de la operación</w:t>
            </w:r>
          </w:p>
        </w:tc>
      </w:tr>
      <w:tr w:rsidR="00550F1E" w:rsidRPr="00A07891" w14:paraId="0DCADA53" w14:textId="77777777" w:rsidTr="002938B0">
        <w:tc>
          <w:tcPr>
            <w:tcW w:w="1609" w:type="dxa"/>
            <w:vAlign w:val="center"/>
          </w:tcPr>
          <w:p w14:paraId="4E9C3827" w14:textId="642BF193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Token Seguridad</w:t>
            </w:r>
          </w:p>
        </w:tc>
        <w:tc>
          <w:tcPr>
            <w:tcW w:w="7033" w:type="dxa"/>
            <w:vAlign w:val="center"/>
          </w:tcPr>
          <w:p w14:paraId="5A230D87" w14:textId="3AC279BF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Se almacena el valor como evidencia de la operación realizada de token de sesión</w:t>
            </w:r>
          </w:p>
        </w:tc>
      </w:tr>
      <w:tr w:rsidR="00550F1E" w:rsidRPr="00A07891" w14:paraId="2FFD088A" w14:textId="77777777" w:rsidTr="002938B0">
        <w:tc>
          <w:tcPr>
            <w:tcW w:w="1609" w:type="dxa"/>
            <w:vAlign w:val="center"/>
          </w:tcPr>
          <w:p w14:paraId="412EEA83" w14:textId="1A7AD6F6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 xml:space="preserve">Token </w:t>
            </w:r>
            <w:proofErr w:type="spellStart"/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Sesion</w:t>
            </w:r>
            <w:proofErr w:type="spellEnd"/>
          </w:p>
        </w:tc>
        <w:tc>
          <w:tcPr>
            <w:tcW w:w="7033" w:type="dxa"/>
            <w:vAlign w:val="center"/>
          </w:tcPr>
          <w:p w14:paraId="3FE78599" w14:textId="4BE7180F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Se almacena el valor para realizar la operación de transacción</w:t>
            </w:r>
          </w:p>
        </w:tc>
      </w:tr>
      <w:tr w:rsidR="00550F1E" w:rsidRPr="00A07891" w14:paraId="5BEC7D65" w14:textId="77777777" w:rsidTr="002938B0">
        <w:tc>
          <w:tcPr>
            <w:tcW w:w="1609" w:type="dxa"/>
            <w:vAlign w:val="center"/>
          </w:tcPr>
          <w:p w14:paraId="34B6AAC6" w14:textId="6EB58D86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 xml:space="preserve">Token </w:t>
            </w:r>
            <w:proofErr w:type="spellStart"/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Transaction</w:t>
            </w:r>
            <w:proofErr w:type="spellEnd"/>
          </w:p>
        </w:tc>
        <w:tc>
          <w:tcPr>
            <w:tcW w:w="7033" w:type="dxa"/>
            <w:vAlign w:val="center"/>
          </w:tcPr>
          <w:p w14:paraId="5EC23808" w14:textId="1602EBCB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Se almacena el valor para realizar la operación de autorizar la transacción</w:t>
            </w:r>
          </w:p>
        </w:tc>
      </w:tr>
      <w:tr w:rsidR="00550F1E" w:rsidRPr="00A07891" w14:paraId="24E0E2C7" w14:textId="77777777" w:rsidTr="002938B0">
        <w:tc>
          <w:tcPr>
            <w:tcW w:w="1609" w:type="dxa"/>
            <w:vAlign w:val="center"/>
          </w:tcPr>
          <w:p w14:paraId="132F321B" w14:textId="07622942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  <w:b/>
              </w:rPr>
            </w:pPr>
            <w:r w:rsidRPr="00A07891">
              <w:rPr>
                <w:rFonts w:eastAsia="Times New Roman" w:cs="Calibri"/>
                <w:color w:val="000000"/>
                <w:sz w:val="20"/>
                <w:szCs w:val="20"/>
                <w:lang w:eastAsia="es-PE"/>
              </w:rPr>
              <w:t>Autorizar Response</w:t>
            </w:r>
          </w:p>
        </w:tc>
        <w:tc>
          <w:tcPr>
            <w:tcW w:w="7033" w:type="dxa"/>
            <w:vAlign w:val="center"/>
          </w:tcPr>
          <w:p w14:paraId="14A1F92D" w14:textId="24F23336" w:rsidR="00550F1E" w:rsidRPr="00A07891" w:rsidRDefault="00550F1E" w:rsidP="007A6FDC">
            <w:pPr>
              <w:pStyle w:val="Prrafodelista"/>
              <w:ind w:left="0"/>
              <w:rPr>
                <w:rFonts w:asciiTheme="minorHAnsi" w:hAnsiTheme="minorHAnsi"/>
              </w:rPr>
            </w:pPr>
            <w:r w:rsidRPr="00A07891">
              <w:rPr>
                <w:rFonts w:asciiTheme="minorHAnsi" w:hAnsiTheme="minorHAnsi"/>
              </w:rPr>
              <w:t>Se almacena valor como evidencia de la ejecución del caso</w:t>
            </w:r>
          </w:p>
        </w:tc>
      </w:tr>
    </w:tbl>
    <w:p w14:paraId="3B82133F" w14:textId="5513C546" w:rsidR="00624025" w:rsidRPr="00A07891" w:rsidRDefault="00624025" w:rsidP="00F17DC4">
      <w:pPr>
        <w:pStyle w:val="Ttulo1"/>
        <w:numPr>
          <w:ilvl w:val="0"/>
          <w:numId w:val="28"/>
        </w:numPr>
        <w:rPr>
          <w:rFonts w:asciiTheme="minorHAnsi" w:hAnsiTheme="minorHAnsi"/>
          <w:bCs w:val="0"/>
          <w:color w:val="C00000"/>
          <w:kern w:val="0"/>
          <w:sz w:val="40"/>
          <w:szCs w:val="56"/>
          <w:lang w:val="es-PE"/>
        </w:rPr>
      </w:pPr>
      <w:bookmarkStart w:id="12" w:name="_Toc372130298"/>
      <w:bookmarkStart w:id="13" w:name="_Toc113035454"/>
      <w:r w:rsidRPr="00A07891">
        <w:rPr>
          <w:rFonts w:asciiTheme="minorHAnsi" w:hAnsiTheme="minorHAnsi"/>
          <w:bCs w:val="0"/>
          <w:kern w:val="0"/>
          <w:sz w:val="40"/>
          <w:szCs w:val="56"/>
          <w:lang w:val="es-PE"/>
        </w:rPr>
        <w:lastRenderedPageBreak/>
        <w:t>ANEXOS</w:t>
      </w:r>
      <w:bookmarkStart w:id="14" w:name="_MON_1436868813"/>
      <w:bookmarkEnd w:id="12"/>
      <w:bookmarkEnd w:id="13"/>
      <w:bookmarkEnd w:id="14"/>
      <w:r w:rsidRPr="00A07891">
        <w:rPr>
          <w:rFonts w:asciiTheme="minorHAnsi" w:hAnsiTheme="minorHAnsi"/>
          <w:bCs w:val="0"/>
          <w:color w:val="C00000"/>
          <w:kern w:val="0"/>
          <w:sz w:val="40"/>
          <w:szCs w:val="56"/>
          <w:lang w:val="es-PE"/>
        </w:rPr>
        <w:tab/>
      </w:r>
    </w:p>
    <w:p w14:paraId="08291ED9" w14:textId="77777777" w:rsidR="00624025" w:rsidRPr="00A07891" w:rsidRDefault="00624025" w:rsidP="00624025"/>
    <w:p w14:paraId="4002F97B" w14:textId="7130D095" w:rsidR="00FC14A3" w:rsidRPr="00A07891" w:rsidRDefault="00372987" w:rsidP="007C30EC">
      <w:pPr>
        <w:ind w:left="284"/>
      </w:pPr>
      <w:r w:rsidRPr="00A07891">
        <w:t>Evidencia de Ejecución</w:t>
      </w:r>
      <w:r w:rsidR="008046B4">
        <w:t xml:space="preserve"> del </w:t>
      </w:r>
      <w:r w:rsidR="00FC14A3" w:rsidRPr="00A07891">
        <w:t>Caso de prueba</w:t>
      </w:r>
      <w:r w:rsidR="00176C2A">
        <w:t xml:space="preserve"> </w:t>
      </w:r>
      <w:r w:rsidR="00FC14A3" w:rsidRPr="00A07891">
        <w:t>CP0</w:t>
      </w:r>
      <w:r w:rsidR="00176C2A">
        <w:t>93, Ejemplo de Resultado</w:t>
      </w:r>
      <w:r w:rsidR="007C30EC">
        <w:t>. Excel de Data de casos e2e y unitario.</w:t>
      </w:r>
    </w:p>
    <w:p w14:paraId="519E4AE4" w14:textId="72D70A7B" w:rsidR="00F45C45" w:rsidRPr="00A07891" w:rsidRDefault="00F45C45" w:rsidP="00624025">
      <w:pPr>
        <w:ind w:left="993"/>
      </w:pPr>
    </w:p>
    <w:bookmarkStart w:id="15" w:name="_MON_1727187517"/>
    <w:bookmarkEnd w:id="15"/>
    <w:p w14:paraId="0B70327E" w14:textId="559AC415" w:rsidR="007C30EC" w:rsidRPr="00A07891" w:rsidRDefault="00176C2A" w:rsidP="007C30EC">
      <w:r>
        <w:object w:dxaOrig="1538" w:dyaOrig="994" w14:anchorId="068070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15" o:title=""/>
          </v:shape>
          <o:OLEObject Type="Embed" ProgID="Word.Document.12" ShapeID="_x0000_i1025" DrawAspect="Icon" ObjectID="_1727248715" r:id="rId16">
            <o:FieldCodes>\s</o:FieldCodes>
          </o:OLEObject>
        </w:object>
      </w:r>
      <w:r w:rsidR="007C30EC" w:rsidRPr="007C30EC">
        <w:t xml:space="preserve"> </w:t>
      </w:r>
      <w:r w:rsidR="007C30EC">
        <w:object w:dxaOrig="1538" w:dyaOrig="994" w14:anchorId="7F082CE8">
          <v:shape id="_x0000_i1026" type="#_x0000_t75" style="width:76.5pt;height:49.5pt" o:ole="">
            <v:imagedata r:id="rId17" o:title=""/>
          </v:shape>
          <o:OLEObject Type="Embed" ProgID="Excel.Sheet.12" ShapeID="_x0000_i1026" DrawAspect="Icon" ObjectID="_1727248716" r:id="rId18"/>
        </w:object>
      </w:r>
    </w:p>
    <w:p w14:paraId="0C0E4527" w14:textId="7E5E1664" w:rsidR="00386F35" w:rsidRPr="00A07891" w:rsidRDefault="00386F35" w:rsidP="008046B4"/>
    <w:p w14:paraId="7A8DF49C" w14:textId="32EDEF4C" w:rsidR="008B3435" w:rsidRPr="00A07891" w:rsidRDefault="008B3435" w:rsidP="00624025">
      <w:pPr>
        <w:ind w:left="993"/>
      </w:pPr>
    </w:p>
    <w:p w14:paraId="6D01FC5D" w14:textId="09A12667" w:rsidR="008B3435" w:rsidRDefault="008B3435" w:rsidP="008046B4">
      <w:pPr>
        <w:jc w:val="center"/>
      </w:pPr>
      <w:r w:rsidRPr="00A07891">
        <w:rPr>
          <w:rFonts w:ascii="Century Gothic" w:eastAsia="Century Gothic" w:hAnsi="Century Gothic" w:cs="Century Gothic"/>
          <w:noProof/>
          <w:sz w:val="18"/>
        </w:rPr>
        <w:drawing>
          <wp:inline distT="0" distB="0" distL="0" distR="0" wp14:anchorId="01CDA219" wp14:editId="0B5ACF08">
            <wp:extent cx="4000500" cy="5696364"/>
            <wp:effectExtent l="19050" t="19050" r="19050" b="19050"/>
            <wp:docPr id="3" name="Drawing 0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6759" cy="5705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4AF279" w14:textId="0444B027" w:rsidR="00341618" w:rsidRDefault="00341618" w:rsidP="008046B4">
      <w:pPr>
        <w:jc w:val="center"/>
      </w:pPr>
    </w:p>
    <w:p w14:paraId="5A267161" w14:textId="15854758" w:rsidR="00341618" w:rsidRDefault="00341618" w:rsidP="008046B4">
      <w:pPr>
        <w:jc w:val="center"/>
      </w:pPr>
      <w:r w:rsidRPr="00341618">
        <w:rPr>
          <w:noProof/>
        </w:rPr>
        <w:lastRenderedPageBreak/>
        <w:drawing>
          <wp:inline distT="0" distB="0" distL="0" distR="0" wp14:anchorId="6CEF8204" wp14:editId="00F6C236">
            <wp:extent cx="3781953" cy="6792273"/>
            <wp:effectExtent l="19050" t="19050" r="28575" b="279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7922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EB783" w14:textId="6D087A94" w:rsidR="00341618" w:rsidRDefault="00341618" w:rsidP="008046B4">
      <w:pPr>
        <w:jc w:val="center"/>
      </w:pPr>
    </w:p>
    <w:p w14:paraId="79535F4C" w14:textId="77777777" w:rsidR="00341618" w:rsidRPr="00A07891" w:rsidRDefault="00341618" w:rsidP="008046B4">
      <w:pPr>
        <w:jc w:val="center"/>
      </w:pPr>
    </w:p>
    <w:p w14:paraId="0B5BBE6E" w14:textId="0DEE4C1A" w:rsidR="00386F35" w:rsidRPr="00A07891" w:rsidRDefault="00386F35" w:rsidP="008046B4">
      <w:pPr>
        <w:jc w:val="center"/>
      </w:pPr>
    </w:p>
    <w:p w14:paraId="533DDC72" w14:textId="0E7BD73B" w:rsidR="008B3435" w:rsidRDefault="008B3435" w:rsidP="00624025">
      <w:pPr>
        <w:ind w:left="993"/>
      </w:pPr>
    </w:p>
    <w:p w14:paraId="3FFCA636" w14:textId="5A812CCC" w:rsidR="00341618" w:rsidRDefault="00341618" w:rsidP="00624025">
      <w:pPr>
        <w:ind w:left="993"/>
      </w:pPr>
    </w:p>
    <w:p w14:paraId="28A07D61" w14:textId="2FF6C1F7" w:rsidR="00341618" w:rsidRDefault="00341618" w:rsidP="00624025">
      <w:pPr>
        <w:ind w:left="993"/>
      </w:pPr>
    </w:p>
    <w:p w14:paraId="287BDE66" w14:textId="330FB557" w:rsidR="00341618" w:rsidRDefault="00341618" w:rsidP="00624025">
      <w:pPr>
        <w:ind w:left="993"/>
      </w:pPr>
    </w:p>
    <w:p w14:paraId="7CAC8C9D" w14:textId="029B6437" w:rsidR="00341618" w:rsidRDefault="00341618" w:rsidP="00624025">
      <w:pPr>
        <w:ind w:left="993"/>
      </w:pPr>
    </w:p>
    <w:p w14:paraId="1E604B27" w14:textId="6F2FE159" w:rsidR="00341618" w:rsidRDefault="00341618" w:rsidP="00624025">
      <w:pPr>
        <w:ind w:left="993"/>
      </w:pPr>
    </w:p>
    <w:p w14:paraId="1AE4FD6F" w14:textId="5DDB4697" w:rsidR="00341618" w:rsidRDefault="00341618" w:rsidP="00624025">
      <w:pPr>
        <w:ind w:left="993"/>
      </w:pPr>
    </w:p>
    <w:p w14:paraId="403002B2" w14:textId="0CE43977" w:rsidR="00341618" w:rsidRDefault="00341618" w:rsidP="00624025">
      <w:pPr>
        <w:ind w:left="993"/>
      </w:pPr>
    </w:p>
    <w:p w14:paraId="2A7D32B2" w14:textId="22BDA0BD" w:rsidR="00341618" w:rsidRPr="00A07891" w:rsidRDefault="00341618" w:rsidP="00CF4085">
      <w:pPr>
        <w:ind w:left="993"/>
        <w:jc w:val="center"/>
      </w:pPr>
      <w:r w:rsidRPr="00341618">
        <w:rPr>
          <w:noProof/>
        </w:rPr>
        <w:lastRenderedPageBreak/>
        <w:drawing>
          <wp:inline distT="0" distB="0" distL="0" distR="0" wp14:anchorId="5FCC3E43" wp14:editId="6BCB3392">
            <wp:extent cx="3801005" cy="6811326"/>
            <wp:effectExtent l="19050" t="19050" r="28575" b="279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6811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4B48D2" w14:textId="4A3559C2" w:rsidR="008B3435" w:rsidRPr="00A07891" w:rsidRDefault="008B3435" w:rsidP="00624025">
      <w:pPr>
        <w:ind w:left="993"/>
      </w:pPr>
    </w:p>
    <w:p w14:paraId="7BC14D87" w14:textId="09EA4688" w:rsidR="008B3435" w:rsidRPr="00A07891" w:rsidRDefault="008B3435" w:rsidP="008046B4">
      <w:pPr>
        <w:jc w:val="center"/>
      </w:pPr>
    </w:p>
    <w:p w14:paraId="50E92F99" w14:textId="77777777" w:rsidR="00176C2A" w:rsidRDefault="00176C2A" w:rsidP="008046B4"/>
    <w:p w14:paraId="3C59E891" w14:textId="26929A50" w:rsidR="008046B4" w:rsidRPr="00176C2A" w:rsidRDefault="008046B4" w:rsidP="00176C2A"/>
    <w:p w14:paraId="746D7B47" w14:textId="77777777" w:rsidR="008046B4" w:rsidRPr="00A07891" w:rsidRDefault="008046B4" w:rsidP="00F77767">
      <w:pPr>
        <w:spacing w:line="276" w:lineRule="auto"/>
        <w:rPr>
          <w:rFonts w:cs="Arial"/>
          <w:b/>
          <w:bCs/>
          <w:iCs/>
        </w:rPr>
      </w:pPr>
    </w:p>
    <w:p w14:paraId="16F72CAA" w14:textId="23794423" w:rsidR="002E2ECB" w:rsidRPr="00A07891" w:rsidRDefault="002E2ECB" w:rsidP="00F77767">
      <w:pPr>
        <w:spacing w:line="276" w:lineRule="auto"/>
        <w:rPr>
          <w:rFonts w:cs="Arial"/>
          <w:b/>
          <w:bCs/>
          <w:iCs/>
        </w:rPr>
      </w:pPr>
    </w:p>
    <w:p w14:paraId="7E37A60A" w14:textId="01C6EC73" w:rsidR="002E2ECB" w:rsidRDefault="00CF4085" w:rsidP="00CF4085">
      <w:pPr>
        <w:spacing w:line="276" w:lineRule="auto"/>
        <w:jc w:val="center"/>
        <w:rPr>
          <w:rFonts w:cs="Arial"/>
          <w:b/>
          <w:bCs/>
          <w:iCs/>
        </w:rPr>
      </w:pPr>
      <w:r w:rsidRPr="00CF4085">
        <w:rPr>
          <w:rFonts w:cs="Arial"/>
          <w:b/>
          <w:bCs/>
          <w:iCs/>
          <w:noProof/>
        </w:rPr>
        <w:lastRenderedPageBreak/>
        <w:drawing>
          <wp:inline distT="0" distB="0" distL="0" distR="0" wp14:anchorId="64B0627A" wp14:editId="5524D9DE">
            <wp:extent cx="3219899" cy="6458851"/>
            <wp:effectExtent l="19050" t="19050" r="19050" b="184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64588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9A03D" w14:textId="3A35214D" w:rsidR="00CF4085" w:rsidRDefault="00CF4085" w:rsidP="00CF4085">
      <w:pPr>
        <w:spacing w:line="276" w:lineRule="auto"/>
        <w:jc w:val="center"/>
        <w:rPr>
          <w:rFonts w:cs="Arial"/>
          <w:b/>
          <w:bCs/>
          <w:iCs/>
        </w:rPr>
      </w:pPr>
    </w:p>
    <w:p w14:paraId="234B48FD" w14:textId="1A3BC65D" w:rsidR="00CF4085" w:rsidRDefault="00CF4085" w:rsidP="00CF4085">
      <w:pPr>
        <w:spacing w:line="276" w:lineRule="auto"/>
        <w:jc w:val="center"/>
        <w:rPr>
          <w:rFonts w:cs="Arial"/>
          <w:b/>
          <w:bCs/>
          <w:iCs/>
        </w:rPr>
      </w:pPr>
    </w:p>
    <w:p w14:paraId="023596F6" w14:textId="5CECFF2E" w:rsidR="00CF4085" w:rsidRDefault="00CF4085" w:rsidP="00CF4085">
      <w:pPr>
        <w:spacing w:line="276" w:lineRule="auto"/>
        <w:jc w:val="center"/>
        <w:rPr>
          <w:rFonts w:cs="Arial"/>
          <w:b/>
          <w:bCs/>
          <w:iCs/>
        </w:rPr>
      </w:pPr>
    </w:p>
    <w:p w14:paraId="0B06812D" w14:textId="13965053" w:rsidR="00CF4085" w:rsidRDefault="00CF4085" w:rsidP="00CF4085">
      <w:pPr>
        <w:spacing w:line="276" w:lineRule="auto"/>
        <w:jc w:val="center"/>
        <w:rPr>
          <w:rFonts w:cs="Arial"/>
          <w:b/>
          <w:bCs/>
          <w:iCs/>
        </w:rPr>
      </w:pPr>
    </w:p>
    <w:p w14:paraId="089443BE" w14:textId="3AF77D5B" w:rsidR="00CF4085" w:rsidRDefault="00CF4085" w:rsidP="00CF4085">
      <w:pPr>
        <w:spacing w:line="276" w:lineRule="auto"/>
        <w:jc w:val="center"/>
        <w:rPr>
          <w:rFonts w:cs="Arial"/>
          <w:b/>
          <w:bCs/>
          <w:iCs/>
        </w:rPr>
      </w:pPr>
    </w:p>
    <w:p w14:paraId="4390E1C7" w14:textId="28326157" w:rsidR="00CF4085" w:rsidRDefault="00CF4085" w:rsidP="00CF4085">
      <w:pPr>
        <w:spacing w:line="276" w:lineRule="auto"/>
        <w:jc w:val="center"/>
        <w:rPr>
          <w:rFonts w:cs="Arial"/>
          <w:b/>
          <w:bCs/>
          <w:iCs/>
        </w:rPr>
      </w:pPr>
    </w:p>
    <w:p w14:paraId="2FCD1C79" w14:textId="6ACA2DF0" w:rsidR="00CF4085" w:rsidRDefault="00CF4085" w:rsidP="00CF4085">
      <w:pPr>
        <w:spacing w:line="276" w:lineRule="auto"/>
        <w:jc w:val="center"/>
        <w:rPr>
          <w:rFonts w:cs="Arial"/>
          <w:b/>
          <w:bCs/>
          <w:iCs/>
        </w:rPr>
      </w:pPr>
    </w:p>
    <w:p w14:paraId="6951442D" w14:textId="6DB15314" w:rsidR="00CF4085" w:rsidRDefault="00CF4085" w:rsidP="00CF4085">
      <w:pPr>
        <w:spacing w:line="276" w:lineRule="auto"/>
        <w:jc w:val="center"/>
        <w:rPr>
          <w:rFonts w:cs="Arial"/>
          <w:b/>
          <w:bCs/>
          <w:iCs/>
        </w:rPr>
      </w:pPr>
    </w:p>
    <w:p w14:paraId="46CD1336" w14:textId="4466DCA7" w:rsidR="00CF4085" w:rsidRDefault="00CF4085" w:rsidP="00CF4085">
      <w:pPr>
        <w:spacing w:line="276" w:lineRule="auto"/>
        <w:jc w:val="center"/>
        <w:rPr>
          <w:rFonts w:cs="Arial"/>
          <w:b/>
          <w:bCs/>
          <w:iCs/>
        </w:rPr>
      </w:pPr>
    </w:p>
    <w:p w14:paraId="392BCAEF" w14:textId="60150B9D" w:rsidR="00CF4085" w:rsidRDefault="00CF4085" w:rsidP="00CF4085">
      <w:pPr>
        <w:spacing w:line="276" w:lineRule="auto"/>
        <w:jc w:val="center"/>
        <w:rPr>
          <w:rFonts w:cs="Arial"/>
          <w:b/>
          <w:bCs/>
          <w:iCs/>
        </w:rPr>
      </w:pPr>
    </w:p>
    <w:p w14:paraId="1619DDB3" w14:textId="795AE2AE" w:rsidR="00CF4085" w:rsidRDefault="00CF4085" w:rsidP="00CF4085">
      <w:pPr>
        <w:spacing w:line="276" w:lineRule="auto"/>
        <w:jc w:val="center"/>
        <w:rPr>
          <w:rFonts w:cs="Arial"/>
          <w:b/>
          <w:bCs/>
          <w:iCs/>
        </w:rPr>
      </w:pPr>
    </w:p>
    <w:p w14:paraId="2EB7386E" w14:textId="65BA821C" w:rsidR="00CF4085" w:rsidRDefault="00CF4085" w:rsidP="00CF4085">
      <w:pPr>
        <w:spacing w:line="276" w:lineRule="auto"/>
        <w:jc w:val="center"/>
        <w:rPr>
          <w:rFonts w:cs="Arial"/>
          <w:b/>
          <w:bCs/>
          <w:iCs/>
        </w:rPr>
      </w:pPr>
      <w:r w:rsidRPr="00CF4085">
        <w:rPr>
          <w:rFonts w:cs="Arial"/>
          <w:b/>
          <w:bCs/>
          <w:iCs/>
          <w:noProof/>
        </w:rPr>
        <w:lastRenderedPageBreak/>
        <w:drawing>
          <wp:inline distT="0" distB="0" distL="0" distR="0" wp14:anchorId="4F520EA6" wp14:editId="17BA6B7E">
            <wp:extent cx="3772426" cy="6611273"/>
            <wp:effectExtent l="19050" t="19050" r="19050" b="184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6112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E54FF" w14:textId="0DBEEDF3" w:rsidR="00CF4085" w:rsidRDefault="00CF4085" w:rsidP="00CF4085">
      <w:pPr>
        <w:spacing w:line="276" w:lineRule="auto"/>
        <w:jc w:val="center"/>
        <w:rPr>
          <w:rFonts w:cs="Arial"/>
          <w:b/>
          <w:bCs/>
          <w:iCs/>
        </w:rPr>
      </w:pPr>
    </w:p>
    <w:p w14:paraId="70BB3F11" w14:textId="5D7AE222" w:rsidR="00CF4085" w:rsidRDefault="00CF4085" w:rsidP="00CF4085">
      <w:pPr>
        <w:spacing w:line="276" w:lineRule="auto"/>
        <w:jc w:val="center"/>
        <w:rPr>
          <w:rFonts w:cs="Arial"/>
          <w:b/>
          <w:bCs/>
          <w:iCs/>
        </w:rPr>
      </w:pPr>
      <w:r w:rsidRPr="00CF4085">
        <w:rPr>
          <w:rFonts w:cs="Arial"/>
          <w:b/>
          <w:bCs/>
          <w:iCs/>
          <w:noProof/>
        </w:rPr>
        <w:lastRenderedPageBreak/>
        <w:drawing>
          <wp:inline distT="0" distB="0" distL="0" distR="0" wp14:anchorId="1D72FEAF" wp14:editId="3354F655">
            <wp:extent cx="3705742" cy="6630325"/>
            <wp:effectExtent l="19050" t="19050" r="28575" b="184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630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22896" w14:textId="1DE6D28E" w:rsidR="00CF4085" w:rsidRDefault="00CF4085" w:rsidP="00CF4085">
      <w:pPr>
        <w:spacing w:line="276" w:lineRule="auto"/>
        <w:jc w:val="center"/>
        <w:rPr>
          <w:rFonts w:cs="Arial"/>
          <w:b/>
          <w:bCs/>
          <w:iCs/>
        </w:rPr>
      </w:pPr>
    </w:p>
    <w:p w14:paraId="3B2847E9" w14:textId="2D00AFAD" w:rsidR="00CF4085" w:rsidRPr="00A07891" w:rsidRDefault="00CF4085" w:rsidP="00CF4085">
      <w:pPr>
        <w:spacing w:line="276" w:lineRule="auto"/>
        <w:jc w:val="center"/>
        <w:rPr>
          <w:rFonts w:cs="Arial"/>
          <w:b/>
          <w:bCs/>
          <w:iCs/>
        </w:rPr>
      </w:pPr>
      <w:r w:rsidRPr="00CF4085">
        <w:rPr>
          <w:rFonts w:cs="Arial"/>
          <w:b/>
          <w:bCs/>
          <w:iCs/>
          <w:noProof/>
        </w:rPr>
        <w:lastRenderedPageBreak/>
        <w:drawing>
          <wp:inline distT="0" distB="0" distL="0" distR="0" wp14:anchorId="0E605173" wp14:editId="256605BC">
            <wp:extent cx="3743847" cy="6982799"/>
            <wp:effectExtent l="19050" t="19050" r="28575" b="279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69827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F4085" w:rsidRPr="00A07891" w:rsidSect="0001354C">
      <w:headerReference w:type="even" r:id="rId26"/>
      <w:headerReference w:type="default" r:id="rId27"/>
      <w:footerReference w:type="default" r:id="rId28"/>
      <w:pgSz w:w="11907" w:h="16839" w:code="9"/>
      <w:pgMar w:top="1555" w:right="1037" w:bottom="1555" w:left="113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0E3614" w14:textId="77777777" w:rsidR="00B515E8" w:rsidRDefault="00B515E8" w:rsidP="00276B50">
      <w:r>
        <w:separator/>
      </w:r>
    </w:p>
  </w:endnote>
  <w:endnote w:type="continuationSeparator" w:id="0">
    <w:p w14:paraId="253091F2" w14:textId="77777777" w:rsidR="00B515E8" w:rsidRDefault="00B515E8" w:rsidP="00276B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00"/>
    <w:family w:val="auto"/>
    <w:pitch w:val="variable"/>
  </w:font>
  <w:font w:name="Eras Md BT">
    <w:altName w:val="Calibri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172" w:type="dxa"/>
      <w:jc w:val="center"/>
      <w:tblLook w:val="01E0" w:firstRow="1" w:lastRow="1" w:firstColumn="1" w:lastColumn="1" w:noHBand="0" w:noVBand="0"/>
    </w:tblPr>
    <w:tblGrid>
      <w:gridCol w:w="10172"/>
    </w:tblGrid>
    <w:tr w:rsidR="00C842F5" w:rsidRPr="00462CDB" w14:paraId="6F697BE5" w14:textId="77777777" w:rsidTr="00B0145F">
      <w:trPr>
        <w:trHeight w:hRule="exact" w:val="847"/>
        <w:jc w:val="center"/>
      </w:trPr>
      <w:tc>
        <w:tcPr>
          <w:tcW w:w="10172" w:type="dxa"/>
          <w:shd w:val="clear" w:color="auto" w:fill="auto"/>
        </w:tcPr>
        <w:p w14:paraId="79DEB242" w14:textId="14D52463" w:rsidR="00C842F5" w:rsidRPr="00462CDB" w:rsidRDefault="00C842F5" w:rsidP="00B0145F">
          <w:pPr>
            <w:pStyle w:val="Piedepgina"/>
            <w:spacing w:before="100" w:beforeAutospacing="1"/>
            <w:jc w:val="center"/>
          </w:pPr>
          <w:r w:rsidRPr="00462CDB">
            <w:fldChar w:fldCharType="begin"/>
          </w:r>
          <w:r w:rsidRPr="00462CDB">
            <w:instrText xml:space="preserve"> PAGE   \* MERGEFORMAT </w:instrText>
          </w:r>
          <w:r w:rsidRPr="00462CDB">
            <w:fldChar w:fldCharType="separate"/>
          </w:r>
          <w:r>
            <w:rPr>
              <w:noProof/>
            </w:rPr>
            <w:t>1</w:t>
          </w:r>
          <w:r w:rsidRPr="00462CDB">
            <w:fldChar w:fldCharType="end"/>
          </w:r>
        </w:p>
      </w:tc>
    </w:tr>
  </w:tbl>
  <w:p w14:paraId="3CC2EC04" w14:textId="77777777" w:rsidR="00C842F5" w:rsidRDefault="00C842F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033B01" w14:textId="07FE6A46" w:rsidR="00C842F5" w:rsidRPr="007A7DB0" w:rsidRDefault="00C842F5" w:rsidP="00E57123">
    <w:pPr>
      <w:pStyle w:val="Piedepgina"/>
      <w:ind w:right="1252"/>
      <w:jc w:val="right"/>
      <w:rPr>
        <w:sz w:val="20"/>
        <w:szCs w:val="20"/>
      </w:rPr>
    </w:pPr>
    <w:r>
      <w:rPr>
        <w:sz w:val="20"/>
        <w:szCs w:val="20"/>
      </w:rPr>
      <w:t xml:space="preserve"> </w:t>
    </w:r>
  </w:p>
  <w:p w14:paraId="1CFB65C4" w14:textId="463FB90D" w:rsidR="00C842F5" w:rsidRDefault="00C842F5" w:rsidP="00E57123">
    <w:r>
      <w:rPr>
        <w:noProof/>
        <w:lang w:val="es-AR" w:eastAsia="es-AR"/>
      </w:rPr>
      <w:drawing>
        <wp:anchor distT="0" distB="0" distL="114300" distR="114300" simplePos="0" relativeHeight="251668480" behindDoc="1" locked="0" layoutInCell="1" allowOverlap="1" wp14:anchorId="61476621" wp14:editId="77384A53">
          <wp:simplePos x="0" y="0"/>
          <wp:positionH relativeFrom="margin">
            <wp:posOffset>6055360</wp:posOffset>
          </wp:positionH>
          <wp:positionV relativeFrom="paragraph">
            <wp:posOffset>8890</wp:posOffset>
          </wp:positionV>
          <wp:extent cx="657860" cy="569595"/>
          <wp:effectExtent l="0" t="0" r="8890" b="1905"/>
          <wp:wrapNone/>
          <wp:docPr id="35" name="Imagen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4337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7860" cy="5695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AR" w:eastAsia="es-AR"/>
      </w:rPr>
      <w:drawing>
        <wp:anchor distT="0" distB="0" distL="114300" distR="114300" simplePos="0" relativeHeight="251667456" behindDoc="1" locked="0" layoutInCell="1" allowOverlap="1" wp14:anchorId="4824F48A" wp14:editId="4CC622C1">
          <wp:simplePos x="0" y="0"/>
          <wp:positionH relativeFrom="column">
            <wp:posOffset>-125095</wp:posOffset>
          </wp:positionH>
          <wp:positionV relativeFrom="paragraph">
            <wp:posOffset>138430</wp:posOffset>
          </wp:positionV>
          <wp:extent cx="1043305" cy="391795"/>
          <wp:effectExtent l="0" t="0" r="4445" b="8255"/>
          <wp:wrapNone/>
          <wp:docPr id="37" name="Imagen 3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4337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43305" cy="391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7C227A" w14:textId="434FCE52" w:rsidR="00C842F5" w:rsidRDefault="00C842F5" w:rsidP="00282264">
    <w:pPr>
      <w:pStyle w:val="Piedepgina"/>
      <w:jc w:val="right"/>
    </w:pPr>
    <w:r>
      <w:rPr>
        <w:sz w:val="20"/>
        <w:szCs w:val="20"/>
      </w:rPr>
      <w:t xml:space="preserve">                   Página </w:t>
    </w:r>
    <w:r w:rsidRPr="001E333F">
      <w:rPr>
        <w:sz w:val="20"/>
        <w:szCs w:val="20"/>
      </w:rPr>
      <w:fldChar w:fldCharType="begin"/>
    </w:r>
    <w:r w:rsidRPr="001E333F">
      <w:rPr>
        <w:sz w:val="20"/>
        <w:szCs w:val="20"/>
      </w:rPr>
      <w:instrText>PAGE   \* MERGEFORMAT</w:instrText>
    </w:r>
    <w:r w:rsidRPr="001E333F">
      <w:rPr>
        <w:sz w:val="20"/>
        <w:szCs w:val="20"/>
      </w:rPr>
      <w:fldChar w:fldCharType="separate"/>
    </w:r>
    <w:r>
      <w:rPr>
        <w:noProof/>
        <w:sz w:val="20"/>
        <w:szCs w:val="20"/>
      </w:rPr>
      <w:t>16</w:t>
    </w:r>
    <w:r w:rsidRPr="001E333F">
      <w:rPr>
        <w:sz w:val="20"/>
        <w:szCs w:val="20"/>
      </w:rPr>
      <w:fldChar w:fldCharType="end"/>
    </w:r>
    <w:r>
      <w:rPr>
        <w:sz w:val="20"/>
        <w:szCs w:val="20"/>
      </w:rPr>
      <w:t xml:space="preserve"> de 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NUMPAGES   \* MERGEFORMAT </w:instrText>
    </w:r>
    <w:r>
      <w:rPr>
        <w:sz w:val="20"/>
        <w:szCs w:val="20"/>
      </w:rPr>
      <w:fldChar w:fldCharType="separate"/>
    </w:r>
    <w:r>
      <w:rPr>
        <w:noProof/>
        <w:sz w:val="20"/>
        <w:szCs w:val="20"/>
      </w:rPr>
      <w:t>34</w:t>
    </w:r>
    <w:r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8E8FAE" w14:textId="77777777" w:rsidR="00B515E8" w:rsidRDefault="00B515E8" w:rsidP="00276B50">
      <w:r>
        <w:separator/>
      </w:r>
    </w:p>
  </w:footnote>
  <w:footnote w:type="continuationSeparator" w:id="0">
    <w:p w14:paraId="5F0E4783" w14:textId="77777777" w:rsidR="00B515E8" w:rsidRDefault="00B515E8" w:rsidP="00276B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C7CACA" w14:textId="77777777" w:rsidR="00C842F5" w:rsidRDefault="00C842F5">
    <w:r>
      <w:c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37BFFD" w14:textId="2D07D530" w:rsidR="00C842F5" w:rsidRPr="001B5D0B" w:rsidRDefault="00C842F5" w:rsidP="001B5D0B">
    <w:pPr>
      <w:pStyle w:val="Encabezado"/>
      <w:jc w:val="center"/>
      <w:rPr>
        <w:b/>
      </w:rPr>
    </w:pPr>
    <w:r>
      <w:rPr>
        <w:b/>
        <w:noProof/>
        <w:lang w:val="es-AR" w:eastAsia="es-AR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6CB94A1D" wp14:editId="3BE6448C">
              <wp:simplePos x="0" y="0"/>
              <wp:positionH relativeFrom="margin">
                <wp:posOffset>-373380</wp:posOffset>
              </wp:positionH>
              <wp:positionV relativeFrom="paragraph">
                <wp:posOffset>-201930</wp:posOffset>
              </wp:positionV>
              <wp:extent cx="3283585" cy="542925"/>
              <wp:effectExtent l="0" t="0" r="0" b="0"/>
              <wp:wrapSquare wrapText="bothSides"/>
              <wp:docPr id="8" name="Cuadro de text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83585" cy="5429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F469256" w14:textId="3AEFEA67" w:rsidR="00C842F5" w:rsidRDefault="00C842F5" w:rsidP="00E06EDD">
                          <w:pPr>
                            <w:pStyle w:val="Encabezado"/>
                            <w:tabs>
                              <w:tab w:val="left" w:pos="1859"/>
                            </w:tabs>
                            <w:rPr>
                              <w:b/>
                              <w:sz w:val="20"/>
                              <w:szCs w:val="20"/>
                            </w:rPr>
                          </w:pPr>
                          <w:r>
                            <w:rPr>
                              <w:b/>
                              <w:sz w:val="20"/>
                              <w:szCs w:val="20"/>
                            </w:rPr>
                            <w:t xml:space="preserve">Proyecto Automatización Pago </w:t>
                          </w:r>
                          <w:r w:rsidR="000223ED">
                            <w:rPr>
                              <w:b/>
                              <w:sz w:val="20"/>
                              <w:szCs w:val="20"/>
                            </w:rPr>
                            <w:t>App</w:t>
                          </w:r>
                          <w:r>
                            <w:rPr>
                              <w:b/>
                              <w:sz w:val="20"/>
                              <w:szCs w:val="20"/>
                            </w:rPr>
                            <w:t xml:space="preserve"> - Niubiz</w:t>
                          </w:r>
                        </w:p>
                        <w:p w14:paraId="44EE76F9" w14:textId="4C836465" w:rsidR="00C842F5" w:rsidRPr="008B7F06" w:rsidRDefault="00C842F5" w:rsidP="00E06EDD">
                          <w:pPr>
                            <w:pStyle w:val="Encabezado"/>
                            <w:tabs>
                              <w:tab w:val="left" w:pos="1859"/>
                            </w:tabs>
                            <w:rPr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Cs/>
                              <w:sz w:val="16"/>
                              <w:szCs w:val="16"/>
                            </w:rPr>
                            <w:t>Memoria Técnica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CB94A1D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7" type="#_x0000_t202" style="position:absolute;left:0;text-align:left;margin-left:-29.4pt;margin-top:-15.9pt;width:258.55pt;height:42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" filled="f" stroked="f">
              <v:textbox>
                <w:txbxContent>
                  <w:p w14:paraId="1F469256" w14:textId="3AEFEA67" w:rsidR="00C842F5" w:rsidRDefault="00C842F5" w:rsidP="00E06EDD">
                    <w:pPr>
                      <w:pStyle w:val="Encabezado"/>
                      <w:tabs>
                        <w:tab w:val="left" w:pos="1859"/>
                      </w:tabs>
                      <w:rPr>
                        <w:b/>
                        <w:sz w:val="20"/>
                        <w:szCs w:val="20"/>
                      </w:rPr>
                    </w:pPr>
                    <w:r>
                      <w:rPr>
                        <w:b/>
                        <w:sz w:val="20"/>
                        <w:szCs w:val="20"/>
                      </w:rPr>
                      <w:t xml:space="preserve">Proyecto Automatización Pago </w:t>
                    </w:r>
                    <w:r w:rsidR="000223ED">
                      <w:rPr>
                        <w:b/>
                        <w:sz w:val="20"/>
                        <w:szCs w:val="20"/>
                      </w:rPr>
                      <w:t>App</w:t>
                    </w:r>
                    <w:r>
                      <w:rPr>
                        <w:b/>
                        <w:sz w:val="20"/>
                        <w:szCs w:val="20"/>
                      </w:rPr>
                      <w:t xml:space="preserve"> - </w:t>
                    </w:r>
                    <w:proofErr w:type="spellStart"/>
                    <w:r>
                      <w:rPr>
                        <w:b/>
                        <w:sz w:val="20"/>
                        <w:szCs w:val="20"/>
                      </w:rPr>
                      <w:t>Niubiz</w:t>
                    </w:r>
                    <w:proofErr w:type="spellEnd"/>
                  </w:p>
                  <w:p w14:paraId="44EE76F9" w14:textId="4C836465" w:rsidR="00C842F5" w:rsidRPr="008B7F06" w:rsidRDefault="00C842F5" w:rsidP="00E06EDD">
                    <w:pPr>
                      <w:pStyle w:val="Encabezado"/>
                      <w:tabs>
                        <w:tab w:val="left" w:pos="1859"/>
                      </w:tabs>
                      <w:rPr>
                        <w:bCs/>
                        <w:sz w:val="16"/>
                        <w:szCs w:val="16"/>
                      </w:rPr>
                    </w:pPr>
                    <w:r>
                      <w:rPr>
                        <w:bCs/>
                        <w:sz w:val="16"/>
                        <w:szCs w:val="16"/>
                      </w:rPr>
                      <w:t>Memoria Técnica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b/>
        <w:noProof/>
        <w:lang w:val="es-AR" w:eastAsia="es-AR"/>
      </w:rPr>
      <w:drawing>
        <wp:anchor distT="0" distB="0" distL="114300" distR="114300" simplePos="0" relativeHeight="251665408" behindDoc="1" locked="0" layoutInCell="1" allowOverlap="1" wp14:anchorId="6D1873B1" wp14:editId="0A3DE523">
          <wp:simplePos x="0" y="0"/>
          <wp:positionH relativeFrom="margin">
            <wp:posOffset>5201285</wp:posOffset>
          </wp:positionH>
          <wp:positionV relativeFrom="paragraph">
            <wp:posOffset>-95885</wp:posOffset>
          </wp:positionV>
          <wp:extent cx="1438275" cy="282575"/>
          <wp:effectExtent l="0" t="0" r="9525" b="3175"/>
          <wp:wrapNone/>
          <wp:docPr id="32" name="Imagen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4337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275" cy="282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A13CE89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4420AF2"/>
    <w:multiLevelType w:val="hybridMultilevel"/>
    <w:tmpl w:val="F02C6B46"/>
    <w:lvl w:ilvl="0" w:tplc="021E9606">
      <w:start w:val="1"/>
      <w:numFmt w:val="decimal"/>
      <w:lvlText w:val="%1."/>
      <w:lvlJc w:val="left"/>
      <w:pPr>
        <w:ind w:left="644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5DD21D6"/>
    <w:multiLevelType w:val="hybridMultilevel"/>
    <w:tmpl w:val="B29EC7F8"/>
    <w:lvl w:ilvl="0" w:tplc="9DAE89E6">
      <w:start w:val="1"/>
      <w:numFmt w:val="bullet"/>
      <w:lvlText w:val=""/>
      <w:lvlJc w:val="left"/>
      <w:pPr>
        <w:tabs>
          <w:tab w:val="num" w:pos="1854"/>
        </w:tabs>
        <w:ind w:left="185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14EA17D1"/>
    <w:multiLevelType w:val="hybridMultilevel"/>
    <w:tmpl w:val="E49CF32C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56C737E"/>
    <w:multiLevelType w:val="hybridMultilevel"/>
    <w:tmpl w:val="DB4C954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81239B"/>
    <w:multiLevelType w:val="hybridMultilevel"/>
    <w:tmpl w:val="F912CA2A"/>
    <w:lvl w:ilvl="0" w:tplc="280A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17927B23"/>
    <w:multiLevelType w:val="hybridMultilevel"/>
    <w:tmpl w:val="A0EC2902"/>
    <w:lvl w:ilvl="0" w:tplc="9DAE89E6">
      <w:start w:val="1"/>
      <w:numFmt w:val="bullet"/>
      <w:lvlText w:val="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abstractNum w:abstractNumId="7" w15:restartNumberingAfterBreak="0">
    <w:nsid w:val="18354D21"/>
    <w:multiLevelType w:val="hybridMultilevel"/>
    <w:tmpl w:val="501E1C4A"/>
    <w:lvl w:ilvl="0" w:tplc="85601C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DA52E4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C00000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1C5CA1"/>
    <w:multiLevelType w:val="hybridMultilevel"/>
    <w:tmpl w:val="2F0ADF1E"/>
    <w:lvl w:ilvl="0" w:tplc="05BA025E">
      <w:start w:val="1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4F1954"/>
    <w:multiLevelType w:val="hybridMultilevel"/>
    <w:tmpl w:val="B98CA4E4"/>
    <w:lvl w:ilvl="0" w:tplc="6AEE8B4A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06C5EE9"/>
    <w:multiLevelType w:val="hybridMultilevel"/>
    <w:tmpl w:val="D9D2E032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134484D"/>
    <w:multiLevelType w:val="hybridMultilevel"/>
    <w:tmpl w:val="F02C6B46"/>
    <w:lvl w:ilvl="0" w:tplc="021E9606">
      <w:start w:val="1"/>
      <w:numFmt w:val="decimal"/>
      <w:lvlText w:val="%1."/>
      <w:lvlJc w:val="left"/>
      <w:pPr>
        <w:ind w:left="644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378374E"/>
    <w:multiLevelType w:val="hybridMultilevel"/>
    <w:tmpl w:val="D9B45612"/>
    <w:lvl w:ilvl="0" w:tplc="0409000F">
      <w:start w:val="1"/>
      <w:numFmt w:val="decimal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7753DCC"/>
    <w:multiLevelType w:val="hybridMultilevel"/>
    <w:tmpl w:val="11206EC0"/>
    <w:lvl w:ilvl="0" w:tplc="280A000F">
      <w:start w:val="1"/>
      <w:numFmt w:val="decimal"/>
      <w:lvlText w:val="%1."/>
      <w:lvlJc w:val="left"/>
      <w:pPr>
        <w:ind w:left="1800" w:hanging="360"/>
      </w:p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3B56018F"/>
    <w:multiLevelType w:val="hybridMultilevel"/>
    <w:tmpl w:val="D362CE86"/>
    <w:lvl w:ilvl="0" w:tplc="2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2520" w:hanging="360"/>
      </w:pPr>
    </w:lvl>
    <w:lvl w:ilvl="2" w:tplc="280A001B" w:tentative="1">
      <w:start w:val="1"/>
      <w:numFmt w:val="lowerRoman"/>
      <w:lvlText w:val="%3."/>
      <w:lvlJc w:val="right"/>
      <w:pPr>
        <w:ind w:left="3240" w:hanging="180"/>
      </w:pPr>
    </w:lvl>
    <w:lvl w:ilvl="3" w:tplc="280A000F" w:tentative="1">
      <w:start w:val="1"/>
      <w:numFmt w:val="decimal"/>
      <w:lvlText w:val="%4."/>
      <w:lvlJc w:val="left"/>
      <w:pPr>
        <w:ind w:left="3960" w:hanging="360"/>
      </w:pPr>
    </w:lvl>
    <w:lvl w:ilvl="4" w:tplc="280A0019" w:tentative="1">
      <w:start w:val="1"/>
      <w:numFmt w:val="lowerLetter"/>
      <w:lvlText w:val="%5."/>
      <w:lvlJc w:val="left"/>
      <w:pPr>
        <w:ind w:left="4680" w:hanging="360"/>
      </w:pPr>
    </w:lvl>
    <w:lvl w:ilvl="5" w:tplc="280A001B" w:tentative="1">
      <w:start w:val="1"/>
      <w:numFmt w:val="lowerRoman"/>
      <w:lvlText w:val="%6."/>
      <w:lvlJc w:val="right"/>
      <w:pPr>
        <w:ind w:left="5400" w:hanging="180"/>
      </w:pPr>
    </w:lvl>
    <w:lvl w:ilvl="6" w:tplc="280A000F" w:tentative="1">
      <w:start w:val="1"/>
      <w:numFmt w:val="decimal"/>
      <w:lvlText w:val="%7."/>
      <w:lvlJc w:val="left"/>
      <w:pPr>
        <w:ind w:left="6120" w:hanging="360"/>
      </w:pPr>
    </w:lvl>
    <w:lvl w:ilvl="7" w:tplc="280A0019" w:tentative="1">
      <w:start w:val="1"/>
      <w:numFmt w:val="lowerLetter"/>
      <w:lvlText w:val="%8."/>
      <w:lvlJc w:val="left"/>
      <w:pPr>
        <w:ind w:left="6840" w:hanging="360"/>
      </w:pPr>
    </w:lvl>
    <w:lvl w:ilvl="8" w:tplc="28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42F6168A"/>
    <w:multiLevelType w:val="hybridMultilevel"/>
    <w:tmpl w:val="C06C6ED6"/>
    <w:lvl w:ilvl="0" w:tplc="8188E1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4063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78A1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A0C2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2675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50D6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6ADD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04C4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A01A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48BE6DF0"/>
    <w:multiLevelType w:val="hybridMultilevel"/>
    <w:tmpl w:val="A0B244F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4D5A19"/>
    <w:multiLevelType w:val="multilevel"/>
    <w:tmpl w:val="59B28900"/>
    <w:lvl w:ilvl="0">
      <w:start w:val="1"/>
      <w:numFmt w:val="bullet"/>
      <w:lvlText w:val=""/>
      <w:lvlJc w:val="left"/>
      <w:pPr>
        <w:ind w:left="982" w:hanging="42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98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4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02" w:hanging="1440"/>
      </w:pPr>
      <w:rPr>
        <w:rFonts w:hint="default"/>
      </w:rPr>
    </w:lvl>
  </w:abstractNum>
  <w:abstractNum w:abstractNumId="18" w15:restartNumberingAfterBreak="0">
    <w:nsid w:val="4DBF5CCC"/>
    <w:multiLevelType w:val="hybridMultilevel"/>
    <w:tmpl w:val="B1EAFFD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8C7406"/>
    <w:multiLevelType w:val="hybridMultilevel"/>
    <w:tmpl w:val="A0A8D88C"/>
    <w:lvl w:ilvl="0" w:tplc="2850DD02">
      <w:start w:val="1"/>
      <w:numFmt w:val="decimal"/>
      <w:lvlText w:val="%1."/>
      <w:lvlJc w:val="left"/>
      <w:pPr>
        <w:ind w:left="1326" w:hanging="207"/>
      </w:pPr>
      <w:rPr>
        <w:rFonts w:ascii="Calibri" w:eastAsia="Calibri" w:hAnsi="Calibri" w:cs="Times New Roman" w:hint="default"/>
        <w:sz w:val="22"/>
        <w:szCs w:val="22"/>
      </w:rPr>
    </w:lvl>
    <w:lvl w:ilvl="1" w:tplc="1AA6A190">
      <w:start w:val="1"/>
      <w:numFmt w:val="lowerLetter"/>
      <w:lvlText w:val="%2."/>
      <w:lvlJc w:val="left"/>
      <w:pPr>
        <w:ind w:left="1840" w:hanging="361"/>
      </w:pPr>
      <w:rPr>
        <w:rFonts w:ascii="Calibri" w:eastAsia="Calibri" w:hAnsi="Calibri" w:cs="Times New Roman" w:hint="default"/>
        <w:spacing w:val="-1"/>
        <w:sz w:val="22"/>
        <w:szCs w:val="22"/>
      </w:rPr>
    </w:lvl>
    <w:lvl w:ilvl="2" w:tplc="C298CE88">
      <w:start w:val="1"/>
      <w:numFmt w:val="bullet"/>
      <w:lvlText w:val="•"/>
      <w:lvlJc w:val="left"/>
      <w:pPr>
        <w:ind w:left="3004" w:hanging="361"/>
      </w:pPr>
    </w:lvl>
    <w:lvl w:ilvl="3" w:tplc="E12CFC40">
      <w:start w:val="1"/>
      <w:numFmt w:val="bullet"/>
      <w:lvlText w:val="•"/>
      <w:lvlJc w:val="left"/>
      <w:pPr>
        <w:ind w:left="4169" w:hanging="361"/>
      </w:pPr>
    </w:lvl>
    <w:lvl w:ilvl="4" w:tplc="AC500B96">
      <w:start w:val="1"/>
      <w:numFmt w:val="bullet"/>
      <w:lvlText w:val="•"/>
      <w:lvlJc w:val="left"/>
      <w:pPr>
        <w:ind w:left="5333" w:hanging="361"/>
      </w:pPr>
    </w:lvl>
    <w:lvl w:ilvl="5" w:tplc="BE264EA0">
      <w:start w:val="1"/>
      <w:numFmt w:val="bullet"/>
      <w:lvlText w:val="•"/>
      <w:lvlJc w:val="left"/>
      <w:pPr>
        <w:ind w:left="6498" w:hanging="361"/>
      </w:pPr>
    </w:lvl>
    <w:lvl w:ilvl="6" w:tplc="D57459CA">
      <w:start w:val="1"/>
      <w:numFmt w:val="bullet"/>
      <w:lvlText w:val="•"/>
      <w:lvlJc w:val="left"/>
      <w:pPr>
        <w:ind w:left="7662" w:hanging="361"/>
      </w:pPr>
    </w:lvl>
    <w:lvl w:ilvl="7" w:tplc="1D000EFE">
      <w:start w:val="1"/>
      <w:numFmt w:val="bullet"/>
      <w:lvlText w:val="•"/>
      <w:lvlJc w:val="left"/>
      <w:pPr>
        <w:ind w:left="8827" w:hanging="361"/>
      </w:pPr>
    </w:lvl>
    <w:lvl w:ilvl="8" w:tplc="AC5857E2">
      <w:start w:val="1"/>
      <w:numFmt w:val="bullet"/>
      <w:lvlText w:val="•"/>
      <w:lvlJc w:val="left"/>
      <w:pPr>
        <w:ind w:left="9991" w:hanging="361"/>
      </w:pPr>
    </w:lvl>
  </w:abstractNum>
  <w:abstractNum w:abstractNumId="20" w15:restartNumberingAfterBreak="0">
    <w:nsid w:val="59A37C40"/>
    <w:multiLevelType w:val="hybridMultilevel"/>
    <w:tmpl w:val="E96A061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423CB0"/>
    <w:multiLevelType w:val="hybridMultilevel"/>
    <w:tmpl w:val="E090AEFC"/>
    <w:lvl w:ilvl="0" w:tplc="8A266CB8">
      <w:start w:val="1"/>
      <w:numFmt w:val="bullet"/>
      <w:lvlText w:val="o"/>
      <w:lvlJc w:val="left"/>
      <w:pPr>
        <w:ind w:left="72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CC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  <w:lang w:val="es-AR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6C02B0"/>
    <w:multiLevelType w:val="hybridMultilevel"/>
    <w:tmpl w:val="8ACC45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A057F3"/>
    <w:multiLevelType w:val="hybridMultilevel"/>
    <w:tmpl w:val="BB6479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769329F2"/>
    <w:multiLevelType w:val="hybridMultilevel"/>
    <w:tmpl w:val="A818495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BF1B73"/>
    <w:multiLevelType w:val="hybridMultilevel"/>
    <w:tmpl w:val="635C2050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0078C4"/>
    <w:multiLevelType w:val="hybridMultilevel"/>
    <w:tmpl w:val="9002263C"/>
    <w:lvl w:ilvl="0" w:tplc="3D846C92">
      <w:start w:val="2"/>
      <w:numFmt w:val="bullet"/>
      <w:lvlText w:val="-"/>
      <w:lvlJc w:val="left"/>
      <w:pPr>
        <w:ind w:left="1068" w:hanging="360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7F815F0D"/>
    <w:multiLevelType w:val="hybridMultilevel"/>
    <w:tmpl w:val="3F3E7D80"/>
    <w:lvl w:ilvl="0" w:tplc="3AB24DEC">
      <w:start w:val="1"/>
      <w:numFmt w:val="bullet"/>
      <w:lvlText w:val="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39"/>
        </w:tabs>
        <w:ind w:left="1439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59"/>
        </w:tabs>
        <w:ind w:left="215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79"/>
        </w:tabs>
        <w:ind w:left="287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599"/>
        </w:tabs>
        <w:ind w:left="3599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19"/>
        </w:tabs>
        <w:ind w:left="431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39"/>
        </w:tabs>
        <w:ind w:left="503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59"/>
        </w:tabs>
        <w:ind w:left="5759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79"/>
        </w:tabs>
        <w:ind w:left="647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7"/>
  </w:num>
  <w:num w:numId="3">
    <w:abstractNumId w:val="7"/>
  </w:num>
  <w:num w:numId="4">
    <w:abstractNumId w:val="16"/>
  </w:num>
  <w:num w:numId="5">
    <w:abstractNumId w:val="18"/>
  </w:num>
  <w:num w:numId="6">
    <w:abstractNumId w:val="4"/>
  </w:num>
  <w:num w:numId="7">
    <w:abstractNumId w:val="24"/>
  </w:num>
  <w:num w:numId="8">
    <w:abstractNumId w:val="21"/>
  </w:num>
  <w:num w:numId="9">
    <w:abstractNumId w:val="26"/>
  </w:num>
  <w:num w:numId="10">
    <w:abstractNumId w:val="5"/>
  </w:num>
  <w:num w:numId="11">
    <w:abstractNumId w:val="15"/>
  </w:num>
  <w:num w:numId="12">
    <w:abstractNumId w:val="25"/>
  </w:num>
  <w:num w:numId="13">
    <w:abstractNumId w:val="27"/>
  </w:num>
  <w:num w:numId="14">
    <w:abstractNumId w:val="6"/>
  </w:num>
  <w:num w:numId="15">
    <w:abstractNumId w:val="2"/>
  </w:num>
  <w:num w:numId="16">
    <w:abstractNumId w:val="22"/>
  </w:num>
  <w:num w:numId="17">
    <w:abstractNumId w:val="19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19"/>
  </w:num>
  <w:num w:numId="19">
    <w:abstractNumId w:val="8"/>
  </w:num>
  <w:num w:numId="20">
    <w:abstractNumId w:val="10"/>
  </w:num>
  <w:num w:numId="21">
    <w:abstractNumId w:val="23"/>
  </w:num>
  <w:num w:numId="22">
    <w:abstractNumId w:val="11"/>
  </w:num>
  <w:num w:numId="23">
    <w:abstractNumId w:val="9"/>
  </w:num>
  <w:num w:numId="24">
    <w:abstractNumId w:val="12"/>
  </w:num>
  <w:num w:numId="25">
    <w:abstractNumId w:val="3"/>
  </w:num>
  <w:num w:numId="26">
    <w:abstractNumId w:val="13"/>
  </w:num>
  <w:num w:numId="27">
    <w:abstractNumId w:val="14"/>
  </w:num>
  <w:num w:numId="28">
    <w:abstractNumId w:val="1"/>
  </w:num>
  <w:num w:numId="29">
    <w:abstractNumId w:val="2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06A"/>
    <w:rsid w:val="000004E4"/>
    <w:rsid w:val="00000553"/>
    <w:rsid w:val="000006A7"/>
    <w:rsid w:val="0000139C"/>
    <w:rsid w:val="00001E43"/>
    <w:rsid w:val="00002D8C"/>
    <w:rsid w:val="00003435"/>
    <w:rsid w:val="00003931"/>
    <w:rsid w:val="00003CE7"/>
    <w:rsid w:val="00004535"/>
    <w:rsid w:val="00004DBF"/>
    <w:rsid w:val="0000548B"/>
    <w:rsid w:val="00005EAF"/>
    <w:rsid w:val="00012CCB"/>
    <w:rsid w:val="00013021"/>
    <w:rsid w:val="0001354C"/>
    <w:rsid w:val="000145AB"/>
    <w:rsid w:val="00014659"/>
    <w:rsid w:val="000146FE"/>
    <w:rsid w:val="00014762"/>
    <w:rsid w:val="00014BCE"/>
    <w:rsid w:val="00014C2D"/>
    <w:rsid w:val="00015873"/>
    <w:rsid w:val="00016358"/>
    <w:rsid w:val="00016463"/>
    <w:rsid w:val="0001677A"/>
    <w:rsid w:val="00016E60"/>
    <w:rsid w:val="0001775C"/>
    <w:rsid w:val="000208F4"/>
    <w:rsid w:val="00021A4F"/>
    <w:rsid w:val="000223ED"/>
    <w:rsid w:val="000225DF"/>
    <w:rsid w:val="0002268D"/>
    <w:rsid w:val="00022FC1"/>
    <w:rsid w:val="000237F3"/>
    <w:rsid w:val="000243E8"/>
    <w:rsid w:val="0002474B"/>
    <w:rsid w:val="00024949"/>
    <w:rsid w:val="00024C46"/>
    <w:rsid w:val="00025F90"/>
    <w:rsid w:val="0002612A"/>
    <w:rsid w:val="00032481"/>
    <w:rsid w:val="0003275B"/>
    <w:rsid w:val="000327CB"/>
    <w:rsid w:val="00033482"/>
    <w:rsid w:val="0003492A"/>
    <w:rsid w:val="00035A8D"/>
    <w:rsid w:val="00035BD3"/>
    <w:rsid w:val="000370B9"/>
    <w:rsid w:val="0003759D"/>
    <w:rsid w:val="00040655"/>
    <w:rsid w:val="0004260E"/>
    <w:rsid w:val="00042EB3"/>
    <w:rsid w:val="00042F0D"/>
    <w:rsid w:val="000436B2"/>
    <w:rsid w:val="00044349"/>
    <w:rsid w:val="00044F0D"/>
    <w:rsid w:val="000453C2"/>
    <w:rsid w:val="000458D0"/>
    <w:rsid w:val="00046A17"/>
    <w:rsid w:val="00047193"/>
    <w:rsid w:val="00050A95"/>
    <w:rsid w:val="00050F2A"/>
    <w:rsid w:val="000516CD"/>
    <w:rsid w:val="00051842"/>
    <w:rsid w:val="00051CC3"/>
    <w:rsid w:val="000533D3"/>
    <w:rsid w:val="00053D3A"/>
    <w:rsid w:val="00054014"/>
    <w:rsid w:val="00054391"/>
    <w:rsid w:val="00054596"/>
    <w:rsid w:val="00054862"/>
    <w:rsid w:val="00054CF9"/>
    <w:rsid w:val="00054F4E"/>
    <w:rsid w:val="000550FC"/>
    <w:rsid w:val="000559EA"/>
    <w:rsid w:val="00056E21"/>
    <w:rsid w:val="00057C59"/>
    <w:rsid w:val="00060600"/>
    <w:rsid w:val="00061293"/>
    <w:rsid w:val="00061C49"/>
    <w:rsid w:val="000628D2"/>
    <w:rsid w:val="00062E6E"/>
    <w:rsid w:val="000641F3"/>
    <w:rsid w:val="0006483F"/>
    <w:rsid w:val="00064C61"/>
    <w:rsid w:val="00064EE7"/>
    <w:rsid w:val="00064FB7"/>
    <w:rsid w:val="00066AAC"/>
    <w:rsid w:val="00067611"/>
    <w:rsid w:val="00067A86"/>
    <w:rsid w:val="00067D72"/>
    <w:rsid w:val="000702ED"/>
    <w:rsid w:val="0007090B"/>
    <w:rsid w:val="000712F1"/>
    <w:rsid w:val="00071384"/>
    <w:rsid w:val="000713D5"/>
    <w:rsid w:val="00071A27"/>
    <w:rsid w:val="00072A12"/>
    <w:rsid w:val="00073DC8"/>
    <w:rsid w:val="0007417E"/>
    <w:rsid w:val="000748F8"/>
    <w:rsid w:val="00074E30"/>
    <w:rsid w:val="0007577A"/>
    <w:rsid w:val="000758AF"/>
    <w:rsid w:val="0008203F"/>
    <w:rsid w:val="00083258"/>
    <w:rsid w:val="000836E1"/>
    <w:rsid w:val="0008382D"/>
    <w:rsid w:val="0008447C"/>
    <w:rsid w:val="0008472C"/>
    <w:rsid w:val="000851DD"/>
    <w:rsid w:val="0008546A"/>
    <w:rsid w:val="00085AA9"/>
    <w:rsid w:val="00085B68"/>
    <w:rsid w:val="00085DEF"/>
    <w:rsid w:val="000864C1"/>
    <w:rsid w:val="00086567"/>
    <w:rsid w:val="00087AC2"/>
    <w:rsid w:val="0009011A"/>
    <w:rsid w:val="0009090F"/>
    <w:rsid w:val="0009133F"/>
    <w:rsid w:val="00093B5F"/>
    <w:rsid w:val="00094871"/>
    <w:rsid w:val="0009668A"/>
    <w:rsid w:val="000A0F60"/>
    <w:rsid w:val="000A201F"/>
    <w:rsid w:val="000A26A2"/>
    <w:rsid w:val="000A2B6A"/>
    <w:rsid w:val="000A3DEA"/>
    <w:rsid w:val="000A47C2"/>
    <w:rsid w:val="000A5707"/>
    <w:rsid w:val="000A687B"/>
    <w:rsid w:val="000B0D8E"/>
    <w:rsid w:val="000B162C"/>
    <w:rsid w:val="000B1B32"/>
    <w:rsid w:val="000B294D"/>
    <w:rsid w:val="000B569B"/>
    <w:rsid w:val="000B6D66"/>
    <w:rsid w:val="000C1DFC"/>
    <w:rsid w:val="000C2E6F"/>
    <w:rsid w:val="000C30AB"/>
    <w:rsid w:val="000C340D"/>
    <w:rsid w:val="000C3625"/>
    <w:rsid w:val="000C3919"/>
    <w:rsid w:val="000C4A24"/>
    <w:rsid w:val="000C4DE3"/>
    <w:rsid w:val="000C4DFC"/>
    <w:rsid w:val="000C5E57"/>
    <w:rsid w:val="000C7F6C"/>
    <w:rsid w:val="000D0EAF"/>
    <w:rsid w:val="000D446C"/>
    <w:rsid w:val="000D453F"/>
    <w:rsid w:val="000D48CB"/>
    <w:rsid w:val="000D5A93"/>
    <w:rsid w:val="000D5C7B"/>
    <w:rsid w:val="000D79B6"/>
    <w:rsid w:val="000D7BA0"/>
    <w:rsid w:val="000E058C"/>
    <w:rsid w:val="000E11A1"/>
    <w:rsid w:val="000E1553"/>
    <w:rsid w:val="000E3C42"/>
    <w:rsid w:val="000E4175"/>
    <w:rsid w:val="000E4A3E"/>
    <w:rsid w:val="000E5671"/>
    <w:rsid w:val="000E5C44"/>
    <w:rsid w:val="000E6E94"/>
    <w:rsid w:val="000E6FDD"/>
    <w:rsid w:val="000E76C3"/>
    <w:rsid w:val="000F2397"/>
    <w:rsid w:val="000F33B1"/>
    <w:rsid w:val="000F55A1"/>
    <w:rsid w:val="000F63B5"/>
    <w:rsid w:val="000F674C"/>
    <w:rsid w:val="000F6804"/>
    <w:rsid w:val="000F6EC0"/>
    <w:rsid w:val="000F6F07"/>
    <w:rsid w:val="000F7409"/>
    <w:rsid w:val="000F74CC"/>
    <w:rsid w:val="00100AD1"/>
    <w:rsid w:val="001023C9"/>
    <w:rsid w:val="001027FE"/>
    <w:rsid w:val="00102B13"/>
    <w:rsid w:val="00103838"/>
    <w:rsid w:val="00103A76"/>
    <w:rsid w:val="00103B98"/>
    <w:rsid w:val="0010457B"/>
    <w:rsid w:val="00106BC5"/>
    <w:rsid w:val="00106F8C"/>
    <w:rsid w:val="00107861"/>
    <w:rsid w:val="00112547"/>
    <w:rsid w:val="00112DA2"/>
    <w:rsid w:val="001135DD"/>
    <w:rsid w:val="00114719"/>
    <w:rsid w:val="0011545C"/>
    <w:rsid w:val="0011560A"/>
    <w:rsid w:val="00115832"/>
    <w:rsid w:val="00115E85"/>
    <w:rsid w:val="00116C6C"/>
    <w:rsid w:val="00117759"/>
    <w:rsid w:val="00117D50"/>
    <w:rsid w:val="001219CE"/>
    <w:rsid w:val="00121BF6"/>
    <w:rsid w:val="00121C05"/>
    <w:rsid w:val="00121C97"/>
    <w:rsid w:val="001229CE"/>
    <w:rsid w:val="00123234"/>
    <w:rsid w:val="0012398D"/>
    <w:rsid w:val="00124197"/>
    <w:rsid w:val="0012602A"/>
    <w:rsid w:val="00126312"/>
    <w:rsid w:val="001263B8"/>
    <w:rsid w:val="001269FA"/>
    <w:rsid w:val="001276BE"/>
    <w:rsid w:val="00127856"/>
    <w:rsid w:val="00130A95"/>
    <w:rsid w:val="00131357"/>
    <w:rsid w:val="00131DF1"/>
    <w:rsid w:val="0013220D"/>
    <w:rsid w:val="00134000"/>
    <w:rsid w:val="00134587"/>
    <w:rsid w:val="00134EDA"/>
    <w:rsid w:val="00135BFF"/>
    <w:rsid w:val="00136082"/>
    <w:rsid w:val="001366C0"/>
    <w:rsid w:val="0013670C"/>
    <w:rsid w:val="001372C7"/>
    <w:rsid w:val="0013793C"/>
    <w:rsid w:val="00140B09"/>
    <w:rsid w:val="00140E20"/>
    <w:rsid w:val="00142200"/>
    <w:rsid w:val="0014289B"/>
    <w:rsid w:val="00143109"/>
    <w:rsid w:val="00143DCE"/>
    <w:rsid w:val="00143FF6"/>
    <w:rsid w:val="00144246"/>
    <w:rsid w:val="00145E85"/>
    <w:rsid w:val="00145F05"/>
    <w:rsid w:val="001475A8"/>
    <w:rsid w:val="00147C18"/>
    <w:rsid w:val="00150E18"/>
    <w:rsid w:val="00150F0B"/>
    <w:rsid w:val="00151014"/>
    <w:rsid w:val="001528B5"/>
    <w:rsid w:val="00153CC5"/>
    <w:rsid w:val="00155DE2"/>
    <w:rsid w:val="0015633D"/>
    <w:rsid w:val="001566A2"/>
    <w:rsid w:val="00156D7C"/>
    <w:rsid w:val="00157F87"/>
    <w:rsid w:val="0016031D"/>
    <w:rsid w:val="0016035A"/>
    <w:rsid w:val="001603AF"/>
    <w:rsid w:val="0016085E"/>
    <w:rsid w:val="00160995"/>
    <w:rsid w:val="00160C69"/>
    <w:rsid w:val="00161CC0"/>
    <w:rsid w:val="00162282"/>
    <w:rsid w:val="001624AE"/>
    <w:rsid w:val="00162774"/>
    <w:rsid w:val="00162C4F"/>
    <w:rsid w:val="0016440F"/>
    <w:rsid w:val="00165A56"/>
    <w:rsid w:val="0016608A"/>
    <w:rsid w:val="00166F49"/>
    <w:rsid w:val="001700E5"/>
    <w:rsid w:val="0017135C"/>
    <w:rsid w:val="00171BF5"/>
    <w:rsid w:val="00171D1D"/>
    <w:rsid w:val="001720A8"/>
    <w:rsid w:val="00172D20"/>
    <w:rsid w:val="001746FE"/>
    <w:rsid w:val="0017479C"/>
    <w:rsid w:val="00174DD8"/>
    <w:rsid w:val="001753E9"/>
    <w:rsid w:val="0017584D"/>
    <w:rsid w:val="001758F5"/>
    <w:rsid w:val="00176C2A"/>
    <w:rsid w:val="00177B55"/>
    <w:rsid w:val="00180286"/>
    <w:rsid w:val="00181000"/>
    <w:rsid w:val="0018145D"/>
    <w:rsid w:val="00181639"/>
    <w:rsid w:val="001828C6"/>
    <w:rsid w:val="00183D2C"/>
    <w:rsid w:val="00183DC0"/>
    <w:rsid w:val="00186442"/>
    <w:rsid w:val="00186526"/>
    <w:rsid w:val="001875E3"/>
    <w:rsid w:val="00187B09"/>
    <w:rsid w:val="00187DB1"/>
    <w:rsid w:val="00191912"/>
    <w:rsid w:val="00191D0A"/>
    <w:rsid w:val="00191EC3"/>
    <w:rsid w:val="00192969"/>
    <w:rsid w:val="00193F98"/>
    <w:rsid w:val="00194E38"/>
    <w:rsid w:val="0019545B"/>
    <w:rsid w:val="00196D49"/>
    <w:rsid w:val="00196DB3"/>
    <w:rsid w:val="00197934"/>
    <w:rsid w:val="001A0301"/>
    <w:rsid w:val="001A0691"/>
    <w:rsid w:val="001A0930"/>
    <w:rsid w:val="001A0E21"/>
    <w:rsid w:val="001A15CF"/>
    <w:rsid w:val="001A1F12"/>
    <w:rsid w:val="001A210D"/>
    <w:rsid w:val="001A2199"/>
    <w:rsid w:val="001A236D"/>
    <w:rsid w:val="001A2624"/>
    <w:rsid w:val="001A2D96"/>
    <w:rsid w:val="001A398B"/>
    <w:rsid w:val="001A3A0A"/>
    <w:rsid w:val="001A3B1D"/>
    <w:rsid w:val="001A5C53"/>
    <w:rsid w:val="001A6A1B"/>
    <w:rsid w:val="001A7020"/>
    <w:rsid w:val="001A7126"/>
    <w:rsid w:val="001A7ED8"/>
    <w:rsid w:val="001B0D00"/>
    <w:rsid w:val="001B1423"/>
    <w:rsid w:val="001B1CD7"/>
    <w:rsid w:val="001B2D94"/>
    <w:rsid w:val="001B3F14"/>
    <w:rsid w:val="001B3FCC"/>
    <w:rsid w:val="001B47F9"/>
    <w:rsid w:val="001B4898"/>
    <w:rsid w:val="001B5792"/>
    <w:rsid w:val="001B58B1"/>
    <w:rsid w:val="001B5D0B"/>
    <w:rsid w:val="001B7306"/>
    <w:rsid w:val="001C09B5"/>
    <w:rsid w:val="001C0DD4"/>
    <w:rsid w:val="001C0E31"/>
    <w:rsid w:val="001C21C3"/>
    <w:rsid w:val="001C38DC"/>
    <w:rsid w:val="001C39DB"/>
    <w:rsid w:val="001C3ABC"/>
    <w:rsid w:val="001C4197"/>
    <w:rsid w:val="001C5B0A"/>
    <w:rsid w:val="001C5FB4"/>
    <w:rsid w:val="001C66FE"/>
    <w:rsid w:val="001C68FD"/>
    <w:rsid w:val="001C69C3"/>
    <w:rsid w:val="001C6C1A"/>
    <w:rsid w:val="001C6D72"/>
    <w:rsid w:val="001C7DA4"/>
    <w:rsid w:val="001D0500"/>
    <w:rsid w:val="001D0F6F"/>
    <w:rsid w:val="001D1D1C"/>
    <w:rsid w:val="001D22E0"/>
    <w:rsid w:val="001D2D0E"/>
    <w:rsid w:val="001D433A"/>
    <w:rsid w:val="001D4559"/>
    <w:rsid w:val="001D471E"/>
    <w:rsid w:val="001D4DA9"/>
    <w:rsid w:val="001D59CA"/>
    <w:rsid w:val="001D6C32"/>
    <w:rsid w:val="001D6F7C"/>
    <w:rsid w:val="001E0082"/>
    <w:rsid w:val="001E0449"/>
    <w:rsid w:val="001E0E99"/>
    <w:rsid w:val="001E2FBA"/>
    <w:rsid w:val="001E4D8F"/>
    <w:rsid w:val="001E65F3"/>
    <w:rsid w:val="001E7BC2"/>
    <w:rsid w:val="001F056F"/>
    <w:rsid w:val="001F090E"/>
    <w:rsid w:val="001F0C49"/>
    <w:rsid w:val="001F11C3"/>
    <w:rsid w:val="001F221B"/>
    <w:rsid w:val="001F2562"/>
    <w:rsid w:val="001F3536"/>
    <w:rsid w:val="001F3A5E"/>
    <w:rsid w:val="001F4409"/>
    <w:rsid w:val="001F4FE1"/>
    <w:rsid w:val="001F5B71"/>
    <w:rsid w:val="001F6B51"/>
    <w:rsid w:val="001F79D7"/>
    <w:rsid w:val="001F7F66"/>
    <w:rsid w:val="0020192D"/>
    <w:rsid w:val="00201ACD"/>
    <w:rsid w:val="00202037"/>
    <w:rsid w:val="002028EA"/>
    <w:rsid w:val="00202CCC"/>
    <w:rsid w:val="00204472"/>
    <w:rsid w:val="00204612"/>
    <w:rsid w:val="00204C4F"/>
    <w:rsid w:val="00206534"/>
    <w:rsid w:val="0020654F"/>
    <w:rsid w:val="00206900"/>
    <w:rsid w:val="0020759F"/>
    <w:rsid w:val="00210868"/>
    <w:rsid w:val="0021232C"/>
    <w:rsid w:val="00212721"/>
    <w:rsid w:val="0021446D"/>
    <w:rsid w:val="002154BD"/>
    <w:rsid w:val="00215C32"/>
    <w:rsid w:val="00216613"/>
    <w:rsid w:val="002168AD"/>
    <w:rsid w:val="00216D59"/>
    <w:rsid w:val="0021734E"/>
    <w:rsid w:val="00217CF8"/>
    <w:rsid w:val="00220027"/>
    <w:rsid w:val="002200F4"/>
    <w:rsid w:val="00221771"/>
    <w:rsid w:val="002237CF"/>
    <w:rsid w:val="0022478D"/>
    <w:rsid w:val="002251F5"/>
    <w:rsid w:val="00225AFD"/>
    <w:rsid w:val="00225C8B"/>
    <w:rsid w:val="002273A4"/>
    <w:rsid w:val="0022759F"/>
    <w:rsid w:val="00227A9F"/>
    <w:rsid w:val="00227B7E"/>
    <w:rsid w:val="00227D51"/>
    <w:rsid w:val="00230D99"/>
    <w:rsid w:val="002349DB"/>
    <w:rsid w:val="0023599E"/>
    <w:rsid w:val="002361FF"/>
    <w:rsid w:val="00236ECA"/>
    <w:rsid w:val="00237A23"/>
    <w:rsid w:val="00240D71"/>
    <w:rsid w:val="002410D3"/>
    <w:rsid w:val="002425AF"/>
    <w:rsid w:val="002428BB"/>
    <w:rsid w:val="00242981"/>
    <w:rsid w:val="00242A2B"/>
    <w:rsid w:val="00242EDC"/>
    <w:rsid w:val="00243A9E"/>
    <w:rsid w:val="00244391"/>
    <w:rsid w:val="0024478B"/>
    <w:rsid w:val="00245C7D"/>
    <w:rsid w:val="002473B7"/>
    <w:rsid w:val="00251D5B"/>
    <w:rsid w:val="00251E9F"/>
    <w:rsid w:val="00252F14"/>
    <w:rsid w:val="0025364D"/>
    <w:rsid w:val="00253781"/>
    <w:rsid w:val="00254837"/>
    <w:rsid w:val="00254A05"/>
    <w:rsid w:val="00254E22"/>
    <w:rsid w:val="002551E6"/>
    <w:rsid w:val="00255954"/>
    <w:rsid w:val="00257793"/>
    <w:rsid w:val="002577EC"/>
    <w:rsid w:val="00261F6E"/>
    <w:rsid w:val="002630B2"/>
    <w:rsid w:val="002638F5"/>
    <w:rsid w:val="00264149"/>
    <w:rsid w:val="002649F9"/>
    <w:rsid w:val="00264AAE"/>
    <w:rsid w:val="00264F5E"/>
    <w:rsid w:val="00265118"/>
    <w:rsid w:val="0026562E"/>
    <w:rsid w:val="0026570B"/>
    <w:rsid w:val="00265F23"/>
    <w:rsid w:val="0026608F"/>
    <w:rsid w:val="00266817"/>
    <w:rsid w:val="00270895"/>
    <w:rsid w:val="00270BD5"/>
    <w:rsid w:val="0027275E"/>
    <w:rsid w:val="00273D03"/>
    <w:rsid w:val="00274117"/>
    <w:rsid w:val="00274362"/>
    <w:rsid w:val="00274875"/>
    <w:rsid w:val="0027699A"/>
    <w:rsid w:val="00276B50"/>
    <w:rsid w:val="00276DB2"/>
    <w:rsid w:val="00277C41"/>
    <w:rsid w:val="00280216"/>
    <w:rsid w:val="002802EF"/>
    <w:rsid w:val="002802F8"/>
    <w:rsid w:val="00280820"/>
    <w:rsid w:val="00281037"/>
    <w:rsid w:val="00281F56"/>
    <w:rsid w:val="00282264"/>
    <w:rsid w:val="00282B2D"/>
    <w:rsid w:val="00283734"/>
    <w:rsid w:val="002839A3"/>
    <w:rsid w:val="00283CDF"/>
    <w:rsid w:val="00284370"/>
    <w:rsid w:val="002854BB"/>
    <w:rsid w:val="0028561A"/>
    <w:rsid w:val="0028568B"/>
    <w:rsid w:val="00286907"/>
    <w:rsid w:val="002870C4"/>
    <w:rsid w:val="002913ED"/>
    <w:rsid w:val="0029149B"/>
    <w:rsid w:val="00291CF2"/>
    <w:rsid w:val="002938B0"/>
    <w:rsid w:val="00294BEB"/>
    <w:rsid w:val="00295A00"/>
    <w:rsid w:val="00295AC4"/>
    <w:rsid w:val="0029603E"/>
    <w:rsid w:val="00296B4A"/>
    <w:rsid w:val="00297CF2"/>
    <w:rsid w:val="002A0408"/>
    <w:rsid w:val="002A069D"/>
    <w:rsid w:val="002A19FE"/>
    <w:rsid w:val="002A339F"/>
    <w:rsid w:val="002A37F5"/>
    <w:rsid w:val="002A3E1B"/>
    <w:rsid w:val="002A532F"/>
    <w:rsid w:val="002A5B23"/>
    <w:rsid w:val="002A6664"/>
    <w:rsid w:val="002A68CC"/>
    <w:rsid w:val="002A72BC"/>
    <w:rsid w:val="002A7CBF"/>
    <w:rsid w:val="002B3424"/>
    <w:rsid w:val="002B3B15"/>
    <w:rsid w:val="002B5415"/>
    <w:rsid w:val="002B57CD"/>
    <w:rsid w:val="002B7935"/>
    <w:rsid w:val="002B7B91"/>
    <w:rsid w:val="002C1639"/>
    <w:rsid w:val="002C2880"/>
    <w:rsid w:val="002C293F"/>
    <w:rsid w:val="002C3B67"/>
    <w:rsid w:val="002C7B20"/>
    <w:rsid w:val="002D0304"/>
    <w:rsid w:val="002D28C6"/>
    <w:rsid w:val="002D3137"/>
    <w:rsid w:val="002D3E46"/>
    <w:rsid w:val="002D5019"/>
    <w:rsid w:val="002D5C88"/>
    <w:rsid w:val="002D6009"/>
    <w:rsid w:val="002D6CA7"/>
    <w:rsid w:val="002E0508"/>
    <w:rsid w:val="002E0B06"/>
    <w:rsid w:val="002E1939"/>
    <w:rsid w:val="002E2ECB"/>
    <w:rsid w:val="002E383B"/>
    <w:rsid w:val="002E4709"/>
    <w:rsid w:val="002E4BA1"/>
    <w:rsid w:val="002E4EEB"/>
    <w:rsid w:val="002E4F3C"/>
    <w:rsid w:val="002E5336"/>
    <w:rsid w:val="002E54E1"/>
    <w:rsid w:val="002E72A7"/>
    <w:rsid w:val="002F0720"/>
    <w:rsid w:val="002F08D4"/>
    <w:rsid w:val="002F0FFD"/>
    <w:rsid w:val="002F12B1"/>
    <w:rsid w:val="002F2BA1"/>
    <w:rsid w:val="002F37B1"/>
    <w:rsid w:val="002F37CC"/>
    <w:rsid w:val="002F43F5"/>
    <w:rsid w:val="002F4E03"/>
    <w:rsid w:val="002F54E2"/>
    <w:rsid w:val="002F6082"/>
    <w:rsid w:val="002F60BD"/>
    <w:rsid w:val="002F610C"/>
    <w:rsid w:val="002F62D1"/>
    <w:rsid w:val="002F6685"/>
    <w:rsid w:val="002F6808"/>
    <w:rsid w:val="002F6828"/>
    <w:rsid w:val="003001EC"/>
    <w:rsid w:val="003020CC"/>
    <w:rsid w:val="00304AA7"/>
    <w:rsid w:val="00304DD6"/>
    <w:rsid w:val="003053B0"/>
    <w:rsid w:val="00305E91"/>
    <w:rsid w:val="00311B39"/>
    <w:rsid w:val="00312156"/>
    <w:rsid w:val="003127BB"/>
    <w:rsid w:val="00313D54"/>
    <w:rsid w:val="003149EF"/>
    <w:rsid w:val="00314DA6"/>
    <w:rsid w:val="003153A8"/>
    <w:rsid w:val="00317BF7"/>
    <w:rsid w:val="00317DCA"/>
    <w:rsid w:val="003210BD"/>
    <w:rsid w:val="00322864"/>
    <w:rsid w:val="00323AFD"/>
    <w:rsid w:val="00325D65"/>
    <w:rsid w:val="00326F2B"/>
    <w:rsid w:val="00327C0C"/>
    <w:rsid w:val="00327D5E"/>
    <w:rsid w:val="00330363"/>
    <w:rsid w:val="0033112C"/>
    <w:rsid w:val="003317EB"/>
    <w:rsid w:val="003322BC"/>
    <w:rsid w:val="003326FF"/>
    <w:rsid w:val="00333B05"/>
    <w:rsid w:val="00333CC6"/>
    <w:rsid w:val="00333D97"/>
    <w:rsid w:val="00333EE0"/>
    <w:rsid w:val="00334173"/>
    <w:rsid w:val="00335CBB"/>
    <w:rsid w:val="0033747E"/>
    <w:rsid w:val="00340308"/>
    <w:rsid w:val="00340700"/>
    <w:rsid w:val="00341618"/>
    <w:rsid w:val="00341A40"/>
    <w:rsid w:val="00341B91"/>
    <w:rsid w:val="0034249D"/>
    <w:rsid w:val="00342525"/>
    <w:rsid w:val="00342ABE"/>
    <w:rsid w:val="00342C3C"/>
    <w:rsid w:val="0034358A"/>
    <w:rsid w:val="0034403D"/>
    <w:rsid w:val="003440BD"/>
    <w:rsid w:val="003454CB"/>
    <w:rsid w:val="003464D3"/>
    <w:rsid w:val="00351C92"/>
    <w:rsid w:val="0035277E"/>
    <w:rsid w:val="00352BDA"/>
    <w:rsid w:val="00354ACF"/>
    <w:rsid w:val="0035548F"/>
    <w:rsid w:val="00355CB3"/>
    <w:rsid w:val="00356515"/>
    <w:rsid w:val="00356A03"/>
    <w:rsid w:val="0035717E"/>
    <w:rsid w:val="00360DF1"/>
    <w:rsid w:val="003633BB"/>
    <w:rsid w:val="0036394A"/>
    <w:rsid w:val="00366DEA"/>
    <w:rsid w:val="00367005"/>
    <w:rsid w:val="00367513"/>
    <w:rsid w:val="00367616"/>
    <w:rsid w:val="00370C8E"/>
    <w:rsid w:val="0037184B"/>
    <w:rsid w:val="00371DFF"/>
    <w:rsid w:val="00372987"/>
    <w:rsid w:val="0037364B"/>
    <w:rsid w:val="00373A29"/>
    <w:rsid w:val="00373C00"/>
    <w:rsid w:val="003747C3"/>
    <w:rsid w:val="00375DFC"/>
    <w:rsid w:val="003761F4"/>
    <w:rsid w:val="00376C92"/>
    <w:rsid w:val="00377819"/>
    <w:rsid w:val="00381D44"/>
    <w:rsid w:val="00382EB9"/>
    <w:rsid w:val="00383167"/>
    <w:rsid w:val="00384B11"/>
    <w:rsid w:val="00386F35"/>
    <w:rsid w:val="00390053"/>
    <w:rsid w:val="003900DE"/>
    <w:rsid w:val="00390469"/>
    <w:rsid w:val="00390762"/>
    <w:rsid w:val="00390DE8"/>
    <w:rsid w:val="00391E16"/>
    <w:rsid w:val="00393242"/>
    <w:rsid w:val="003933A5"/>
    <w:rsid w:val="00395B32"/>
    <w:rsid w:val="00395D0E"/>
    <w:rsid w:val="00395EA0"/>
    <w:rsid w:val="003966EA"/>
    <w:rsid w:val="00396C35"/>
    <w:rsid w:val="003A0459"/>
    <w:rsid w:val="003A0728"/>
    <w:rsid w:val="003A2F32"/>
    <w:rsid w:val="003A2FCF"/>
    <w:rsid w:val="003A349E"/>
    <w:rsid w:val="003A375B"/>
    <w:rsid w:val="003A3AE7"/>
    <w:rsid w:val="003A4118"/>
    <w:rsid w:val="003A685B"/>
    <w:rsid w:val="003A71F2"/>
    <w:rsid w:val="003A756C"/>
    <w:rsid w:val="003A7F78"/>
    <w:rsid w:val="003B038B"/>
    <w:rsid w:val="003B081D"/>
    <w:rsid w:val="003B301C"/>
    <w:rsid w:val="003B32B3"/>
    <w:rsid w:val="003B32C3"/>
    <w:rsid w:val="003B34B6"/>
    <w:rsid w:val="003B414C"/>
    <w:rsid w:val="003B50E6"/>
    <w:rsid w:val="003B539C"/>
    <w:rsid w:val="003B7754"/>
    <w:rsid w:val="003C102B"/>
    <w:rsid w:val="003C11F8"/>
    <w:rsid w:val="003C1215"/>
    <w:rsid w:val="003C190C"/>
    <w:rsid w:val="003C2545"/>
    <w:rsid w:val="003C2552"/>
    <w:rsid w:val="003C3251"/>
    <w:rsid w:val="003C3410"/>
    <w:rsid w:val="003C3C27"/>
    <w:rsid w:val="003C4867"/>
    <w:rsid w:val="003C4AFC"/>
    <w:rsid w:val="003C4FD4"/>
    <w:rsid w:val="003C5795"/>
    <w:rsid w:val="003C651F"/>
    <w:rsid w:val="003C6610"/>
    <w:rsid w:val="003C67C8"/>
    <w:rsid w:val="003D2685"/>
    <w:rsid w:val="003D3356"/>
    <w:rsid w:val="003D38FC"/>
    <w:rsid w:val="003D3D95"/>
    <w:rsid w:val="003D417E"/>
    <w:rsid w:val="003D45B0"/>
    <w:rsid w:val="003D74E2"/>
    <w:rsid w:val="003E0397"/>
    <w:rsid w:val="003E137E"/>
    <w:rsid w:val="003E164F"/>
    <w:rsid w:val="003E24B4"/>
    <w:rsid w:val="003E28E1"/>
    <w:rsid w:val="003E306E"/>
    <w:rsid w:val="003E3E26"/>
    <w:rsid w:val="003E495F"/>
    <w:rsid w:val="003E4CDA"/>
    <w:rsid w:val="003E545C"/>
    <w:rsid w:val="003E5639"/>
    <w:rsid w:val="003E761C"/>
    <w:rsid w:val="003F019C"/>
    <w:rsid w:val="003F05E9"/>
    <w:rsid w:val="003F250F"/>
    <w:rsid w:val="003F2896"/>
    <w:rsid w:val="003F6BEA"/>
    <w:rsid w:val="003F77F7"/>
    <w:rsid w:val="003F7EA0"/>
    <w:rsid w:val="00401D5B"/>
    <w:rsid w:val="00403628"/>
    <w:rsid w:val="004037F6"/>
    <w:rsid w:val="004042CA"/>
    <w:rsid w:val="004050F5"/>
    <w:rsid w:val="00405B8C"/>
    <w:rsid w:val="00406756"/>
    <w:rsid w:val="00406C3E"/>
    <w:rsid w:val="00406D7C"/>
    <w:rsid w:val="0040702A"/>
    <w:rsid w:val="004072F9"/>
    <w:rsid w:val="004077FB"/>
    <w:rsid w:val="00410479"/>
    <w:rsid w:val="004109A2"/>
    <w:rsid w:val="0041253A"/>
    <w:rsid w:val="00412874"/>
    <w:rsid w:val="00413176"/>
    <w:rsid w:val="00413A80"/>
    <w:rsid w:val="00414466"/>
    <w:rsid w:val="004153F6"/>
    <w:rsid w:val="00415E12"/>
    <w:rsid w:val="0041710C"/>
    <w:rsid w:val="004171B1"/>
    <w:rsid w:val="00417394"/>
    <w:rsid w:val="00417BFE"/>
    <w:rsid w:val="00421DBF"/>
    <w:rsid w:val="004223EC"/>
    <w:rsid w:val="00424C28"/>
    <w:rsid w:val="0042585F"/>
    <w:rsid w:val="00430479"/>
    <w:rsid w:val="004306A8"/>
    <w:rsid w:val="00430EB8"/>
    <w:rsid w:val="00431814"/>
    <w:rsid w:val="004327A2"/>
    <w:rsid w:val="00432B63"/>
    <w:rsid w:val="00433225"/>
    <w:rsid w:val="00433A10"/>
    <w:rsid w:val="00434D58"/>
    <w:rsid w:val="00435932"/>
    <w:rsid w:val="0043712F"/>
    <w:rsid w:val="0043772F"/>
    <w:rsid w:val="00437990"/>
    <w:rsid w:val="00441C3F"/>
    <w:rsid w:val="00441C56"/>
    <w:rsid w:val="004431ED"/>
    <w:rsid w:val="00443E14"/>
    <w:rsid w:val="00444AC9"/>
    <w:rsid w:val="0044586D"/>
    <w:rsid w:val="0044638E"/>
    <w:rsid w:val="004504CC"/>
    <w:rsid w:val="00452CC0"/>
    <w:rsid w:val="00453827"/>
    <w:rsid w:val="004538B0"/>
    <w:rsid w:val="00454520"/>
    <w:rsid w:val="004545C6"/>
    <w:rsid w:val="00454DC6"/>
    <w:rsid w:val="00454DE7"/>
    <w:rsid w:val="00455224"/>
    <w:rsid w:val="00456A2F"/>
    <w:rsid w:val="00456A3B"/>
    <w:rsid w:val="00456C1C"/>
    <w:rsid w:val="00456FA6"/>
    <w:rsid w:val="004603BE"/>
    <w:rsid w:val="00460968"/>
    <w:rsid w:val="004622B3"/>
    <w:rsid w:val="004629D0"/>
    <w:rsid w:val="00462CDB"/>
    <w:rsid w:val="0046502D"/>
    <w:rsid w:val="00465DB8"/>
    <w:rsid w:val="004665EF"/>
    <w:rsid w:val="004675F8"/>
    <w:rsid w:val="004701BA"/>
    <w:rsid w:val="00471730"/>
    <w:rsid w:val="00473521"/>
    <w:rsid w:val="00475B0C"/>
    <w:rsid w:val="0047657E"/>
    <w:rsid w:val="00476AE1"/>
    <w:rsid w:val="004773FF"/>
    <w:rsid w:val="0047741B"/>
    <w:rsid w:val="00477BD5"/>
    <w:rsid w:val="00477C4F"/>
    <w:rsid w:val="00477DA2"/>
    <w:rsid w:val="0048050B"/>
    <w:rsid w:val="00480D9C"/>
    <w:rsid w:val="004819A2"/>
    <w:rsid w:val="00481AE6"/>
    <w:rsid w:val="00482788"/>
    <w:rsid w:val="00482BE8"/>
    <w:rsid w:val="00482C1E"/>
    <w:rsid w:val="004834D2"/>
    <w:rsid w:val="0048429E"/>
    <w:rsid w:val="00484873"/>
    <w:rsid w:val="00484BCA"/>
    <w:rsid w:val="004866AD"/>
    <w:rsid w:val="004866E5"/>
    <w:rsid w:val="0048785B"/>
    <w:rsid w:val="004909A8"/>
    <w:rsid w:val="00492691"/>
    <w:rsid w:val="00493083"/>
    <w:rsid w:val="0049320C"/>
    <w:rsid w:val="00495123"/>
    <w:rsid w:val="004955DF"/>
    <w:rsid w:val="004959DA"/>
    <w:rsid w:val="00495C53"/>
    <w:rsid w:val="00495CE8"/>
    <w:rsid w:val="004964EF"/>
    <w:rsid w:val="00496A2E"/>
    <w:rsid w:val="004A09CC"/>
    <w:rsid w:val="004A10FD"/>
    <w:rsid w:val="004A1FE2"/>
    <w:rsid w:val="004A20C7"/>
    <w:rsid w:val="004A24A5"/>
    <w:rsid w:val="004A2770"/>
    <w:rsid w:val="004A2F30"/>
    <w:rsid w:val="004A3686"/>
    <w:rsid w:val="004A369D"/>
    <w:rsid w:val="004A406D"/>
    <w:rsid w:val="004A46ED"/>
    <w:rsid w:val="004A4CC8"/>
    <w:rsid w:val="004A549C"/>
    <w:rsid w:val="004A698C"/>
    <w:rsid w:val="004A7242"/>
    <w:rsid w:val="004A76A7"/>
    <w:rsid w:val="004B0698"/>
    <w:rsid w:val="004B1937"/>
    <w:rsid w:val="004B213F"/>
    <w:rsid w:val="004B22AD"/>
    <w:rsid w:val="004B2D8A"/>
    <w:rsid w:val="004B3352"/>
    <w:rsid w:val="004B3D92"/>
    <w:rsid w:val="004B3FFB"/>
    <w:rsid w:val="004B478B"/>
    <w:rsid w:val="004B4C6A"/>
    <w:rsid w:val="004B5FA6"/>
    <w:rsid w:val="004B743D"/>
    <w:rsid w:val="004C150E"/>
    <w:rsid w:val="004C1720"/>
    <w:rsid w:val="004C2EA2"/>
    <w:rsid w:val="004C4415"/>
    <w:rsid w:val="004C45C9"/>
    <w:rsid w:val="004C4B6A"/>
    <w:rsid w:val="004C5748"/>
    <w:rsid w:val="004C5B28"/>
    <w:rsid w:val="004C5D3D"/>
    <w:rsid w:val="004C5E22"/>
    <w:rsid w:val="004C6542"/>
    <w:rsid w:val="004C6CB4"/>
    <w:rsid w:val="004C73DA"/>
    <w:rsid w:val="004D0312"/>
    <w:rsid w:val="004D07F0"/>
    <w:rsid w:val="004D199B"/>
    <w:rsid w:val="004D2096"/>
    <w:rsid w:val="004D3696"/>
    <w:rsid w:val="004D3E2A"/>
    <w:rsid w:val="004D4C89"/>
    <w:rsid w:val="004D4D38"/>
    <w:rsid w:val="004D574A"/>
    <w:rsid w:val="004D5BFA"/>
    <w:rsid w:val="004D651F"/>
    <w:rsid w:val="004D6FF9"/>
    <w:rsid w:val="004D71D5"/>
    <w:rsid w:val="004D7254"/>
    <w:rsid w:val="004D7A5F"/>
    <w:rsid w:val="004E0A8F"/>
    <w:rsid w:val="004E1585"/>
    <w:rsid w:val="004E1938"/>
    <w:rsid w:val="004E194E"/>
    <w:rsid w:val="004E290E"/>
    <w:rsid w:val="004E2A59"/>
    <w:rsid w:val="004E37B9"/>
    <w:rsid w:val="004E3FE8"/>
    <w:rsid w:val="004E4324"/>
    <w:rsid w:val="004E46DB"/>
    <w:rsid w:val="004E4D3D"/>
    <w:rsid w:val="004E66CF"/>
    <w:rsid w:val="004E6DA1"/>
    <w:rsid w:val="004E7C12"/>
    <w:rsid w:val="004F0F6C"/>
    <w:rsid w:val="004F19D6"/>
    <w:rsid w:val="004F2190"/>
    <w:rsid w:val="004F230C"/>
    <w:rsid w:val="004F2A70"/>
    <w:rsid w:val="004F2E46"/>
    <w:rsid w:val="004F3611"/>
    <w:rsid w:val="004F4180"/>
    <w:rsid w:val="004F41BA"/>
    <w:rsid w:val="004F536F"/>
    <w:rsid w:val="004F56A6"/>
    <w:rsid w:val="004F65AB"/>
    <w:rsid w:val="004F6CA6"/>
    <w:rsid w:val="004F6DA8"/>
    <w:rsid w:val="004F74A1"/>
    <w:rsid w:val="00500B77"/>
    <w:rsid w:val="00501951"/>
    <w:rsid w:val="00501D06"/>
    <w:rsid w:val="00501E29"/>
    <w:rsid w:val="00502101"/>
    <w:rsid w:val="00503403"/>
    <w:rsid w:val="00503491"/>
    <w:rsid w:val="00503D96"/>
    <w:rsid w:val="00504753"/>
    <w:rsid w:val="00504F6A"/>
    <w:rsid w:val="00505977"/>
    <w:rsid w:val="00506744"/>
    <w:rsid w:val="0050744C"/>
    <w:rsid w:val="00507B56"/>
    <w:rsid w:val="00510EC3"/>
    <w:rsid w:val="005122D1"/>
    <w:rsid w:val="00512724"/>
    <w:rsid w:val="00514385"/>
    <w:rsid w:val="00514A81"/>
    <w:rsid w:val="00514BC3"/>
    <w:rsid w:val="00515B28"/>
    <w:rsid w:val="005203D2"/>
    <w:rsid w:val="00520C3B"/>
    <w:rsid w:val="00521566"/>
    <w:rsid w:val="00522202"/>
    <w:rsid w:val="00522C66"/>
    <w:rsid w:val="0052306F"/>
    <w:rsid w:val="005245FB"/>
    <w:rsid w:val="00524669"/>
    <w:rsid w:val="005247F1"/>
    <w:rsid w:val="00524964"/>
    <w:rsid w:val="0052538F"/>
    <w:rsid w:val="00525877"/>
    <w:rsid w:val="00526339"/>
    <w:rsid w:val="00526EDD"/>
    <w:rsid w:val="0052718A"/>
    <w:rsid w:val="005276C8"/>
    <w:rsid w:val="00527CD5"/>
    <w:rsid w:val="0053245D"/>
    <w:rsid w:val="0053275B"/>
    <w:rsid w:val="0053306B"/>
    <w:rsid w:val="00533AF7"/>
    <w:rsid w:val="00534AA0"/>
    <w:rsid w:val="00535011"/>
    <w:rsid w:val="00535207"/>
    <w:rsid w:val="00535845"/>
    <w:rsid w:val="00535CF4"/>
    <w:rsid w:val="00535DA2"/>
    <w:rsid w:val="005376A5"/>
    <w:rsid w:val="005378A4"/>
    <w:rsid w:val="00537FDC"/>
    <w:rsid w:val="005401F7"/>
    <w:rsid w:val="0054080A"/>
    <w:rsid w:val="00541454"/>
    <w:rsid w:val="005414F4"/>
    <w:rsid w:val="005416D1"/>
    <w:rsid w:val="00541E89"/>
    <w:rsid w:val="00541F20"/>
    <w:rsid w:val="00542332"/>
    <w:rsid w:val="00542349"/>
    <w:rsid w:val="00542A24"/>
    <w:rsid w:val="00543497"/>
    <w:rsid w:val="00544098"/>
    <w:rsid w:val="00544DB5"/>
    <w:rsid w:val="0054592A"/>
    <w:rsid w:val="00545970"/>
    <w:rsid w:val="00546423"/>
    <w:rsid w:val="0054792D"/>
    <w:rsid w:val="00550D80"/>
    <w:rsid w:val="00550F1E"/>
    <w:rsid w:val="00551420"/>
    <w:rsid w:val="005519BE"/>
    <w:rsid w:val="00551EC7"/>
    <w:rsid w:val="005533F3"/>
    <w:rsid w:val="005534BA"/>
    <w:rsid w:val="00553E22"/>
    <w:rsid w:val="005565F2"/>
    <w:rsid w:val="00556690"/>
    <w:rsid w:val="00556D78"/>
    <w:rsid w:val="0055771A"/>
    <w:rsid w:val="00560E60"/>
    <w:rsid w:val="00561FEC"/>
    <w:rsid w:val="00563333"/>
    <w:rsid w:val="00563430"/>
    <w:rsid w:val="00563EC3"/>
    <w:rsid w:val="0056456A"/>
    <w:rsid w:val="005712F4"/>
    <w:rsid w:val="00572473"/>
    <w:rsid w:val="00572B90"/>
    <w:rsid w:val="00573CAB"/>
    <w:rsid w:val="0057469B"/>
    <w:rsid w:val="005750ED"/>
    <w:rsid w:val="00575133"/>
    <w:rsid w:val="005752F6"/>
    <w:rsid w:val="005758FB"/>
    <w:rsid w:val="00576CE5"/>
    <w:rsid w:val="005776C6"/>
    <w:rsid w:val="005779E2"/>
    <w:rsid w:val="00581BB2"/>
    <w:rsid w:val="00582CE8"/>
    <w:rsid w:val="005835BE"/>
    <w:rsid w:val="005845AF"/>
    <w:rsid w:val="00584989"/>
    <w:rsid w:val="0058544E"/>
    <w:rsid w:val="00587DDD"/>
    <w:rsid w:val="00592789"/>
    <w:rsid w:val="005927AC"/>
    <w:rsid w:val="005937DE"/>
    <w:rsid w:val="00593DB8"/>
    <w:rsid w:val="00595042"/>
    <w:rsid w:val="00596930"/>
    <w:rsid w:val="005969DB"/>
    <w:rsid w:val="00597CFF"/>
    <w:rsid w:val="00597EB1"/>
    <w:rsid w:val="00597F6C"/>
    <w:rsid w:val="005A127D"/>
    <w:rsid w:val="005A264A"/>
    <w:rsid w:val="005A36B6"/>
    <w:rsid w:val="005A3D02"/>
    <w:rsid w:val="005A410F"/>
    <w:rsid w:val="005A5971"/>
    <w:rsid w:val="005A5AD4"/>
    <w:rsid w:val="005A5C9F"/>
    <w:rsid w:val="005A5E13"/>
    <w:rsid w:val="005A62E1"/>
    <w:rsid w:val="005A6DF9"/>
    <w:rsid w:val="005B00E3"/>
    <w:rsid w:val="005B0F3A"/>
    <w:rsid w:val="005B1419"/>
    <w:rsid w:val="005B1541"/>
    <w:rsid w:val="005B1CCD"/>
    <w:rsid w:val="005B2AE6"/>
    <w:rsid w:val="005B4595"/>
    <w:rsid w:val="005B4693"/>
    <w:rsid w:val="005B4BBC"/>
    <w:rsid w:val="005B6651"/>
    <w:rsid w:val="005B6CD7"/>
    <w:rsid w:val="005B794F"/>
    <w:rsid w:val="005C02B9"/>
    <w:rsid w:val="005C0314"/>
    <w:rsid w:val="005C1757"/>
    <w:rsid w:val="005C2B44"/>
    <w:rsid w:val="005C4C75"/>
    <w:rsid w:val="005C58F0"/>
    <w:rsid w:val="005C6EED"/>
    <w:rsid w:val="005C76F9"/>
    <w:rsid w:val="005C779B"/>
    <w:rsid w:val="005C7813"/>
    <w:rsid w:val="005C7D3B"/>
    <w:rsid w:val="005D04CA"/>
    <w:rsid w:val="005D1094"/>
    <w:rsid w:val="005D171C"/>
    <w:rsid w:val="005D2752"/>
    <w:rsid w:val="005D45D3"/>
    <w:rsid w:val="005D7220"/>
    <w:rsid w:val="005E0F8F"/>
    <w:rsid w:val="005E1BF0"/>
    <w:rsid w:val="005E1C97"/>
    <w:rsid w:val="005E5BEA"/>
    <w:rsid w:val="005E7088"/>
    <w:rsid w:val="005E717A"/>
    <w:rsid w:val="005E7370"/>
    <w:rsid w:val="005E7E8E"/>
    <w:rsid w:val="005F1379"/>
    <w:rsid w:val="005F211B"/>
    <w:rsid w:val="005F29CA"/>
    <w:rsid w:val="005F2F92"/>
    <w:rsid w:val="005F3598"/>
    <w:rsid w:val="005F397A"/>
    <w:rsid w:val="005F4093"/>
    <w:rsid w:val="005F43F0"/>
    <w:rsid w:val="005F4633"/>
    <w:rsid w:val="005F4EAF"/>
    <w:rsid w:val="005F6400"/>
    <w:rsid w:val="006003F4"/>
    <w:rsid w:val="00600436"/>
    <w:rsid w:val="00600F1E"/>
    <w:rsid w:val="00601210"/>
    <w:rsid w:val="00601624"/>
    <w:rsid w:val="00601E83"/>
    <w:rsid w:val="00602AB0"/>
    <w:rsid w:val="00602DBB"/>
    <w:rsid w:val="006031EE"/>
    <w:rsid w:val="00604071"/>
    <w:rsid w:val="00605010"/>
    <w:rsid w:val="00605354"/>
    <w:rsid w:val="006062C3"/>
    <w:rsid w:val="0060648A"/>
    <w:rsid w:val="00606927"/>
    <w:rsid w:val="00607166"/>
    <w:rsid w:val="00607363"/>
    <w:rsid w:val="00611207"/>
    <w:rsid w:val="00612D7F"/>
    <w:rsid w:val="00613235"/>
    <w:rsid w:val="00613718"/>
    <w:rsid w:val="006139AA"/>
    <w:rsid w:val="00613ECA"/>
    <w:rsid w:val="00614265"/>
    <w:rsid w:val="006146EC"/>
    <w:rsid w:val="00614BD9"/>
    <w:rsid w:val="0061628F"/>
    <w:rsid w:val="006168B9"/>
    <w:rsid w:val="00617084"/>
    <w:rsid w:val="00617558"/>
    <w:rsid w:val="00620006"/>
    <w:rsid w:val="00620BA2"/>
    <w:rsid w:val="00620EFA"/>
    <w:rsid w:val="00621894"/>
    <w:rsid w:val="00622A79"/>
    <w:rsid w:val="00622C0F"/>
    <w:rsid w:val="00624025"/>
    <w:rsid w:val="00624D76"/>
    <w:rsid w:val="00625413"/>
    <w:rsid w:val="006255CC"/>
    <w:rsid w:val="006259BB"/>
    <w:rsid w:val="00625DBD"/>
    <w:rsid w:val="00626A6C"/>
    <w:rsid w:val="00626CA9"/>
    <w:rsid w:val="00627A89"/>
    <w:rsid w:val="0063086C"/>
    <w:rsid w:val="006308C4"/>
    <w:rsid w:val="0063220F"/>
    <w:rsid w:val="00633068"/>
    <w:rsid w:val="00634D09"/>
    <w:rsid w:val="00635D88"/>
    <w:rsid w:val="006378CD"/>
    <w:rsid w:val="00637EF3"/>
    <w:rsid w:val="006418A5"/>
    <w:rsid w:val="00643014"/>
    <w:rsid w:val="0064399E"/>
    <w:rsid w:val="00644710"/>
    <w:rsid w:val="00644E8D"/>
    <w:rsid w:val="00646E72"/>
    <w:rsid w:val="006475B8"/>
    <w:rsid w:val="0064784D"/>
    <w:rsid w:val="00647FE5"/>
    <w:rsid w:val="00651253"/>
    <w:rsid w:val="006517D5"/>
    <w:rsid w:val="00651813"/>
    <w:rsid w:val="00651D1C"/>
    <w:rsid w:val="0065285C"/>
    <w:rsid w:val="00652AE1"/>
    <w:rsid w:val="0065496D"/>
    <w:rsid w:val="0065509A"/>
    <w:rsid w:val="0065521E"/>
    <w:rsid w:val="00656829"/>
    <w:rsid w:val="00656DC9"/>
    <w:rsid w:val="00657707"/>
    <w:rsid w:val="00662E12"/>
    <w:rsid w:val="00662EBE"/>
    <w:rsid w:val="00662F31"/>
    <w:rsid w:val="00663706"/>
    <w:rsid w:val="00664A5E"/>
    <w:rsid w:val="00665A13"/>
    <w:rsid w:val="0066684A"/>
    <w:rsid w:val="00666924"/>
    <w:rsid w:val="006676AD"/>
    <w:rsid w:val="006677D8"/>
    <w:rsid w:val="00667BF0"/>
    <w:rsid w:val="006705E5"/>
    <w:rsid w:val="00670865"/>
    <w:rsid w:val="00670F0B"/>
    <w:rsid w:val="0067108B"/>
    <w:rsid w:val="00672482"/>
    <w:rsid w:val="00672753"/>
    <w:rsid w:val="00672847"/>
    <w:rsid w:val="00673138"/>
    <w:rsid w:val="00674B52"/>
    <w:rsid w:val="00676BD7"/>
    <w:rsid w:val="00680167"/>
    <w:rsid w:val="00681BBC"/>
    <w:rsid w:val="00682E38"/>
    <w:rsid w:val="0068447B"/>
    <w:rsid w:val="00684AC6"/>
    <w:rsid w:val="00685469"/>
    <w:rsid w:val="006859CA"/>
    <w:rsid w:val="0068687C"/>
    <w:rsid w:val="00687763"/>
    <w:rsid w:val="00690F71"/>
    <w:rsid w:val="00691B90"/>
    <w:rsid w:val="00691C66"/>
    <w:rsid w:val="0069257F"/>
    <w:rsid w:val="00692E35"/>
    <w:rsid w:val="006931AC"/>
    <w:rsid w:val="00694001"/>
    <w:rsid w:val="0069433B"/>
    <w:rsid w:val="0069457E"/>
    <w:rsid w:val="006945C3"/>
    <w:rsid w:val="00694ADD"/>
    <w:rsid w:val="00695064"/>
    <w:rsid w:val="0069786D"/>
    <w:rsid w:val="00697CF9"/>
    <w:rsid w:val="00697F50"/>
    <w:rsid w:val="006A2832"/>
    <w:rsid w:val="006A2E0C"/>
    <w:rsid w:val="006A2F12"/>
    <w:rsid w:val="006A32FC"/>
    <w:rsid w:val="006A4498"/>
    <w:rsid w:val="006A495D"/>
    <w:rsid w:val="006A564C"/>
    <w:rsid w:val="006B022D"/>
    <w:rsid w:val="006B0C26"/>
    <w:rsid w:val="006B1F87"/>
    <w:rsid w:val="006B229A"/>
    <w:rsid w:val="006B2317"/>
    <w:rsid w:val="006B2876"/>
    <w:rsid w:val="006B28F8"/>
    <w:rsid w:val="006B29D6"/>
    <w:rsid w:val="006B3492"/>
    <w:rsid w:val="006B3AA8"/>
    <w:rsid w:val="006B4063"/>
    <w:rsid w:val="006B5429"/>
    <w:rsid w:val="006B6C26"/>
    <w:rsid w:val="006B78AD"/>
    <w:rsid w:val="006C0299"/>
    <w:rsid w:val="006C0728"/>
    <w:rsid w:val="006C1126"/>
    <w:rsid w:val="006C1494"/>
    <w:rsid w:val="006C3B50"/>
    <w:rsid w:val="006C3CCD"/>
    <w:rsid w:val="006C3D7D"/>
    <w:rsid w:val="006C5499"/>
    <w:rsid w:val="006C5807"/>
    <w:rsid w:val="006C7FDC"/>
    <w:rsid w:val="006D0B03"/>
    <w:rsid w:val="006D13F7"/>
    <w:rsid w:val="006D2D48"/>
    <w:rsid w:val="006D2DC4"/>
    <w:rsid w:val="006D3B66"/>
    <w:rsid w:val="006D5645"/>
    <w:rsid w:val="006D5A25"/>
    <w:rsid w:val="006D6ECC"/>
    <w:rsid w:val="006D715B"/>
    <w:rsid w:val="006D727F"/>
    <w:rsid w:val="006E0043"/>
    <w:rsid w:val="006E0CC6"/>
    <w:rsid w:val="006E12CB"/>
    <w:rsid w:val="006E1791"/>
    <w:rsid w:val="006E20D2"/>
    <w:rsid w:val="006E4777"/>
    <w:rsid w:val="006E590E"/>
    <w:rsid w:val="006E5D27"/>
    <w:rsid w:val="006E6AC1"/>
    <w:rsid w:val="006E7E4D"/>
    <w:rsid w:val="006E7EFA"/>
    <w:rsid w:val="006F0AD5"/>
    <w:rsid w:val="006F0E9F"/>
    <w:rsid w:val="006F1842"/>
    <w:rsid w:val="006F1CB3"/>
    <w:rsid w:val="006F1E71"/>
    <w:rsid w:val="006F3884"/>
    <w:rsid w:val="006F3DA6"/>
    <w:rsid w:val="006F4AE8"/>
    <w:rsid w:val="006F56DF"/>
    <w:rsid w:val="006F5E2A"/>
    <w:rsid w:val="006F6854"/>
    <w:rsid w:val="006F73EA"/>
    <w:rsid w:val="006F7830"/>
    <w:rsid w:val="00701D95"/>
    <w:rsid w:val="00703563"/>
    <w:rsid w:val="007035CC"/>
    <w:rsid w:val="007038CB"/>
    <w:rsid w:val="00703DE8"/>
    <w:rsid w:val="007041ED"/>
    <w:rsid w:val="0070475B"/>
    <w:rsid w:val="00704EAD"/>
    <w:rsid w:val="00706289"/>
    <w:rsid w:val="00706C66"/>
    <w:rsid w:val="00710D84"/>
    <w:rsid w:val="0071162E"/>
    <w:rsid w:val="0071208C"/>
    <w:rsid w:val="00713665"/>
    <w:rsid w:val="00713D94"/>
    <w:rsid w:val="00713DEC"/>
    <w:rsid w:val="0071407D"/>
    <w:rsid w:val="00721623"/>
    <w:rsid w:val="00722C99"/>
    <w:rsid w:val="00723498"/>
    <w:rsid w:val="0072352A"/>
    <w:rsid w:val="00723C37"/>
    <w:rsid w:val="00724187"/>
    <w:rsid w:val="00724871"/>
    <w:rsid w:val="0072523B"/>
    <w:rsid w:val="0072551D"/>
    <w:rsid w:val="007255DA"/>
    <w:rsid w:val="00725BC6"/>
    <w:rsid w:val="00725C05"/>
    <w:rsid w:val="00726643"/>
    <w:rsid w:val="00727248"/>
    <w:rsid w:val="00727955"/>
    <w:rsid w:val="00730937"/>
    <w:rsid w:val="007316A5"/>
    <w:rsid w:val="00732164"/>
    <w:rsid w:val="007321A4"/>
    <w:rsid w:val="00733C47"/>
    <w:rsid w:val="007341BF"/>
    <w:rsid w:val="007345E4"/>
    <w:rsid w:val="00735421"/>
    <w:rsid w:val="00735C8A"/>
    <w:rsid w:val="00736448"/>
    <w:rsid w:val="007366B8"/>
    <w:rsid w:val="00736BAC"/>
    <w:rsid w:val="00736CF1"/>
    <w:rsid w:val="00737175"/>
    <w:rsid w:val="00737CAA"/>
    <w:rsid w:val="00737E6D"/>
    <w:rsid w:val="00740928"/>
    <w:rsid w:val="00741544"/>
    <w:rsid w:val="00743820"/>
    <w:rsid w:val="007445E2"/>
    <w:rsid w:val="00744D97"/>
    <w:rsid w:val="007468B0"/>
    <w:rsid w:val="0074698B"/>
    <w:rsid w:val="007469A5"/>
    <w:rsid w:val="00747A3B"/>
    <w:rsid w:val="00747F2F"/>
    <w:rsid w:val="00750216"/>
    <w:rsid w:val="00750AF1"/>
    <w:rsid w:val="007514A2"/>
    <w:rsid w:val="007521EE"/>
    <w:rsid w:val="007523BA"/>
    <w:rsid w:val="00753218"/>
    <w:rsid w:val="00753A8F"/>
    <w:rsid w:val="00753C85"/>
    <w:rsid w:val="007546C8"/>
    <w:rsid w:val="00754BB6"/>
    <w:rsid w:val="00754C65"/>
    <w:rsid w:val="007554FB"/>
    <w:rsid w:val="007567CB"/>
    <w:rsid w:val="00757013"/>
    <w:rsid w:val="00757487"/>
    <w:rsid w:val="007606F9"/>
    <w:rsid w:val="0076170A"/>
    <w:rsid w:val="00764C84"/>
    <w:rsid w:val="0076549A"/>
    <w:rsid w:val="007654F6"/>
    <w:rsid w:val="007663CA"/>
    <w:rsid w:val="00767D81"/>
    <w:rsid w:val="00767DCE"/>
    <w:rsid w:val="00770662"/>
    <w:rsid w:val="007707B7"/>
    <w:rsid w:val="00771A13"/>
    <w:rsid w:val="00771A69"/>
    <w:rsid w:val="00771E00"/>
    <w:rsid w:val="00771F69"/>
    <w:rsid w:val="007721DB"/>
    <w:rsid w:val="0077248A"/>
    <w:rsid w:val="00773196"/>
    <w:rsid w:val="00774E42"/>
    <w:rsid w:val="00775E74"/>
    <w:rsid w:val="0077702A"/>
    <w:rsid w:val="00777857"/>
    <w:rsid w:val="0078034C"/>
    <w:rsid w:val="00780383"/>
    <w:rsid w:val="0078163E"/>
    <w:rsid w:val="0078323A"/>
    <w:rsid w:val="00783275"/>
    <w:rsid w:val="00783DDE"/>
    <w:rsid w:val="007849F6"/>
    <w:rsid w:val="00787320"/>
    <w:rsid w:val="00787A63"/>
    <w:rsid w:val="00787DAE"/>
    <w:rsid w:val="007918BF"/>
    <w:rsid w:val="00791A1E"/>
    <w:rsid w:val="00791D14"/>
    <w:rsid w:val="00793737"/>
    <w:rsid w:val="00794324"/>
    <w:rsid w:val="007944BD"/>
    <w:rsid w:val="0079485C"/>
    <w:rsid w:val="00794C57"/>
    <w:rsid w:val="00797322"/>
    <w:rsid w:val="007A0E5C"/>
    <w:rsid w:val="007A17E9"/>
    <w:rsid w:val="007A1A39"/>
    <w:rsid w:val="007A2377"/>
    <w:rsid w:val="007A3032"/>
    <w:rsid w:val="007A358F"/>
    <w:rsid w:val="007A381D"/>
    <w:rsid w:val="007A38E4"/>
    <w:rsid w:val="007A491A"/>
    <w:rsid w:val="007A6FDC"/>
    <w:rsid w:val="007A7561"/>
    <w:rsid w:val="007A767E"/>
    <w:rsid w:val="007A7D8E"/>
    <w:rsid w:val="007A7F09"/>
    <w:rsid w:val="007B12A5"/>
    <w:rsid w:val="007B17D6"/>
    <w:rsid w:val="007B1951"/>
    <w:rsid w:val="007B1968"/>
    <w:rsid w:val="007B1987"/>
    <w:rsid w:val="007B2077"/>
    <w:rsid w:val="007B3E38"/>
    <w:rsid w:val="007B4013"/>
    <w:rsid w:val="007B5A28"/>
    <w:rsid w:val="007B5A8A"/>
    <w:rsid w:val="007B6BF5"/>
    <w:rsid w:val="007B6DF5"/>
    <w:rsid w:val="007B78FE"/>
    <w:rsid w:val="007C12D3"/>
    <w:rsid w:val="007C13BC"/>
    <w:rsid w:val="007C1739"/>
    <w:rsid w:val="007C1D8E"/>
    <w:rsid w:val="007C2641"/>
    <w:rsid w:val="007C2C7E"/>
    <w:rsid w:val="007C30EC"/>
    <w:rsid w:val="007C74BC"/>
    <w:rsid w:val="007C782F"/>
    <w:rsid w:val="007D3568"/>
    <w:rsid w:val="007D3EE7"/>
    <w:rsid w:val="007D3F6A"/>
    <w:rsid w:val="007D476F"/>
    <w:rsid w:val="007D4E6C"/>
    <w:rsid w:val="007D56C9"/>
    <w:rsid w:val="007D5E84"/>
    <w:rsid w:val="007D68FB"/>
    <w:rsid w:val="007E0B6B"/>
    <w:rsid w:val="007E0DF8"/>
    <w:rsid w:val="007E19BD"/>
    <w:rsid w:val="007E1DAE"/>
    <w:rsid w:val="007E259D"/>
    <w:rsid w:val="007E31BF"/>
    <w:rsid w:val="007E3B5A"/>
    <w:rsid w:val="007E4376"/>
    <w:rsid w:val="007E4841"/>
    <w:rsid w:val="007E485A"/>
    <w:rsid w:val="007E489C"/>
    <w:rsid w:val="007E5607"/>
    <w:rsid w:val="007E5D4E"/>
    <w:rsid w:val="007E6D86"/>
    <w:rsid w:val="007E789B"/>
    <w:rsid w:val="007E78EF"/>
    <w:rsid w:val="007F13C6"/>
    <w:rsid w:val="007F32B3"/>
    <w:rsid w:val="007F337F"/>
    <w:rsid w:val="007F3D00"/>
    <w:rsid w:val="007F5306"/>
    <w:rsid w:val="007F6336"/>
    <w:rsid w:val="007F7006"/>
    <w:rsid w:val="008001F4"/>
    <w:rsid w:val="0080036A"/>
    <w:rsid w:val="008007A6"/>
    <w:rsid w:val="00800D7A"/>
    <w:rsid w:val="00801CC1"/>
    <w:rsid w:val="0080273D"/>
    <w:rsid w:val="0080306F"/>
    <w:rsid w:val="008033C8"/>
    <w:rsid w:val="00803490"/>
    <w:rsid w:val="00803C89"/>
    <w:rsid w:val="00804148"/>
    <w:rsid w:val="008046B4"/>
    <w:rsid w:val="008046EE"/>
    <w:rsid w:val="008051BD"/>
    <w:rsid w:val="00805350"/>
    <w:rsid w:val="00805BB5"/>
    <w:rsid w:val="008072D5"/>
    <w:rsid w:val="00807A65"/>
    <w:rsid w:val="00811100"/>
    <w:rsid w:val="00816409"/>
    <w:rsid w:val="008168F8"/>
    <w:rsid w:val="00816BD2"/>
    <w:rsid w:val="00816BE2"/>
    <w:rsid w:val="0081756B"/>
    <w:rsid w:val="00817BB5"/>
    <w:rsid w:val="00820C8D"/>
    <w:rsid w:val="00820CC9"/>
    <w:rsid w:val="00821612"/>
    <w:rsid w:val="0082216C"/>
    <w:rsid w:val="00822D68"/>
    <w:rsid w:val="00822EB4"/>
    <w:rsid w:val="0082397B"/>
    <w:rsid w:val="00823AB8"/>
    <w:rsid w:val="00823C12"/>
    <w:rsid w:val="0082457F"/>
    <w:rsid w:val="00825339"/>
    <w:rsid w:val="008259D5"/>
    <w:rsid w:val="00825DB8"/>
    <w:rsid w:val="00825DEF"/>
    <w:rsid w:val="00826228"/>
    <w:rsid w:val="00826B5B"/>
    <w:rsid w:val="008278DE"/>
    <w:rsid w:val="00830109"/>
    <w:rsid w:val="008306C0"/>
    <w:rsid w:val="00830BAF"/>
    <w:rsid w:val="00831334"/>
    <w:rsid w:val="00831709"/>
    <w:rsid w:val="008339A1"/>
    <w:rsid w:val="008339F3"/>
    <w:rsid w:val="0083432F"/>
    <w:rsid w:val="00835A63"/>
    <w:rsid w:val="00835BDF"/>
    <w:rsid w:val="00836AB4"/>
    <w:rsid w:val="00837E02"/>
    <w:rsid w:val="008412FF"/>
    <w:rsid w:val="00842658"/>
    <w:rsid w:val="0084341F"/>
    <w:rsid w:val="0084376F"/>
    <w:rsid w:val="00843B2F"/>
    <w:rsid w:val="00844405"/>
    <w:rsid w:val="00845812"/>
    <w:rsid w:val="0084601D"/>
    <w:rsid w:val="00846392"/>
    <w:rsid w:val="00847955"/>
    <w:rsid w:val="00847C19"/>
    <w:rsid w:val="00847E1C"/>
    <w:rsid w:val="008506E9"/>
    <w:rsid w:val="00850BF6"/>
    <w:rsid w:val="008517D0"/>
    <w:rsid w:val="008525FC"/>
    <w:rsid w:val="00852A1E"/>
    <w:rsid w:val="00853544"/>
    <w:rsid w:val="0085365C"/>
    <w:rsid w:val="00856E96"/>
    <w:rsid w:val="008570A5"/>
    <w:rsid w:val="00860679"/>
    <w:rsid w:val="00860BCC"/>
    <w:rsid w:val="0086114B"/>
    <w:rsid w:val="00861FA9"/>
    <w:rsid w:val="00864999"/>
    <w:rsid w:val="00870379"/>
    <w:rsid w:val="0087071F"/>
    <w:rsid w:val="0087111B"/>
    <w:rsid w:val="008711D2"/>
    <w:rsid w:val="00871A2C"/>
    <w:rsid w:val="008724DD"/>
    <w:rsid w:val="00872522"/>
    <w:rsid w:val="00872669"/>
    <w:rsid w:val="00872823"/>
    <w:rsid w:val="0087301B"/>
    <w:rsid w:val="008738CC"/>
    <w:rsid w:val="00873AA3"/>
    <w:rsid w:val="008742E2"/>
    <w:rsid w:val="00874DB6"/>
    <w:rsid w:val="0087529B"/>
    <w:rsid w:val="008775E3"/>
    <w:rsid w:val="00877C36"/>
    <w:rsid w:val="00877CCF"/>
    <w:rsid w:val="00880369"/>
    <w:rsid w:val="00880F0F"/>
    <w:rsid w:val="00881086"/>
    <w:rsid w:val="008825AC"/>
    <w:rsid w:val="008825CF"/>
    <w:rsid w:val="00883B8D"/>
    <w:rsid w:val="008841DB"/>
    <w:rsid w:val="0088465D"/>
    <w:rsid w:val="00885F47"/>
    <w:rsid w:val="00890915"/>
    <w:rsid w:val="008913A5"/>
    <w:rsid w:val="00892693"/>
    <w:rsid w:val="008931DE"/>
    <w:rsid w:val="0089378B"/>
    <w:rsid w:val="00893DAE"/>
    <w:rsid w:val="008955E6"/>
    <w:rsid w:val="00895A4F"/>
    <w:rsid w:val="00896525"/>
    <w:rsid w:val="0089699A"/>
    <w:rsid w:val="008969FB"/>
    <w:rsid w:val="008A19EA"/>
    <w:rsid w:val="008A1A0C"/>
    <w:rsid w:val="008A32BB"/>
    <w:rsid w:val="008A397F"/>
    <w:rsid w:val="008A47FC"/>
    <w:rsid w:val="008A50C3"/>
    <w:rsid w:val="008A5439"/>
    <w:rsid w:val="008A580B"/>
    <w:rsid w:val="008A6B81"/>
    <w:rsid w:val="008A7A1D"/>
    <w:rsid w:val="008A7EFA"/>
    <w:rsid w:val="008B0811"/>
    <w:rsid w:val="008B0EA9"/>
    <w:rsid w:val="008B3435"/>
    <w:rsid w:val="008B36F7"/>
    <w:rsid w:val="008B3A85"/>
    <w:rsid w:val="008B3CD3"/>
    <w:rsid w:val="008B42AF"/>
    <w:rsid w:val="008B4961"/>
    <w:rsid w:val="008B5085"/>
    <w:rsid w:val="008B577D"/>
    <w:rsid w:val="008B5B5D"/>
    <w:rsid w:val="008B67BF"/>
    <w:rsid w:val="008B7F06"/>
    <w:rsid w:val="008C0706"/>
    <w:rsid w:val="008C1018"/>
    <w:rsid w:val="008C128E"/>
    <w:rsid w:val="008C176C"/>
    <w:rsid w:val="008C1C42"/>
    <w:rsid w:val="008C1DD6"/>
    <w:rsid w:val="008C20C5"/>
    <w:rsid w:val="008C250C"/>
    <w:rsid w:val="008C2963"/>
    <w:rsid w:val="008C3FA3"/>
    <w:rsid w:val="008C459F"/>
    <w:rsid w:val="008C4D02"/>
    <w:rsid w:val="008C4EB6"/>
    <w:rsid w:val="008C56FE"/>
    <w:rsid w:val="008C65C4"/>
    <w:rsid w:val="008C673B"/>
    <w:rsid w:val="008C67F7"/>
    <w:rsid w:val="008C74E8"/>
    <w:rsid w:val="008D2323"/>
    <w:rsid w:val="008D2F2B"/>
    <w:rsid w:val="008D33B7"/>
    <w:rsid w:val="008D341C"/>
    <w:rsid w:val="008D3444"/>
    <w:rsid w:val="008D476E"/>
    <w:rsid w:val="008D5419"/>
    <w:rsid w:val="008D78BA"/>
    <w:rsid w:val="008E07CA"/>
    <w:rsid w:val="008E07E7"/>
    <w:rsid w:val="008E0ACB"/>
    <w:rsid w:val="008E0F64"/>
    <w:rsid w:val="008E1DFA"/>
    <w:rsid w:val="008E2745"/>
    <w:rsid w:val="008E2C74"/>
    <w:rsid w:val="008E35A4"/>
    <w:rsid w:val="008E37DF"/>
    <w:rsid w:val="008E3CD0"/>
    <w:rsid w:val="008E42D4"/>
    <w:rsid w:val="008E4EB9"/>
    <w:rsid w:val="008E61CD"/>
    <w:rsid w:val="008E7311"/>
    <w:rsid w:val="008E737E"/>
    <w:rsid w:val="008F0403"/>
    <w:rsid w:val="008F0C40"/>
    <w:rsid w:val="008F0D69"/>
    <w:rsid w:val="008F0EB3"/>
    <w:rsid w:val="008F0FCF"/>
    <w:rsid w:val="008F134B"/>
    <w:rsid w:val="008F1A67"/>
    <w:rsid w:val="008F201C"/>
    <w:rsid w:val="008F26AD"/>
    <w:rsid w:val="008F300D"/>
    <w:rsid w:val="008F3B3F"/>
    <w:rsid w:val="008F4925"/>
    <w:rsid w:val="008F4A6F"/>
    <w:rsid w:val="008F4B2D"/>
    <w:rsid w:val="008F56C2"/>
    <w:rsid w:val="008F6406"/>
    <w:rsid w:val="008F6CF8"/>
    <w:rsid w:val="009004E8"/>
    <w:rsid w:val="00900652"/>
    <w:rsid w:val="00900F28"/>
    <w:rsid w:val="009047B7"/>
    <w:rsid w:val="00904FD9"/>
    <w:rsid w:val="00905CBB"/>
    <w:rsid w:val="0090647B"/>
    <w:rsid w:val="009067E0"/>
    <w:rsid w:val="009077C9"/>
    <w:rsid w:val="009079A2"/>
    <w:rsid w:val="0091020C"/>
    <w:rsid w:val="00910327"/>
    <w:rsid w:val="00910A68"/>
    <w:rsid w:val="00911CD1"/>
    <w:rsid w:val="00913E55"/>
    <w:rsid w:val="009150D7"/>
    <w:rsid w:val="0091527D"/>
    <w:rsid w:val="00915B05"/>
    <w:rsid w:val="009164AA"/>
    <w:rsid w:val="00916B72"/>
    <w:rsid w:val="0091755C"/>
    <w:rsid w:val="00921350"/>
    <w:rsid w:val="009216C8"/>
    <w:rsid w:val="0092309B"/>
    <w:rsid w:val="00923BA9"/>
    <w:rsid w:val="009252B8"/>
    <w:rsid w:val="009256E0"/>
    <w:rsid w:val="00926ADD"/>
    <w:rsid w:val="00927336"/>
    <w:rsid w:val="00931368"/>
    <w:rsid w:val="00931AF0"/>
    <w:rsid w:val="009322BB"/>
    <w:rsid w:val="0093231D"/>
    <w:rsid w:val="00932A09"/>
    <w:rsid w:val="0093390E"/>
    <w:rsid w:val="009351EF"/>
    <w:rsid w:val="00935DDB"/>
    <w:rsid w:val="0093611D"/>
    <w:rsid w:val="009367D6"/>
    <w:rsid w:val="00937E7E"/>
    <w:rsid w:val="009407EA"/>
    <w:rsid w:val="00940B27"/>
    <w:rsid w:val="00940ED4"/>
    <w:rsid w:val="00941524"/>
    <w:rsid w:val="00942232"/>
    <w:rsid w:val="009429DE"/>
    <w:rsid w:val="00943077"/>
    <w:rsid w:val="00943CF1"/>
    <w:rsid w:val="00944E1E"/>
    <w:rsid w:val="00945D5D"/>
    <w:rsid w:val="00946EEF"/>
    <w:rsid w:val="00947856"/>
    <w:rsid w:val="009478B5"/>
    <w:rsid w:val="00947D63"/>
    <w:rsid w:val="00951D2C"/>
    <w:rsid w:val="0095571C"/>
    <w:rsid w:val="00956171"/>
    <w:rsid w:val="00956716"/>
    <w:rsid w:val="00956EBA"/>
    <w:rsid w:val="009609AB"/>
    <w:rsid w:val="00961249"/>
    <w:rsid w:val="009613C7"/>
    <w:rsid w:val="00961578"/>
    <w:rsid w:val="00961662"/>
    <w:rsid w:val="00961989"/>
    <w:rsid w:val="00961C71"/>
    <w:rsid w:val="00961C99"/>
    <w:rsid w:val="00962CA3"/>
    <w:rsid w:val="00963077"/>
    <w:rsid w:val="0096311F"/>
    <w:rsid w:val="009633ED"/>
    <w:rsid w:val="00963799"/>
    <w:rsid w:val="00963BBA"/>
    <w:rsid w:val="00965250"/>
    <w:rsid w:val="00965B01"/>
    <w:rsid w:val="00966477"/>
    <w:rsid w:val="009667F1"/>
    <w:rsid w:val="00966C82"/>
    <w:rsid w:val="0096731F"/>
    <w:rsid w:val="00967BD1"/>
    <w:rsid w:val="00967E85"/>
    <w:rsid w:val="00970755"/>
    <w:rsid w:val="00971320"/>
    <w:rsid w:val="00971B1F"/>
    <w:rsid w:val="00975743"/>
    <w:rsid w:val="00975FE0"/>
    <w:rsid w:val="0097648F"/>
    <w:rsid w:val="009770D0"/>
    <w:rsid w:val="00977F35"/>
    <w:rsid w:val="00980131"/>
    <w:rsid w:val="009809C3"/>
    <w:rsid w:val="00980D79"/>
    <w:rsid w:val="009812EC"/>
    <w:rsid w:val="00981BB9"/>
    <w:rsid w:val="00981BD0"/>
    <w:rsid w:val="00982937"/>
    <w:rsid w:val="0098475D"/>
    <w:rsid w:val="009858A8"/>
    <w:rsid w:val="00986A1E"/>
    <w:rsid w:val="00991653"/>
    <w:rsid w:val="00992AA9"/>
    <w:rsid w:val="00994B8A"/>
    <w:rsid w:val="00995DB7"/>
    <w:rsid w:val="00997573"/>
    <w:rsid w:val="00997FC2"/>
    <w:rsid w:val="009A0685"/>
    <w:rsid w:val="009A0CB6"/>
    <w:rsid w:val="009A15B7"/>
    <w:rsid w:val="009A217E"/>
    <w:rsid w:val="009A21C0"/>
    <w:rsid w:val="009A2390"/>
    <w:rsid w:val="009A2DCF"/>
    <w:rsid w:val="009A34F1"/>
    <w:rsid w:val="009A3F45"/>
    <w:rsid w:val="009A4011"/>
    <w:rsid w:val="009A4B7F"/>
    <w:rsid w:val="009A5CEA"/>
    <w:rsid w:val="009A6451"/>
    <w:rsid w:val="009A708B"/>
    <w:rsid w:val="009A7B61"/>
    <w:rsid w:val="009B0744"/>
    <w:rsid w:val="009B09C3"/>
    <w:rsid w:val="009B0A98"/>
    <w:rsid w:val="009B0D4D"/>
    <w:rsid w:val="009B1E61"/>
    <w:rsid w:val="009B3E0D"/>
    <w:rsid w:val="009B4140"/>
    <w:rsid w:val="009B505C"/>
    <w:rsid w:val="009B5B7F"/>
    <w:rsid w:val="009B5ED7"/>
    <w:rsid w:val="009B644A"/>
    <w:rsid w:val="009B7BC5"/>
    <w:rsid w:val="009B7C56"/>
    <w:rsid w:val="009C091D"/>
    <w:rsid w:val="009C09BD"/>
    <w:rsid w:val="009C0D3C"/>
    <w:rsid w:val="009C0EAE"/>
    <w:rsid w:val="009C14E8"/>
    <w:rsid w:val="009C1EC4"/>
    <w:rsid w:val="009C2139"/>
    <w:rsid w:val="009C2915"/>
    <w:rsid w:val="009C2E97"/>
    <w:rsid w:val="009C48EA"/>
    <w:rsid w:val="009C590E"/>
    <w:rsid w:val="009C624F"/>
    <w:rsid w:val="009C63EB"/>
    <w:rsid w:val="009C66DD"/>
    <w:rsid w:val="009C70BC"/>
    <w:rsid w:val="009C74D8"/>
    <w:rsid w:val="009C79B4"/>
    <w:rsid w:val="009D015D"/>
    <w:rsid w:val="009D0FE7"/>
    <w:rsid w:val="009D22FA"/>
    <w:rsid w:val="009D2340"/>
    <w:rsid w:val="009D24CF"/>
    <w:rsid w:val="009D26EF"/>
    <w:rsid w:val="009D2B12"/>
    <w:rsid w:val="009D30B8"/>
    <w:rsid w:val="009D3400"/>
    <w:rsid w:val="009D347B"/>
    <w:rsid w:val="009D3855"/>
    <w:rsid w:val="009D3E2D"/>
    <w:rsid w:val="009D4A1D"/>
    <w:rsid w:val="009D4CEE"/>
    <w:rsid w:val="009D4F29"/>
    <w:rsid w:val="009D5D45"/>
    <w:rsid w:val="009D5FB8"/>
    <w:rsid w:val="009D6151"/>
    <w:rsid w:val="009D7822"/>
    <w:rsid w:val="009D7B3B"/>
    <w:rsid w:val="009E0473"/>
    <w:rsid w:val="009E04F3"/>
    <w:rsid w:val="009E0BD1"/>
    <w:rsid w:val="009E111A"/>
    <w:rsid w:val="009E16F7"/>
    <w:rsid w:val="009E21CC"/>
    <w:rsid w:val="009E25B3"/>
    <w:rsid w:val="009E3C65"/>
    <w:rsid w:val="009E3CF1"/>
    <w:rsid w:val="009E470C"/>
    <w:rsid w:val="009E7135"/>
    <w:rsid w:val="009E7E36"/>
    <w:rsid w:val="009F0093"/>
    <w:rsid w:val="009F17B7"/>
    <w:rsid w:val="009F29F8"/>
    <w:rsid w:val="009F38B2"/>
    <w:rsid w:val="009F4B01"/>
    <w:rsid w:val="009F63E4"/>
    <w:rsid w:val="009F6AE0"/>
    <w:rsid w:val="009F6B2A"/>
    <w:rsid w:val="009F79B2"/>
    <w:rsid w:val="00A0048E"/>
    <w:rsid w:val="00A00CC4"/>
    <w:rsid w:val="00A01E11"/>
    <w:rsid w:val="00A02D76"/>
    <w:rsid w:val="00A02ED2"/>
    <w:rsid w:val="00A0366D"/>
    <w:rsid w:val="00A05BEB"/>
    <w:rsid w:val="00A07891"/>
    <w:rsid w:val="00A1017A"/>
    <w:rsid w:val="00A10ACD"/>
    <w:rsid w:val="00A110FA"/>
    <w:rsid w:val="00A120FB"/>
    <w:rsid w:val="00A12CB3"/>
    <w:rsid w:val="00A12EDE"/>
    <w:rsid w:val="00A13365"/>
    <w:rsid w:val="00A13CC1"/>
    <w:rsid w:val="00A13DA9"/>
    <w:rsid w:val="00A158B1"/>
    <w:rsid w:val="00A16E42"/>
    <w:rsid w:val="00A1735A"/>
    <w:rsid w:val="00A17772"/>
    <w:rsid w:val="00A17BCF"/>
    <w:rsid w:val="00A17CDE"/>
    <w:rsid w:val="00A201F9"/>
    <w:rsid w:val="00A21396"/>
    <w:rsid w:val="00A21BC3"/>
    <w:rsid w:val="00A21F43"/>
    <w:rsid w:val="00A22875"/>
    <w:rsid w:val="00A236A0"/>
    <w:rsid w:val="00A23E5D"/>
    <w:rsid w:val="00A240F0"/>
    <w:rsid w:val="00A2475F"/>
    <w:rsid w:val="00A24D0A"/>
    <w:rsid w:val="00A250F9"/>
    <w:rsid w:val="00A25314"/>
    <w:rsid w:val="00A2563E"/>
    <w:rsid w:val="00A25CC8"/>
    <w:rsid w:val="00A26291"/>
    <w:rsid w:val="00A2666D"/>
    <w:rsid w:val="00A26926"/>
    <w:rsid w:val="00A27DE9"/>
    <w:rsid w:val="00A3049D"/>
    <w:rsid w:val="00A30A72"/>
    <w:rsid w:val="00A30C5C"/>
    <w:rsid w:val="00A31369"/>
    <w:rsid w:val="00A3181E"/>
    <w:rsid w:val="00A334D7"/>
    <w:rsid w:val="00A34368"/>
    <w:rsid w:val="00A35C82"/>
    <w:rsid w:val="00A36500"/>
    <w:rsid w:val="00A36A1E"/>
    <w:rsid w:val="00A36CEA"/>
    <w:rsid w:val="00A37A73"/>
    <w:rsid w:val="00A37D3D"/>
    <w:rsid w:val="00A40136"/>
    <w:rsid w:val="00A4172E"/>
    <w:rsid w:val="00A419ED"/>
    <w:rsid w:val="00A41CC0"/>
    <w:rsid w:val="00A424B5"/>
    <w:rsid w:val="00A42B9F"/>
    <w:rsid w:val="00A44DB1"/>
    <w:rsid w:val="00A45671"/>
    <w:rsid w:val="00A468C1"/>
    <w:rsid w:val="00A4709B"/>
    <w:rsid w:val="00A4766B"/>
    <w:rsid w:val="00A477BA"/>
    <w:rsid w:val="00A5015B"/>
    <w:rsid w:val="00A52A89"/>
    <w:rsid w:val="00A53850"/>
    <w:rsid w:val="00A54166"/>
    <w:rsid w:val="00A55002"/>
    <w:rsid w:val="00A5537E"/>
    <w:rsid w:val="00A56635"/>
    <w:rsid w:val="00A56CFE"/>
    <w:rsid w:val="00A56E98"/>
    <w:rsid w:val="00A57147"/>
    <w:rsid w:val="00A574AE"/>
    <w:rsid w:val="00A57F4D"/>
    <w:rsid w:val="00A60FFE"/>
    <w:rsid w:val="00A61619"/>
    <w:rsid w:val="00A6163E"/>
    <w:rsid w:val="00A62062"/>
    <w:rsid w:val="00A62139"/>
    <w:rsid w:val="00A6311F"/>
    <w:rsid w:val="00A63592"/>
    <w:rsid w:val="00A63BFF"/>
    <w:rsid w:val="00A64E2B"/>
    <w:rsid w:val="00A64FC7"/>
    <w:rsid w:val="00A651FC"/>
    <w:rsid w:val="00A65344"/>
    <w:rsid w:val="00A65936"/>
    <w:rsid w:val="00A65C5B"/>
    <w:rsid w:val="00A6689B"/>
    <w:rsid w:val="00A66986"/>
    <w:rsid w:val="00A66CCF"/>
    <w:rsid w:val="00A66D85"/>
    <w:rsid w:val="00A671D1"/>
    <w:rsid w:val="00A6763A"/>
    <w:rsid w:val="00A70EBC"/>
    <w:rsid w:val="00A718BF"/>
    <w:rsid w:val="00A71A39"/>
    <w:rsid w:val="00A71B7A"/>
    <w:rsid w:val="00A7288B"/>
    <w:rsid w:val="00A73F7B"/>
    <w:rsid w:val="00A743D9"/>
    <w:rsid w:val="00A74DBE"/>
    <w:rsid w:val="00A7748D"/>
    <w:rsid w:val="00A8068F"/>
    <w:rsid w:val="00A80A2A"/>
    <w:rsid w:val="00A81BD4"/>
    <w:rsid w:val="00A839B3"/>
    <w:rsid w:val="00A847AA"/>
    <w:rsid w:val="00A84B3A"/>
    <w:rsid w:val="00A85704"/>
    <w:rsid w:val="00A85AA2"/>
    <w:rsid w:val="00A85D13"/>
    <w:rsid w:val="00A868D5"/>
    <w:rsid w:val="00A86C31"/>
    <w:rsid w:val="00A879CF"/>
    <w:rsid w:val="00A87FC1"/>
    <w:rsid w:val="00A908C2"/>
    <w:rsid w:val="00A9185F"/>
    <w:rsid w:val="00A9259C"/>
    <w:rsid w:val="00A93A79"/>
    <w:rsid w:val="00A93B4E"/>
    <w:rsid w:val="00A94C62"/>
    <w:rsid w:val="00A94D83"/>
    <w:rsid w:val="00A955F4"/>
    <w:rsid w:val="00A96799"/>
    <w:rsid w:val="00AA01C2"/>
    <w:rsid w:val="00AA029A"/>
    <w:rsid w:val="00AA0471"/>
    <w:rsid w:val="00AA0FE3"/>
    <w:rsid w:val="00AA0FFE"/>
    <w:rsid w:val="00AA111C"/>
    <w:rsid w:val="00AA15D7"/>
    <w:rsid w:val="00AA1CBE"/>
    <w:rsid w:val="00AA1CDE"/>
    <w:rsid w:val="00AA1D9B"/>
    <w:rsid w:val="00AA2BC6"/>
    <w:rsid w:val="00AA2C62"/>
    <w:rsid w:val="00AA2F02"/>
    <w:rsid w:val="00AA32B3"/>
    <w:rsid w:val="00AA4164"/>
    <w:rsid w:val="00AA54F4"/>
    <w:rsid w:val="00AA5C3C"/>
    <w:rsid w:val="00AA5E12"/>
    <w:rsid w:val="00AA6932"/>
    <w:rsid w:val="00AA72FB"/>
    <w:rsid w:val="00AA7B94"/>
    <w:rsid w:val="00AB0488"/>
    <w:rsid w:val="00AB04D4"/>
    <w:rsid w:val="00AB1235"/>
    <w:rsid w:val="00AB229D"/>
    <w:rsid w:val="00AB25ED"/>
    <w:rsid w:val="00AB260C"/>
    <w:rsid w:val="00AB302D"/>
    <w:rsid w:val="00AB31D6"/>
    <w:rsid w:val="00AB5851"/>
    <w:rsid w:val="00AB5EAD"/>
    <w:rsid w:val="00AB694A"/>
    <w:rsid w:val="00AB74E6"/>
    <w:rsid w:val="00AC017B"/>
    <w:rsid w:val="00AC0F13"/>
    <w:rsid w:val="00AC2DCC"/>
    <w:rsid w:val="00AC3414"/>
    <w:rsid w:val="00AC3493"/>
    <w:rsid w:val="00AC4928"/>
    <w:rsid w:val="00AC5BFE"/>
    <w:rsid w:val="00AC63CF"/>
    <w:rsid w:val="00AD0598"/>
    <w:rsid w:val="00AD0709"/>
    <w:rsid w:val="00AD1A17"/>
    <w:rsid w:val="00AD25BA"/>
    <w:rsid w:val="00AD39AA"/>
    <w:rsid w:val="00AD4741"/>
    <w:rsid w:val="00AD4B22"/>
    <w:rsid w:val="00AD5ABD"/>
    <w:rsid w:val="00AD6644"/>
    <w:rsid w:val="00AD7340"/>
    <w:rsid w:val="00AE0A8B"/>
    <w:rsid w:val="00AE110D"/>
    <w:rsid w:val="00AE252C"/>
    <w:rsid w:val="00AE370C"/>
    <w:rsid w:val="00AE38EB"/>
    <w:rsid w:val="00AE43D6"/>
    <w:rsid w:val="00AE5334"/>
    <w:rsid w:val="00AE5721"/>
    <w:rsid w:val="00AE59F7"/>
    <w:rsid w:val="00AF055B"/>
    <w:rsid w:val="00AF0976"/>
    <w:rsid w:val="00AF12D2"/>
    <w:rsid w:val="00AF18EF"/>
    <w:rsid w:val="00AF249D"/>
    <w:rsid w:val="00AF3F23"/>
    <w:rsid w:val="00AF469E"/>
    <w:rsid w:val="00AF51C8"/>
    <w:rsid w:val="00AF5E99"/>
    <w:rsid w:val="00AF766E"/>
    <w:rsid w:val="00AF77BA"/>
    <w:rsid w:val="00B000C1"/>
    <w:rsid w:val="00B0145F"/>
    <w:rsid w:val="00B018F5"/>
    <w:rsid w:val="00B01A91"/>
    <w:rsid w:val="00B024BB"/>
    <w:rsid w:val="00B03712"/>
    <w:rsid w:val="00B04E31"/>
    <w:rsid w:val="00B052AF"/>
    <w:rsid w:val="00B06277"/>
    <w:rsid w:val="00B06A9A"/>
    <w:rsid w:val="00B06C48"/>
    <w:rsid w:val="00B06E68"/>
    <w:rsid w:val="00B07E25"/>
    <w:rsid w:val="00B10E91"/>
    <w:rsid w:val="00B12653"/>
    <w:rsid w:val="00B126B1"/>
    <w:rsid w:val="00B1280F"/>
    <w:rsid w:val="00B133DF"/>
    <w:rsid w:val="00B13A2F"/>
    <w:rsid w:val="00B1492E"/>
    <w:rsid w:val="00B150C6"/>
    <w:rsid w:val="00B1515A"/>
    <w:rsid w:val="00B15538"/>
    <w:rsid w:val="00B15A1F"/>
    <w:rsid w:val="00B15CCE"/>
    <w:rsid w:val="00B16DC8"/>
    <w:rsid w:val="00B17C29"/>
    <w:rsid w:val="00B17CC0"/>
    <w:rsid w:val="00B20246"/>
    <w:rsid w:val="00B2038A"/>
    <w:rsid w:val="00B20583"/>
    <w:rsid w:val="00B22398"/>
    <w:rsid w:val="00B2293C"/>
    <w:rsid w:val="00B24410"/>
    <w:rsid w:val="00B24A5C"/>
    <w:rsid w:val="00B25016"/>
    <w:rsid w:val="00B2507D"/>
    <w:rsid w:val="00B25316"/>
    <w:rsid w:val="00B2761E"/>
    <w:rsid w:val="00B27639"/>
    <w:rsid w:val="00B306BD"/>
    <w:rsid w:val="00B3072A"/>
    <w:rsid w:val="00B319DD"/>
    <w:rsid w:val="00B336BC"/>
    <w:rsid w:val="00B337D4"/>
    <w:rsid w:val="00B33D53"/>
    <w:rsid w:val="00B34804"/>
    <w:rsid w:val="00B34A39"/>
    <w:rsid w:val="00B3615D"/>
    <w:rsid w:val="00B3616C"/>
    <w:rsid w:val="00B374BF"/>
    <w:rsid w:val="00B37AA8"/>
    <w:rsid w:val="00B40400"/>
    <w:rsid w:val="00B405D2"/>
    <w:rsid w:val="00B41BB1"/>
    <w:rsid w:val="00B41E92"/>
    <w:rsid w:val="00B41FAA"/>
    <w:rsid w:val="00B423AE"/>
    <w:rsid w:val="00B42A0B"/>
    <w:rsid w:val="00B439BE"/>
    <w:rsid w:val="00B44528"/>
    <w:rsid w:val="00B44AD6"/>
    <w:rsid w:val="00B47392"/>
    <w:rsid w:val="00B4761F"/>
    <w:rsid w:val="00B4773C"/>
    <w:rsid w:val="00B50FD4"/>
    <w:rsid w:val="00B515E8"/>
    <w:rsid w:val="00B532C3"/>
    <w:rsid w:val="00B5334B"/>
    <w:rsid w:val="00B53806"/>
    <w:rsid w:val="00B542AD"/>
    <w:rsid w:val="00B54A8A"/>
    <w:rsid w:val="00B55858"/>
    <w:rsid w:val="00B56590"/>
    <w:rsid w:val="00B56D4F"/>
    <w:rsid w:val="00B60C30"/>
    <w:rsid w:val="00B61543"/>
    <w:rsid w:val="00B6239C"/>
    <w:rsid w:val="00B62546"/>
    <w:rsid w:val="00B6362A"/>
    <w:rsid w:val="00B646CE"/>
    <w:rsid w:val="00B64A4A"/>
    <w:rsid w:val="00B65E9B"/>
    <w:rsid w:val="00B66F50"/>
    <w:rsid w:val="00B66F81"/>
    <w:rsid w:val="00B712A3"/>
    <w:rsid w:val="00B73836"/>
    <w:rsid w:val="00B7391C"/>
    <w:rsid w:val="00B7425C"/>
    <w:rsid w:val="00B74F31"/>
    <w:rsid w:val="00B75BDD"/>
    <w:rsid w:val="00B76B74"/>
    <w:rsid w:val="00B8058F"/>
    <w:rsid w:val="00B80F96"/>
    <w:rsid w:val="00B82918"/>
    <w:rsid w:val="00B82B16"/>
    <w:rsid w:val="00B82EBD"/>
    <w:rsid w:val="00B83312"/>
    <w:rsid w:val="00B83454"/>
    <w:rsid w:val="00B83970"/>
    <w:rsid w:val="00B83B76"/>
    <w:rsid w:val="00B840D3"/>
    <w:rsid w:val="00B841C8"/>
    <w:rsid w:val="00B84514"/>
    <w:rsid w:val="00B849FF"/>
    <w:rsid w:val="00B852C3"/>
    <w:rsid w:val="00B85E69"/>
    <w:rsid w:val="00B86B59"/>
    <w:rsid w:val="00B87067"/>
    <w:rsid w:val="00B87090"/>
    <w:rsid w:val="00B90958"/>
    <w:rsid w:val="00B909F1"/>
    <w:rsid w:val="00B90A77"/>
    <w:rsid w:val="00B91940"/>
    <w:rsid w:val="00B91C4D"/>
    <w:rsid w:val="00B952B9"/>
    <w:rsid w:val="00B9536A"/>
    <w:rsid w:val="00B9590F"/>
    <w:rsid w:val="00B95DAB"/>
    <w:rsid w:val="00B95F35"/>
    <w:rsid w:val="00B96A1A"/>
    <w:rsid w:val="00B96F30"/>
    <w:rsid w:val="00BA07E0"/>
    <w:rsid w:val="00BA0926"/>
    <w:rsid w:val="00BA0A54"/>
    <w:rsid w:val="00BA2142"/>
    <w:rsid w:val="00BA31C4"/>
    <w:rsid w:val="00BA35EF"/>
    <w:rsid w:val="00BA3DD8"/>
    <w:rsid w:val="00BA54DB"/>
    <w:rsid w:val="00BA571D"/>
    <w:rsid w:val="00BA5A33"/>
    <w:rsid w:val="00BA6B22"/>
    <w:rsid w:val="00BA78B0"/>
    <w:rsid w:val="00BA7E68"/>
    <w:rsid w:val="00BB0A2A"/>
    <w:rsid w:val="00BB0D83"/>
    <w:rsid w:val="00BB22E2"/>
    <w:rsid w:val="00BB237E"/>
    <w:rsid w:val="00BB27B9"/>
    <w:rsid w:val="00BB3EDC"/>
    <w:rsid w:val="00BB3F54"/>
    <w:rsid w:val="00BB4739"/>
    <w:rsid w:val="00BB49C9"/>
    <w:rsid w:val="00BB52C6"/>
    <w:rsid w:val="00BB5716"/>
    <w:rsid w:val="00BB57EB"/>
    <w:rsid w:val="00BB6E52"/>
    <w:rsid w:val="00BB78E4"/>
    <w:rsid w:val="00BC0D4D"/>
    <w:rsid w:val="00BC103D"/>
    <w:rsid w:val="00BC1B3B"/>
    <w:rsid w:val="00BC231F"/>
    <w:rsid w:val="00BC2480"/>
    <w:rsid w:val="00BC2557"/>
    <w:rsid w:val="00BC295E"/>
    <w:rsid w:val="00BC409E"/>
    <w:rsid w:val="00BC4377"/>
    <w:rsid w:val="00BC5620"/>
    <w:rsid w:val="00BC6F2B"/>
    <w:rsid w:val="00BC77E1"/>
    <w:rsid w:val="00BD1687"/>
    <w:rsid w:val="00BD2261"/>
    <w:rsid w:val="00BD41F7"/>
    <w:rsid w:val="00BD4DCE"/>
    <w:rsid w:val="00BD51DE"/>
    <w:rsid w:val="00BD66BB"/>
    <w:rsid w:val="00BD6FCA"/>
    <w:rsid w:val="00BE0A44"/>
    <w:rsid w:val="00BE1820"/>
    <w:rsid w:val="00BE208A"/>
    <w:rsid w:val="00BE2195"/>
    <w:rsid w:val="00BE2410"/>
    <w:rsid w:val="00BE3545"/>
    <w:rsid w:val="00BE3821"/>
    <w:rsid w:val="00BE4057"/>
    <w:rsid w:val="00BE687C"/>
    <w:rsid w:val="00BE6C1E"/>
    <w:rsid w:val="00BE7086"/>
    <w:rsid w:val="00BE794F"/>
    <w:rsid w:val="00BF110D"/>
    <w:rsid w:val="00BF1487"/>
    <w:rsid w:val="00BF20E6"/>
    <w:rsid w:val="00BF4235"/>
    <w:rsid w:val="00BF44F2"/>
    <w:rsid w:val="00BF4E2C"/>
    <w:rsid w:val="00BF52AB"/>
    <w:rsid w:val="00BF65FE"/>
    <w:rsid w:val="00BF6ADA"/>
    <w:rsid w:val="00BF7409"/>
    <w:rsid w:val="00C0120A"/>
    <w:rsid w:val="00C0204F"/>
    <w:rsid w:val="00C02FDF"/>
    <w:rsid w:val="00C0569B"/>
    <w:rsid w:val="00C05787"/>
    <w:rsid w:val="00C06473"/>
    <w:rsid w:val="00C068E4"/>
    <w:rsid w:val="00C06B0B"/>
    <w:rsid w:val="00C105F0"/>
    <w:rsid w:val="00C10CD4"/>
    <w:rsid w:val="00C11B7B"/>
    <w:rsid w:val="00C11FFD"/>
    <w:rsid w:val="00C13228"/>
    <w:rsid w:val="00C15D1A"/>
    <w:rsid w:val="00C1629D"/>
    <w:rsid w:val="00C167E2"/>
    <w:rsid w:val="00C16D7F"/>
    <w:rsid w:val="00C17CF9"/>
    <w:rsid w:val="00C200A9"/>
    <w:rsid w:val="00C2025E"/>
    <w:rsid w:val="00C20D70"/>
    <w:rsid w:val="00C20E77"/>
    <w:rsid w:val="00C217E6"/>
    <w:rsid w:val="00C229B2"/>
    <w:rsid w:val="00C230B1"/>
    <w:rsid w:val="00C234A2"/>
    <w:rsid w:val="00C249C3"/>
    <w:rsid w:val="00C24D35"/>
    <w:rsid w:val="00C24DA8"/>
    <w:rsid w:val="00C24FF0"/>
    <w:rsid w:val="00C27DE9"/>
    <w:rsid w:val="00C3323D"/>
    <w:rsid w:val="00C33835"/>
    <w:rsid w:val="00C34DC9"/>
    <w:rsid w:val="00C356E0"/>
    <w:rsid w:val="00C35708"/>
    <w:rsid w:val="00C35EA6"/>
    <w:rsid w:val="00C36919"/>
    <w:rsid w:val="00C37054"/>
    <w:rsid w:val="00C37351"/>
    <w:rsid w:val="00C37468"/>
    <w:rsid w:val="00C37816"/>
    <w:rsid w:val="00C37A94"/>
    <w:rsid w:val="00C4245E"/>
    <w:rsid w:val="00C42A83"/>
    <w:rsid w:val="00C43CB7"/>
    <w:rsid w:val="00C43F87"/>
    <w:rsid w:val="00C44D04"/>
    <w:rsid w:val="00C44F83"/>
    <w:rsid w:val="00C45C08"/>
    <w:rsid w:val="00C464DD"/>
    <w:rsid w:val="00C46AF2"/>
    <w:rsid w:val="00C47436"/>
    <w:rsid w:val="00C4780E"/>
    <w:rsid w:val="00C47E1F"/>
    <w:rsid w:val="00C47F5C"/>
    <w:rsid w:val="00C50C17"/>
    <w:rsid w:val="00C51AEC"/>
    <w:rsid w:val="00C51C61"/>
    <w:rsid w:val="00C520A5"/>
    <w:rsid w:val="00C53C8A"/>
    <w:rsid w:val="00C54BAA"/>
    <w:rsid w:val="00C56035"/>
    <w:rsid w:val="00C569ED"/>
    <w:rsid w:val="00C57D9C"/>
    <w:rsid w:val="00C57FAD"/>
    <w:rsid w:val="00C60BAB"/>
    <w:rsid w:val="00C610AB"/>
    <w:rsid w:val="00C6131C"/>
    <w:rsid w:val="00C6245F"/>
    <w:rsid w:val="00C63200"/>
    <w:rsid w:val="00C6487C"/>
    <w:rsid w:val="00C64ACB"/>
    <w:rsid w:val="00C66C88"/>
    <w:rsid w:val="00C66E22"/>
    <w:rsid w:val="00C6757A"/>
    <w:rsid w:val="00C67B4F"/>
    <w:rsid w:val="00C7019E"/>
    <w:rsid w:val="00C704B4"/>
    <w:rsid w:val="00C71617"/>
    <w:rsid w:val="00C71DEC"/>
    <w:rsid w:val="00C72B7F"/>
    <w:rsid w:val="00C732FB"/>
    <w:rsid w:val="00C744F2"/>
    <w:rsid w:val="00C76299"/>
    <w:rsid w:val="00C76B05"/>
    <w:rsid w:val="00C77DF4"/>
    <w:rsid w:val="00C8070D"/>
    <w:rsid w:val="00C80A67"/>
    <w:rsid w:val="00C81F6D"/>
    <w:rsid w:val="00C820A4"/>
    <w:rsid w:val="00C82C38"/>
    <w:rsid w:val="00C82E01"/>
    <w:rsid w:val="00C82E24"/>
    <w:rsid w:val="00C82FE8"/>
    <w:rsid w:val="00C83BE7"/>
    <w:rsid w:val="00C842F5"/>
    <w:rsid w:val="00C86D6D"/>
    <w:rsid w:val="00C87A08"/>
    <w:rsid w:val="00C904D4"/>
    <w:rsid w:val="00C91179"/>
    <w:rsid w:val="00C91602"/>
    <w:rsid w:val="00C91DC0"/>
    <w:rsid w:val="00C91E9E"/>
    <w:rsid w:val="00C923FB"/>
    <w:rsid w:val="00C92840"/>
    <w:rsid w:val="00C92B15"/>
    <w:rsid w:val="00C92BAE"/>
    <w:rsid w:val="00C92E93"/>
    <w:rsid w:val="00C9395C"/>
    <w:rsid w:val="00C93FFB"/>
    <w:rsid w:val="00C94177"/>
    <w:rsid w:val="00C95146"/>
    <w:rsid w:val="00C96275"/>
    <w:rsid w:val="00C97FC5"/>
    <w:rsid w:val="00CA0273"/>
    <w:rsid w:val="00CA02F7"/>
    <w:rsid w:val="00CA05B5"/>
    <w:rsid w:val="00CA15B2"/>
    <w:rsid w:val="00CA16E0"/>
    <w:rsid w:val="00CA19B4"/>
    <w:rsid w:val="00CA214E"/>
    <w:rsid w:val="00CA411D"/>
    <w:rsid w:val="00CA435E"/>
    <w:rsid w:val="00CA588C"/>
    <w:rsid w:val="00CA5ACD"/>
    <w:rsid w:val="00CA61DC"/>
    <w:rsid w:val="00CA7CC0"/>
    <w:rsid w:val="00CA7DD6"/>
    <w:rsid w:val="00CB0535"/>
    <w:rsid w:val="00CB2C35"/>
    <w:rsid w:val="00CB3665"/>
    <w:rsid w:val="00CB4675"/>
    <w:rsid w:val="00CB4ED8"/>
    <w:rsid w:val="00CB6858"/>
    <w:rsid w:val="00CB7799"/>
    <w:rsid w:val="00CC07B9"/>
    <w:rsid w:val="00CC0E1E"/>
    <w:rsid w:val="00CC1657"/>
    <w:rsid w:val="00CC249C"/>
    <w:rsid w:val="00CC2685"/>
    <w:rsid w:val="00CC2E1B"/>
    <w:rsid w:val="00CC3BDE"/>
    <w:rsid w:val="00CC4E32"/>
    <w:rsid w:val="00CC5423"/>
    <w:rsid w:val="00CC55AC"/>
    <w:rsid w:val="00CC657C"/>
    <w:rsid w:val="00CC7154"/>
    <w:rsid w:val="00CC7758"/>
    <w:rsid w:val="00CC7DCB"/>
    <w:rsid w:val="00CD07BE"/>
    <w:rsid w:val="00CD0B44"/>
    <w:rsid w:val="00CD0FFD"/>
    <w:rsid w:val="00CD1018"/>
    <w:rsid w:val="00CD222E"/>
    <w:rsid w:val="00CD2D46"/>
    <w:rsid w:val="00CD2E70"/>
    <w:rsid w:val="00CD32C1"/>
    <w:rsid w:val="00CD3E94"/>
    <w:rsid w:val="00CD426B"/>
    <w:rsid w:val="00CD447C"/>
    <w:rsid w:val="00CD45C6"/>
    <w:rsid w:val="00CD7547"/>
    <w:rsid w:val="00CD7FBB"/>
    <w:rsid w:val="00CE234E"/>
    <w:rsid w:val="00CE4717"/>
    <w:rsid w:val="00CE4A0D"/>
    <w:rsid w:val="00CE4B01"/>
    <w:rsid w:val="00CE519A"/>
    <w:rsid w:val="00CE66AD"/>
    <w:rsid w:val="00CE7AA7"/>
    <w:rsid w:val="00CF0712"/>
    <w:rsid w:val="00CF07B3"/>
    <w:rsid w:val="00CF24A0"/>
    <w:rsid w:val="00CF2B8F"/>
    <w:rsid w:val="00CF3325"/>
    <w:rsid w:val="00CF350E"/>
    <w:rsid w:val="00CF3AB1"/>
    <w:rsid w:val="00CF3F2A"/>
    <w:rsid w:val="00CF3F7D"/>
    <w:rsid w:val="00CF3FE7"/>
    <w:rsid w:val="00CF4085"/>
    <w:rsid w:val="00CF481E"/>
    <w:rsid w:val="00CF4F13"/>
    <w:rsid w:val="00CF57E3"/>
    <w:rsid w:val="00D0120A"/>
    <w:rsid w:val="00D01B5D"/>
    <w:rsid w:val="00D02DF0"/>
    <w:rsid w:val="00D0385C"/>
    <w:rsid w:val="00D0458C"/>
    <w:rsid w:val="00D100B7"/>
    <w:rsid w:val="00D113D7"/>
    <w:rsid w:val="00D115E3"/>
    <w:rsid w:val="00D128C7"/>
    <w:rsid w:val="00D1366D"/>
    <w:rsid w:val="00D13D92"/>
    <w:rsid w:val="00D14564"/>
    <w:rsid w:val="00D14D63"/>
    <w:rsid w:val="00D14DD0"/>
    <w:rsid w:val="00D162D0"/>
    <w:rsid w:val="00D17877"/>
    <w:rsid w:val="00D200E7"/>
    <w:rsid w:val="00D205FE"/>
    <w:rsid w:val="00D21282"/>
    <w:rsid w:val="00D222BD"/>
    <w:rsid w:val="00D229BB"/>
    <w:rsid w:val="00D22C22"/>
    <w:rsid w:val="00D22FA6"/>
    <w:rsid w:val="00D23720"/>
    <w:rsid w:val="00D243BA"/>
    <w:rsid w:val="00D24851"/>
    <w:rsid w:val="00D25710"/>
    <w:rsid w:val="00D25882"/>
    <w:rsid w:val="00D26036"/>
    <w:rsid w:val="00D264D3"/>
    <w:rsid w:val="00D31B47"/>
    <w:rsid w:val="00D32548"/>
    <w:rsid w:val="00D33BFB"/>
    <w:rsid w:val="00D33F42"/>
    <w:rsid w:val="00D34186"/>
    <w:rsid w:val="00D34D7D"/>
    <w:rsid w:val="00D34E71"/>
    <w:rsid w:val="00D35114"/>
    <w:rsid w:val="00D36100"/>
    <w:rsid w:val="00D36494"/>
    <w:rsid w:val="00D36EF8"/>
    <w:rsid w:val="00D36F87"/>
    <w:rsid w:val="00D376D3"/>
    <w:rsid w:val="00D37700"/>
    <w:rsid w:val="00D40474"/>
    <w:rsid w:val="00D415F7"/>
    <w:rsid w:val="00D417D0"/>
    <w:rsid w:val="00D42BB6"/>
    <w:rsid w:val="00D4315A"/>
    <w:rsid w:val="00D458AC"/>
    <w:rsid w:val="00D45E4C"/>
    <w:rsid w:val="00D4732B"/>
    <w:rsid w:val="00D47AAE"/>
    <w:rsid w:val="00D47EAD"/>
    <w:rsid w:val="00D512D7"/>
    <w:rsid w:val="00D51549"/>
    <w:rsid w:val="00D5198E"/>
    <w:rsid w:val="00D51C57"/>
    <w:rsid w:val="00D5333D"/>
    <w:rsid w:val="00D53566"/>
    <w:rsid w:val="00D55ACD"/>
    <w:rsid w:val="00D5666B"/>
    <w:rsid w:val="00D56CE4"/>
    <w:rsid w:val="00D56DEA"/>
    <w:rsid w:val="00D57269"/>
    <w:rsid w:val="00D57EF5"/>
    <w:rsid w:val="00D6008F"/>
    <w:rsid w:val="00D612FE"/>
    <w:rsid w:val="00D61C9F"/>
    <w:rsid w:val="00D61CC6"/>
    <w:rsid w:val="00D62C06"/>
    <w:rsid w:val="00D62CC1"/>
    <w:rsid w:val="00D62F61"/>
    <w:rsid w:val="00D643B8"/>
    <w:rsid w:val="00D64840"/>
    <w:rsid w:val="00D648A7"/>
    <w:rsid w:val="00D65839"/>
    <w:rsid w:val="00D6633D"/>
    <w:rsid w:val="00D66970"/>
    <w:rsid w:val="00D66A5B"/>
    <w:rsid w:val="00D705EF"/>
    <w:rsid w:val="00D70B3F"/>
    <w:rsid w:val="00D7124D"/>
    <w:rsid w:val="00D72356"/>
    <w:rsid w:val="00D72A1F"/>
    <w:rsid w:val="00D731DF"/>
    <w:rsid w:val="00D7381E"/>
    <w:rsid w:val="00D7409C"/>
    <w:rsid w:val="00D74FBD"/>
    <w:rsid w:val="00D75755"/>
    <w:rsid w:val="00D7597E"/>
    <w:rsid w:val="00D768FD"/>
    <w:rsid w:val="00D77116"/>
    <w:rsid w:val="00D7723D"/>
    <w:rsid w:val="00D778E0"/>
    <w:rsid w:val="00D8024D"/>
    <w:rsid w:val="00D8026F"/>
    <w:rsid w:val="00D809BD"/>
    <w:rsid w:val="00D80CE9"/>
    <w:rsid w:val="00D8153D"/>
    <w:rsid w:val="00D822DD"/>
    <w:rsid w:val="00D83C13"/>
    <w:rsid w:val="00D84A8F"/>
    <w:rsid w:val="00D84AFD"/>
    <w:rsid w:val="00D84BA5"/>
    <w:rsid w:val="00D84CDB"/>
    <w:rsid w:val="00D850B7"/>
    <w:rsid w:val="00D85789"/>
    <w:rsid w:val="00D85C46"/>
    <w:rsid w:val="00D86063"/>
    <w:rsid w:val="00D8646A"/>
    <w:rsid w:val="00D8727C"/>
    <w:rsid w:val="00D87827"/>
    <w:rsid w:val="00D87E77"/>
    <w:rsid w:val="00D90B16"/>
    <w:rsid w:val="00D9164B"/>
    <w:rsid w:val="00D91980"/>
    <w:rsid w:val="00D92ADD"/>
    <w:rsid w:val="00D9329B"/>
    <w:rsid w:val="00D946D4"/>
    <w:rsid w:val="00D94A05"/>
    <w:rsid w:val="00D94AC7"/>
    <w:rsid w:val="00D97AA8"/>
    <w:rsid w:val="00DA017A"/>
    <w:rsid w:val="00DA2160"/>
    <w:rsid w:val="00DA354F"/>
    <w:rsid w:val="00DA3689"/>
    <w:rsid w:val="00DA64BD"/>
    <w:rsid w:val="00DA6DA6"/>
    <w:rsid w:val="00DA7683"/>
    <w:rsid w:val="00DB1A31"/>
    <w:rsid w:val="00DB298F"/>
    <w:rsid w:val="00DB3B63"/>
    <w:rsid w:val="00DB3E09"/>
    <w:rsid w:val="00DB5024"/>
    <w:rsid w:val="00DB506A"/>
    <w:rsid w:val="00DB5A92"/>
    <w:rsid w:val="00DB660C"/>
    <w:rsid w:val="00DB7FB3"/>
    <w:rsid w:val="00DC09A5"/>
    <w:rsid w:val="00DC13BE"/>
    <w:rsid w:val="00DC2CAB"/>
    <w:rsid w:val="00DC387E"/>
    <w:rsid w:val="00DC42CD"/>
    <w:rsid w:val="00DC45A5"/>
    <w:rsid w:val="00DC4634"/>
    <w:rsid w:val="00DC5843"/>
    <w:rsid w:val="00DC65EF"/>
    <w:rsid w:val="00DC67E8"/>
    <w:rsid w:val="00DD0822"/>
    <w:rsid w:val="00DD120B"/>
    <w:rsid w:val="00DD1E10"/>
    <w:rsid w:val="00DD219D"/>
    <w:rsid w:val="00DD251F"/>
    <w:rsid w:val="00DD2CBA"/>
    <w:rsid w:val="00DD3A4C"/>
    <w:rsid w:val="00DD3CA3"/>
    <w:rsid w:val="00DD4E6B"/>
    <w:rsid w:val="00DD4EFA"/>
    <w:rsid w:val="00DD547C"/>
    <w:rsid w:val="00DD54A8"/>
    <w:rsid w:val="00DD76F9"/>
    <w:rsid w:val="00DD7A43"/>
    <w:rsid w:val="00DD7D73"/>
    <w:rsid w:val="00DD7DB4"/>
    <w:rsid w:val="00DE22B8"/>
    <w:rsid w:val="00DE2D57"/>
    <w:rsid w:val="00DE2E2D"/>
    <w:rsid w:val="00DE3B9D"/>
    <w:rsid w:val="00DE416A"/>
    <w:rsid w:val="00DE4DE4"/>
    <w:rsid w:val="00DE4ECD"/>
    <w:rsid w:val="00DE58D1"/>
    <w:rsid w:val="00DE6259"/>
    <w:rsid w:val="00DE6646"/>
    <w:rsid w:val="00DF0495"/>
    <w:rsid w:val="00DF1403"/>
    <w:rsid w:val="00DF2A85"/>
    <w:rsid w:val="00DF3F81"/>
    <w:rsid w:val="00DF487D"/>
    <w:rsid w:val="00DF5069"/>
    <w:rsid w:val="00DF57F3"/>
    <w:rsid w:val="00DF5E0D"/>
    <w:rsid w:val="00DF6F4D"/>
    <w:rsid w:val="00DF7388"/>
    <w:rsid w:val="00E01599"/>
    <w:rsid w:val="00E01C17"/>
    <w:rsid w:val="00E029CC"/>
    <w:rsid w:val="00E02DBD"/>
    <w:rsid w:val="00E03FF4"/>
    <w:rsid w:val="00E0470A"/>
    <w:rsid w:val="00E058A4"/>
    <w:rsid w:val="00E06435"/>
    <w:rsid w:val="00E06EDD"/>
    <w:rsid w:val="00E072F2"/>
    <w:rsid w:val="00E0787D"/>
    <w:rsid w:val="00E0790C"/>
    <w:rsid w:val="00E07C9D"/>
    <w:rsid w:val="00E106DA"/>
    <w:rsid w:val="00E11991"/>
    <w:rsid w:val="00E11A38"/>
    <w:rsid w:val="00E125FE"/>
    <w:rsid w:val="00E12CC5"/>
    <w:rsid w:val="00E131B0"/>
    <w:rsid w:val="00E13750"/>
    <w:rsid w:val="00E14D36"/>
    <w:rsid w:val="00E15DC8"/>
    <w:rsid w:val="00E15DD9"/>
    <w:rsid w:val="00E164EF"/>
    <w:rsid w:val="00E1665A"/>
    <w:rsid w:val="00E1749C"/>
    <w:rsid w:val="00E176BE"/>
    <w:rsid w:val="00E17A00"/>
    <w:rsid w:val="00E17AC2"/>
    <w:rsid w:val="00E17D66"/>
    <w:rsid w:val="00E20151"/>
    <w:rsid w:val="00E20487"/>
    <w:rsid w:val="00E21063"/>
    <w:rsid w:val="00E21244"/>
    <w:rsid w:val="00E215B4"/>
    <w:rsid w:val="00E21D35"/>
    <w:rsid w:val="00E22719"/>
    <w:rsid w:val="00E2350F"/>
    <w:rsid w:val="00E23DFA"/>
    <w:rsid w:val="00E24A04"/>
    <w:rsid w:val="00E24CDF"/>
    <w:rsid w:val="00E256A3"/>
    <w:rsid w:val="00E26105"/>
    <w:rsid w:val="00E2663B"/>
    <w:rsid w:val="00E26DFD"/>
    <w:rsid w:val="00E2716E"/>
    <w:rsid w:val="00E27A00"/>
    <w:rsid w:val="00E31550"/>
    <w:rsid w:val="00E31EDA"/>
    <w:rsid w:val="00E327B9"/>
    <w:rsid w:val="00E3288E"/>
    <w:rsid w:val="00E33B10"/>
    <w:rsid w:val="00E3518E"/>
    <w:rsid w:val="00E35262"/>
    <w:rsid w:val="00E369E3"/>
    <w:rsid w:val="00E36F5B"/>
    <w:rsid w:val="00E37F71"/>
    <w:rsid w:val="00E403E6"/>
    <w:rsid w:val="00E41545"/>
    <w:rsid w:val="00E42BA9"/>
    <w:rsid w:val="00E43399"/>
    <w:rsid w:val="00E45A6A"/>
    <w:rsid w:val="00E463D3"/>
    <w:rsid w:val="00E4720B"/>
    <w:rsid w:val="00E4787C"/>
    <w:rsid w:val="00E47B42"/>
    <w:rsid w:val="00E47EBE"/>
    <w:rsid w:val="00E5016C"/>
    <w:rsid w:val="00E50AC3"/>
    <w:rsid w:val="00E519BC"/>
    <w:rsid w:val="00E51CDC"/>
    <w:rsid w:val="00E51D8B"/>
    <w:rsid w:val="00E52BD9"/>
    <w:rsid w:val="00E52E0F"/>
    <w:rsid w:val="00E535D4"/>
    <w:rsid w:val="00E54404"/>
    <w:rsid w:val="00E54593"/>
    <w:rsid w:val="00E54955"/>
    <w:rsid w:val="00E54D3D"/>
    <w:rsid w:val="00E54ED9"/>
    <w:rsid w:val="00E56654"/>
    <w:rsid w:val="00E5669A"/>
    <w:rsid w:val="00E56F6B"/>
    <w:rsid w:val="00E57123"/>
    <w:rsid w:val="00E57864"/>
    <w:rsid w:val="00E57D5F"/>
    <w:rsid w:val="00E621E3"/>
    <w:rsid w:val="00E626AC"/>
    <w:rsid w:val="00E62920"/>
    <w:rsid w:val="00E63519"/>
    <w:rsid w:val="00E6398C"/>
    <w:rsid w:val="00E64FB5"/>
    <w:rsid w:val="00E64FD7"/>
    <w:rsid w:val="00E6503D"/>
    <w:rsid w:val="00E6556D"/>
    <w:rsid w:val="00E657D5"/>
    <w:rsid w:val="00E6613C"/>
    <w:rsid w:val="00E66CFD"/>
    <w:rsid w:val="00E67042"/>
    <w:rsid w:val="00E670B4"/>
    <w:rsid w:val="00E707CA"/>
    <w:rsid w:val="00E70B47"/>
    <w:rsid w:val="00E70E06"/>
    <w:rsid w:val="00E725B9"/>
    <w:rsid w:val="00E728CB"/>
    <w:rsid w:val="00E72BBC"/>
    <w:rsid w:val="00E7339D"/>
    <w:rsid w:val="00E741ED"/>
    <w:rsid w:val="00E75324"/>
    <w:rsid w:val="00E75F6B"/>
    <w:rsid w:val="00E763B3"/>
    <w:rsid w:val="00E767E0"/>
    <w:rsid w:val="00E768CE"/>
    <w:rsid w:val="00E800D4"/>
    <w:rsid w:val="00E8010F"/>
    <w:rsid w:val="00E8086F"/>
    <w:rsid w:val="00E80FB0"/>
    <w:rsid w:val="00E814C0"/>
    <w:rsid w:val="00E820C0"/>
    <w:rsid w:val="00E82121"/>
    <w:rsid w:val="00E8299D"/>
    <w:rsid w:val="00E8498C"/>
    <w:rsid w:val="00E863DD"/>
    <w:rsid w:val="00E87366"/>
    <w:rsid w:val="00E87B65"/>
    <w:rsid w:val="00E90519"/>
    <w:rsid w:val="00E90831"/>
    <w:rsid w:val="00E91B3E"/>
    <w:rsid w:val="00E93962"/>
    <w:rsid w:val="00E94917"/>
    <w:rsid w:val="00E94E18"/>
    <w:rsid w:val="00E95017"/>
    <w:rsid w:val="00E958B0"/>
    <w:rsid w:val="00E969CF"/>
    <w:rsid w:val="00E9724A"/>
    <w:rsid w:val="00E97647"/>
    <w:rsid w:val="00EA04ED"/>
    <w:rsid w:val="00EA07BC"/>
    <w:rsid w:val="00EA0B72"/>
    <w:rsid w:val="00EA1198"/>
    <w:rsid w:val="00EA1B97"/>
    <w:rsid w:val="00EA1EFA"/>
    <w:rsid w:val="00EA2012"/>
    <w:rsid w:val="00EA2B30"/>
    <w:rsid w:val="00EA372E"/>
    <w:rsid w:val="00EA4657"/>
    <w:rsid w:val="00EA4C2D"/>
    <w:rsid w:val="00EA4E0A"/>
    <w:rsid w:val="00EA522E"/>
    <w:rsid w:val="00EA5E22"/>
    <w:rsid w:val="00EA5FD4"/>
    <w:rsid w:val="00EA6C1D"/>
    <w:rsid w:val="00EA74C7"/>
    <w:rsid w:val="00EA7554"/>
    <w:rsid w:val="00EA7999"/>
    <w:rsid w:val="00EA7E0B"/>
    <w:rsid w:val="00EB00EB"/>
    <w:rsid w:val="00EB121C"/>
    <w:rsid w:val="00EB1C07"/>
    <w:rsid w:val="00EB1FA1"/>
    <w:rsid w:val="00EB4C5C"/>
    <w:rsid w:val="00EB5016"/>
    <w:rsid w:val="00EB5907"/>
    <w:rsid w:val="00EB62C5"/>
    <w:rsid w:val="00EB6624"/>
    <w:rsid w:val="00EB68C1"/>
    <w:rsid w:val="00EB6D83"/>
    <w:rsid w:val="00EB6EF5"/>
    <w:rsid w:val="00EB7B6A"/>
    <w:rsid w:val="00EC1445"/>
    <w:rsid w:val="00EC362E"/>
    <w:rsid w:val="00EC3EA1"/>
    <w:rsid w:val="00EC56AB"/>
    <w:rsid w:val="00EC627B"/>
    <w:rsid w:val="00ED21A2"/>
    <w:rsid w:val="00ED2D55"/>
    <w:rsid w:val="00ED4EA2"/>
    <w:rsid w:val="00ED67CF"/>
    <w:rsid w:val="00ED7769"/>
    <w:rsid w:val="00ED79BB"/>
    <w:rsid w:val="00ED7C61"/>
    <w:rsid w:val="00ED7EC0"/>
    <w:rsid w:val="00EE01C8"/>
    <w:rsid w:val="00EE18DB"/>
    <w:rsid w:val="00EE2154"/>
    <w:rsid w:val="00EE2F56"/>
    <w:rsid w:val="00EE3734"/>
    <w:rsid w:val="00EE5AD0"/>
    <w:rsid w:val="00EE6682"/>
    <w:rsid w:val="00EF06E2"/>
    <w:rsid w:val="00EF0EEB"/>
    <w:rsid w:val="00EF2850"/>
    <w:rsid w:val="00EF2EBD"/>
    <w:rsid w:val="00EF311A"/>
    <w:rsid w:val="00EF312B"/>
    <w:rsid w:val="00EF34EC"/>
    <w:rsid w:val="00EF3FEA"/>
    <w:rsid w:val="00EF40F8"/>
    <w:rsid w:val="00EF4794"/>
    <w:rsid w:val="00EF4BCD"/>
    <w:rsid w:val="00EF5B49"/>
    <w:rsid w:val="00EF5BC4"/>
    <w:rsid w:val="00EF5E22"/>
    <w:rsid w:val="00EF6D7D"/>
    <w:rsid w:val="00F020E5"/>
    <w:rsid w:val="00F02B16"/>
    <w:rsid w:val="00F056C4"/>
    <w:rsid w:val="00F0673B"/>
    <w:rsid w:val="00F0676E"/>
    <w:rsid w:val="00F0727C"/>
    <w:rsid w:val="00F1120D"/>
    <w:rsid w:val="00F11C82"/>
    <w:rsid w:val="00F13649"/>
    <w:rsid w:val="00F13FD5"/>
    <w:rsid w:val="00F14037"/>
    <w:rsid w:val="00F14921"/>
    <w:rsid w:val="00F14E60"/>
    <w:rsid w:val="00F15472"/>
    <w:rsid w:val="00F16571"/>
    <w:rsid w:val="00F17DC4"/>
    <w:rsid w:val="00F20518"/>
    <w:rsid w:val="00F20777"/>
    <w:rsid w:val="00F2099F"/>
    <w:rsid w:val="00F20AD5"/>
    <w:rsid w:val="00F215FD"/>
    <w:rsid w:val="00F22764"/>
    <w:rsid w:val="00F22FB0"/>
    <w:rsid w:val="00F242C1"/>
    <w:rsid w:val="00F24497"/>
    <w:rsid w:val="00F257F8"/>
    <w:rsid w:val="00F26295"/>
    <w:rsid w:val="00F26F5D"/>
    <w:rsid w:val="00F26F76"/>
    <w:rsid w:val="00F27268"/>
    <w:rsid w:val="00F276BE"/>
    <w:rsid w:val="00F31F1F"/>
    <w:rsid w:val="00F3202E"/>
    <w:rsid w:val="00F32AA1"/>
    <w:rsid w:val="00F33B2A"/>
    <w:rsid w:val="00F33E04"/>
    <w:rsid w:val="00F3476C"/>
    <w:rsid w:val="00F34D00"/>
    <w:rsid w:val="00F35D35"/>
    <w:rsid w:val="00F35E01"/>
    <w:rsid w:val="00F369F1"/>
    <w:rsid w:val="00F37040"/>
    <w:rsid w:val="00F3796B"/>
    <w:rsid w:val="00F37B81"/>
    <w:rsid w:val="00F37E99"/>
    <w:rsid w:val="00F42B82"/>
    <w:rsid w:val="00F43913"/>
    <w:rsid w:val="00F43CA1"/>
    <w:rsid w:val="00F43E28"/>
    <w:rsid w:val="00F44530"/>
    <w:rsid w:val="00F44CFC"/>
    <w:rsid w:val="00F44D9C"/>
    <w:rsid w:val="00F45421"/>
    <w:rsid w:val="00F45A00"/>
    <w:rsid w:val="00F45C45"/>
    <w:rsid w:val="00F46D77"/>
    <w:rsid w:val="00F4710E"/>
    <w:rsid w:val="00F47E61"/>
    <w:rsid w:val="00F5108D"/>
    <w:rsid w:val="00F51D04"/>
    <w:rsid w:val="00F525C5"/>
    <w:rsid w:val="00F52B58"/>
    <w:rsid w:val="00F52D0E"/>
    <w:rsid w:val="00F53B29"/>
    <w:rsid w:val="00F53D18"/>
    <w:rsid w:val="00F53EE8"/>
    <w:rsid w:val="00F545B2"/>
    <w:rsid w:val="00F54BFE"/>
    <w:rsid w:val="00F5576C"/>
    <w:rsid w:val="00F558EA"/>
    <w:rsid w:val="00F55FDB"/>
    <w:rsid w:val="00F56802"/>
    <w:rsid w:val="00F572CF"/>
    <w:rsid w:val="00F57814"/>
    <w:rsid w:val="00F60496"/>
    <w:rsid w:val="00F61978"/>
    <w:rsid w:val="00F63527"/>
    <w:rsid w:val="00F63739"/>
    <w:rsid w:val="00F63819"/>
    <w:rsid w:val="00F6413D"/>
    <w:rsid w:val="00F65275"/>
    <w:rsid w:val="00F65E97"/>
    <w:rsid w:val="00F6767D"/>
    <w:rsid w:val="00F679FF"/>
    <w:rsid w:val="00F70672"/>
    <w:rsid w:val="00F71354"/>
    <w:rsid w:val="00F726C5"/>
    <w:rsid w:val="00F72CED"/>
    <w:rsid w:val="00F73BF1"/>
    <w:rsid w:val="00F740D8"/>
    <w:rsid w:val="00F74FC8"/>
    <w:rsid w:val="00F75B5A"/>
    <w:rsid w:val="00F75C92"/>
    <w:rsid w:val="00F77146"/>
    <w:rsid w:val="00F77767"/>
    <w:rsid w:val="00F77B3E"/>
    <w:rsid w:val="00F80C9F"/>
    <w:rsid w:val="00F81357"/>
    <w:rsid w:val="00F81935"/>
    <w:rsid w:val="00F81FFB"/>
    <w:rsid w:val="00F821B7"/>
    <w:rsid w:val="00F8232A"/>
    <w:rsid w:val="00F825D9"/>
    <w:rsid w:val="00F8317C"/>
    <w:rsid w:val="00F83244"/>
    <w:rsid w:val="00F83A04"/>
    <w:rsid w:val="00F84580"/>
    <w:rsid w:val="00F847EC"/>
    <w:rsid w:val="00F84F68"/>
    <w:rsid w:val="00F8618D"/>
    <w:rsid w:val="00F86287"/>
    <w:rsid w:val="00F866D5"/>
    <w:rsid w:val="00F8681A"/>
    <w:rsid w:val="00F86832"/>
    <w:rsid w:val="00F86C63"/>
    <w:rsid w:val="00F86DC3"/>
    <w:rsid w:val="00F8733F"/>
    <w:rsid w:val="00F873A0"/>
    <w:rsid w:val="00F874C5"/>
    <w:rsid w:val="00F901B0"/>
    <w:rsid w:val="00F90EF2"/>
    <w:rsid w:val="00F90F82"/>
    <w:rsid w:val="00F91AD5"/>
    <w:rsid w:val="00F91E11"/>
    <w:rsid w:val="00F9275A"/>
    <w:rsid w:val="00F9344F"/>
    <w:rsid w:val="00F94465"/>
    <w:rsid w:val="00F94CC8"/>
    <w:rsid w:val="00F9540E"/>
    <w:rsid w:val="00F95A70"/>
    <w:rsid w:val="00F97DE3"/>
    <w:rsid w:val="00FA02FD"/>
    <w:rsid w:val="00FA074F"/>
    <w:rsid w:val="00FA330A"/>
    <w:rsid w:val="00FA34CE"/>
    <w:rsid w:val="00FA4AB7"/>
    <w:rsid w:val="00FA5470"/>
    <w:rsid w:val="00FA779A"/>
    <w:rsid w:val="00FA7A79"/>
    <w:rsid w:val="00FA7B2F"/>
    <w:rsid w:val="00FB0824"/>
    <w:rsid w:val="00FB1779"/>
    <w:rsid w:val="00FB1A08"/>
    <w:rsid w:val="00FB22CA"/>
    <w:rsid w:val="00FB31EC"/>
    <w:rsid w:val="00FB37A7"/>
    <w:rsid w:val="00FB3D7F"/>
    <w:rsid w:val="00FB50B7"/>
    <w:rsid w:val="00FB51A2"/>
    <w:rsid w:val="00FB65B5"/>
    <w:rsid w:val="00FB6BC9"/>
    <w:rsid w:val="00FB7896"/>
    <w:rsid w:val="00FC1329"/>
    <w:rsid w:val="00FC14A3"/>
    <w:rsid w:val="00FC14EE"/>
    <w:rsid w:val="00FC179C"/>
    <w:rsid w:val="00FC33D2"/>
    <w:rsid w:val="00FC3A18"/>
    <w:rsid w:val="00FC3C84"/>
    <w:rsid w:val="00FC4F10"/>
    <w:rsid w:val="00FC6068"/>
    <w:rsid w:val="00FD1A4E"/>
    <w:rsid w:val="00FD1C32"/>
    <w:rsid w:val="00FD270C"/>
    <w:rsid w:val="00FD28DE"/>
    <w:rsid w:val="00FD2B78"/>
    <w:rsid w:val="00FD412A"/>
    <w:rsid w:val="00FD473F"/>
    <w:rsid w:val="00FD48BE"/>
    <w:rsid w:val="00FD4BE5"/>
    <w:rsid w:val="00FD698F"/>
    <w:rsid w:val="00FD7C63"/>
    <w:rsid w:val="00FD7D4B"/>
    <w:rsid w:val="00FE0048"/>
    <w:rsid w:val="00FE0C8F"/>
    <w:rsid w:val="00FE1EE7"/>
    <w:rsid w:val="00FE2A42"/>
    <w:rsid w:val="00FE3DD3"/>
    <w:rsid w:val="00FE4483"/>
    <w:rsid w:val="00FE465B"/>
    <w:rsid w:val="00FE4C46"/>
    <w:rsid w:val="00FE6571"/>
    <w:rsid w:val="00FE6C7C"/>
    <w:rsid w:val="00FE7876"/>
    <w:rsid w:val="00FF06DA"/>
    <w:rsid w:val="00FF0755"/>
    <w:rsid w:val="00FF098C"/>
    <w:rsid w:val="00FF1EAA"/>
    <w:rsid w:val="00FF3855"/>
    <w:rsid w:val="00FF4A00"/>
    <w:rsid w:val="00FF7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4993BA2"/>
  <w15:docId w15:val="{0A25425E-BD2F-4607-8BDE-61EE797E5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0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4535"/>
    <w:rPr>
      <w:sz w:val="22"/>
      <w:szCs w:val="22"/>
      <w:lang w:val="es-PE" w:eastAsia="es-ES"/>
    </w:rPr>
  </w:style>
  <w:style w:type="paragraph" w:styleId="Ttulo1">
    <w:name w:val="heading 1"/>
    <w:next w:val="Normal"/>
    <w:link w:val="Ttulo1Car"/>
    <w:qFormat/>
    <w:rsid w:val="00BB5716"/>
    <w:pPr>
      <w:keepNext/>
      <w:outlineLvl w:val="0"/>
    </w:pPr>
    <w:rPr>
      <w:rFonts w:eastAsia="Times New Roman" w:cs="Arial"/>
      <w:b/>
      <w:bCs/>
      <w:kern w:val="32"/>
      <w:sz w:val="56"/>
      <w:szCs w:val="32"/>
      <w:lang w:val="es-ES" w:eastAsia="es-ES"/>
    </w:rPr>
  </w:style>
  <w:style w:type="paragraph" w:styleId="Ttulo2">
    <w:name w:val="heading 2"/>
    <w:basedOn w:val="Ttulo1"/>
    <w:next w:val="Normal"/>
    <w:link w:val="Ttulo2Car"/>
    <w:qFormat/>
    <w:rsid w:val="00BB5716"/>
    <w:pPr>
      <w:outlineLvl w:val="1"/>
    </w:pPr>
    <w:rPr>
      <w:bCs w:val="0"/>
      <w:iCs/>
      <w:sz w:val="40"/>
      <w:szCs w:val="28"/>
    </w:rPr>
  </w:style>
  <w:style w:type="paragraph" w:styleId="Ttulo3">
    <w:name w:val="heading 3"/>
    <w:aliases w:val="H3,h3,Level 3 Topic Heading,h31,h32,L3,l3,l31,3,3rd level,Head 3,subhead,1.,TF-Overskrift 3,Subhead,titre 1.1.1,ITT t3,PA Minor Section,l32,CT,l3+toc 3,level3,31,subhead1,1.2,TF-Overskrift 31,text,h33,l33,h311,l311,32,3rd level1,Head 31,1.3,u3"/>
    <w:basedOn w:val="Ttulo1"/>
    <w:next w:val="Normal"/>
    <w:link w:val="Ttulo3Car"/>
    <w:qFormat/>
    <w:rsid w:val="00BB5716"/>
    <w:pPr>
      <w:outlineLvl w:val="2"/>
    </w:pPr>
    <w:rPr>
      <w:bCs w:val="0"/>
      <w:sz w:val="28"/>
      <w:szCs w:val="26"/>
    </w:rPr>
  </w:style>
  <w:style w:type="paragraph" w:styleId="Ttulo4">
    <w:name w:val="heading 4"/>
    <w:aliases w:val="H4,h4,14,l4,4,141,h41,l41,41,142,h42,l42,h43,a.,Map Title,42,parapoint,¶,143,h44,l43,43,1411,h411,l411,411,1421,h421,l421,h431,a.1,Map Title1,421,parapoint1,¶1,H41,Heading 4-number,Livello 4,struct4,Unterunterabschnitt + 10 pt,Allineato a ..."/>
    <w:basedOn w:val="Normal"/>
    <w:next w:val="Normal"/>
    <w:link w:val="Ttulo4Car"/>
    <w:unhideWhenUsed/>
    <w:qFormat/>
    <w:rsid w:val="006146E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aliases w:val="H5,h5,Livello 5,struct5"/>
    <w:basedOn w:val="Normal"/>
    <w:next w:val="Normal"/>
    <w:link w:val="Ttulo5Car"/>
    <w:unhideWhenUsed/>
    <w:qFormat/>
    <w:rsid w:val="006146E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146EC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sid w:val="00BB5716"/>
    <w:rPr>
      <w:rFonts w:ascii="Calibri" w:eastAsia="Times New Roman" w:hAnsi="Calibri" w:cs="Arial"/>
      <w:b/>
      <w:bCs/>
      <w:kern w:val="32"/>
      <w:sz w:val="56"/>
      <w:szCs w:val="32"/>
      <w:lang w:eastAsia="es-ES"/>
    </w:rPr>
  </w:style>
  <w:style w:type="character" w:customStyle="1" w:styleId="Ttulo2Car">
    <w:name w:val="Título 2 Car"/>
    <w:link w:val="Ttulo2"/>
    <w:rsid w:val="00BB5716"/>
    <w:rPr>
      <w:rFonts w:ascii="Calibri" w:eastAsia="Times New Roman" w:hAnsi="Calibri" w:cs="Arial"/>
      <w:b/>
      <w:iCs/>
      <w:kern w:val="32"/>
      <w:sz w:val="40"/>
      <w:szCs w:val="28"/>
      <w:lang w:eastAsia="es-ES"/>
    </w:rPr>
  </w:style>
  <w:style w:type="character" w:customStyle="1" w:styleId="Ttulo3Car">
    <w:name w:val="Título 3 Car"/>
    <w:aliases w:val="H3 Car,h3 Car,Level 3 Topic Heading Car,h31 Car,h32 Car,L3 Car,l3 Car,l31 Car,3 Car,3rd level Car,Head 3 Car,subhead Car,1. Car,TF-Overskrift 3 Car,Subhead Car,titre 1.1.1 Car,ITT t3 Car,PA Minor Section Car,l32 Car,CT Car,l3+toc 3 Car"/>
    <w:link w:val="Ttulo3"/>
    <w:rsid w:val="00BB5716"/>
    <w:rPr>
      <w:rFonts w:ascii="Calibri" w:eastAsia="Times New Roman" w:hAnsi="Calibri" w:cs="Arial"/>
      <w:b/>
      <w:kern w:val="32"/>
      <w:sz w:val="28"/>
      <w:szCs w:val="26"/>
      <w:lang w:eastAsia="es-ES"/>
    </w:rPr>
  </w:style>
  <w:style w:type="character" w:customStyle="1" w:styleId="Ttulo4Car">
    <w:name w:val="Título 4 Car"/>
    <w:aliases w:val="H4 Car,h4 Car,14 Car,l4 Car,4 Car,141 Car,h41 Car,l41 Car,41 Car,142 Car,h42 Car,l42 Car,h43 Car,a. Car,Map Title Car,42 Car,parapoint Car,¶ Car,143 Car,h44 Car,l43 Car,43 Car,1411 Car,h411 Car,l411 Car,411 Car,1421 Car,h421 Car,l421 Car"/>
    <w:basedOn w:val="Fuentedeprrafopredeter"/>
    <w:link w:val="Ttulo4"/>
    <w:rsid w:val="006146EC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val="es-ES" w:eastAsia="es-ES"/>
    </w:rPr>
  </w:style>
  <w:style w:type="character" w:customStyle="1" w:styleId="Ttulo5Car">
    <w:name w:val="Título 5 Car"/>
    <w:aliases w:val="H5 Car,h5 Car,Livello 5 Car,struct5 Car"/>
    <w:basedOn w:val="Fuentedeprrafopredeter"/>
    <w:link w:val="Ttulo5"/>
    <w:rsid w:val="006146EC"/>
    <w:rPr>
      <w:rFonts w:asciiTheme="majorHAnsi" w:eastAsiaTheme="majorEastAsia" w:hAnsiTheme="majorHAnsi" w:cstheme="majorBidi"/>
      <w:color w:val="243F60" w:themeColor="accent1" w:themeShade="7F"/>
      <w:sz w:val="22"/>
      <w:szCs w:val="22"/>
      <w:lang w:val="es-ES" w:eastAsia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146EC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76B50"/>
    <w:rPr>
      <w:rFonts w:ascii="Tahoma" w:hAnsi="Tahoma" w:cs="Tahoma"/>
      <w:sz w:val="16"/>
      <w:szCs w:val="16"/>
      <w:lang w:eastAsia="en-US"/>
    </w:rPr>
  </w:style>
  <w:style w:type="character" w:customStyle="1" w:styleId="TextodegloboCar">
    <w:name w:val="Texto de globo Car"/>
    <w:link w:val="Textodeglobo"/>
    <w:uiPriority w:val="99"/>
    <w:semiHidden/>
    <w:rsid w:val="00276B5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character" w:customStyle="1" w:styleId="EncabezadoCar">
    <w:name w:val="Encabezado Car"/>
    <w:basedOn w:val="Fuentedeprrafopredeter"/>
    <w:link w:val="Encabezado"/>
    <w:rsid w:val="00276B50"/>
  </w:style>
  <w:style w:type="paragraph" w:styleId="Piedepgina">
    <w:name w:val="footer"/>
    <w:basedOn w:val="Normal"/>
    <w:link w:val="PiedepginaCar"/>
    <w:uiPriority w:val="99"/>
    <w:unhideWhenUsed/>
    <w:rsid w:val="00276B50"/>
    <w:pPr>
      <w:tabs>
        <w:tab w:val="center" w:pos="4252"/>
        <w:tab w:val="right" w:pos="8504"/>
      </w:tabs>
    </w:pPr>
    <w:rPr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76B50"/>
  </w:style>
  <w:style w:type="paragraph" w:styleId="Sinespaciado">
    <w:name w:val="No Spacing"/>
    <w:link w:val="SinespaciadoCar"/>
    <w:uiPriority w:val="1"/>
    <w:qFormat/>
    <w:rsid w:val="00522202"/>
    <w:rPr>
      <w:rFonts w:eastAsia="Times New Roman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522202"/>
    <w:rPr>
      <w:rFonts w:eastAsia="Times New Roman"/>
    </w:rPr>
  </w:style>
  <w:style w:type="character" w:styleId="Nmerodepgina">
    <w:name w:val="page number"/>
    <w:unhideWhenUsed/>
    <w:rsid w:val="00522202"/>
    <w:rPr>
      <w:rFonts w:eastAsia="Times New Roman" w:cs="Times New Roman"/>
      <w:bCs w:val="0"/>
      <w:iCs w:val="0"/>
      <w:szCs w:val="22"/>
      <w:lang w:val="es-ES"/>
    </w:rPr>
  </w:style>
  <w:style w:type="paragraph" w:styleId="Textoindependiente2">
    <w:name w:val="Body Text 2"/>
    <w:basedOn w:val="Normal"/>
    <w:link w:val="Textoindependiente2Car"/>
    <w:semiHidden/>
    <w:rsid w:val="00BB5716"/>
    <w:pPr>
      <w:jc w:val="center"/>
    </w:pPr>
    <w:rPr>
      <w:rFonts w:ascii="Trebuchet MS" w:eastAsia="Times New Roman" w:hAnsi="Trebuchet MS"/>
      <w:sz w:val="96"/>
      <w:szCs w:val="24"/>
      <w:lang w:val="es-AR"/>
    </w:rPr>
  </w:style>
  <w:style w:type="character" w:customStyle="1" w:styleId="Textoindependiente2Car">
    <w:name w:val="Texto independiente 2 Car"/>
    <w:link w:val="Textoindependiente2"/>
    <w:semiHidden/>
    <w:rsid w:val="00BB5716"/>
    <w:rPr>
      <w:rFonts w:ascii="Trebuchet MS" w:eastAsia="Times New Roman" w:hAnsi="Trebuchet MS" w:cs="Times New Roman"/>
      <w:sz w:val="96"/>
      <w:szCs w:val="24"/>
      <w:lang w:val="es-AR" w:eastAsia="es-ES"/>
    </w:rPr>
  </w:style>
  <w:style w:type="paragraph" w:styleId="TDC1">
    <w:name w:val="toc 1"/>
    <w:basedOn w:val="Normal"/>
    <w:next w:val="Normal"/>
    <w:autoRedefine/>
    <w:uiPriority w:val="39"/>
    <w:qFormat/>
    <w:rsid w:val="001B5D0B"/>
    <w:pPr>
      <w:spacing w:before="240" w:after="120"/>
    </w:pPr>
    <w:rPr>
      <w:rFonts w:ascii="Times New Roman" w:eastAsia="Times New Roman" w:hAnsi="Times New Roman"/>
      <w:b/>
      <w:bCs/>
      <w:sz w:val="20"/>
      <w:szCs w:val="20"/>
    </w:rPr>
  </w:style>
  <w:style w:type="character" w:styleId="Hipervnculo">
    <w:name w:val="Hyperlink"/>
    <w:uiPriority w:val="99"/>
    <w:rsid w:val="001B5D0B"/>
    <w:rPr>
      <w:color w:val="0000FF"/>
      <w:u w:val="single"/>
    </w:rPr>
  </w:style>
  <w:style w:type="paragraph" w:styleId="TDC2">
    <w:name w:val="toc 2"/>
    <w:basedOn w:val="Normal"/>
    <w:next w:val="Normal"/>
    <w:autoRedefine/>
    <w:uiPriority w:val="39"/>
    <w:qFormat/>
    <w:rsid w:val="001B5D0B"/>
    <w:pPr>
      <w:spacing w:before="120"/>
      <w:ind w:left="200"/>
    </w:pPr>
    <w:rPr>
      <w:rFonts w:ascii="Times New Roman" w:eastAsia="Times New Roman" w:hAnsi="Times New Roman"/>
      <w:i/>
      <w:iCs/>
      <w:sz w:val="20"/>
      <w:szCs w:val="20"/>
    </w:rPr>
  </w:style>
  <w:style w:type="paragraph" w:styleId="TDC3">
    <w:name w:val="toc 3"/>
    <w:basedOn w:val="Normal"/>
    <w:next w:val="Normal"/>
    <w:autoRedefine/>
    <w:uiPriority w:val="39"/>
    <w:qFormat/>
    <w:rsid w:val="001B5D0B"/>
    <w:pPr>
      <w:ind w:left="400"/>
    </w:pPr>
    <w:rPr>
      <w:rFonts w:ascii="Times New Roman" w:eastAsia="Times New Roman" w:hAnsi="Times New Roman"/>
      <w:sz w:val="20"/>
      <w:szCs w:val="20"/>
    </w:rPr>
  </w:style>
  <w:style w:type="paragraph" w:styleId="NormalWeb">
    <w:name w:val="Normal (Web)"/>
    <w:basedOn w:val="Normal"/>
    <w:uiPriority w:val="99"/>
    <w:unhideWhenUsed/>
    <w:rsid w:val="00B83312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s-AR" w:eastAsia="es-AR"/>
    </w:rPr>
  </w:style>
  <w:style w:type="paragraph" w:styleId="Prrafodelista">
    <w:name w:val="List Paragraph"/>
    <w:aliases w:val="Use Case List Paragraph,Bullet 1,lp1,List Paragraph1,List Paragraph11,Bullet Number,Bullet List,FooterText,lp11,numbered,Paragraphe de liste1,Bulletr List Paragraph,列出段落,列出段落1,Titulo parrafo,Punto,Titulo de Fígura,TITULO A,AB List 1,Ref"/>
    <w:basedOn w:val="Normal"/>
    <w:link w:val="PrrafodelistaCar"/>
    <w:uiPriority w:val="34"/>
    <w:qFormat/>
    <w:rsid w:val="00AE43D6"/>
    <w:pPr>
      <w:ind w:left="720"/>
      <w:contextualSpacing/>
    </w:pPr>
  </w:style>
  <w:style w:type="character" w:customStyle="1" w:styleId="PrrafodelistaCar">
    <w:name w:val="Párrafo de lista Car"/>
    <w:aliases w:val="Use Case List Paragraph Car,Bullet 1 Car,lp1 Car,List Paragraph1 Car,List Paragraph11 Car,Bullet Number Car,Bullet List Car,FooterText Car,lp11 Car,numbered Car,Paragraphe de liste1 Car,Bulletr List Paragraph Car,列出段落 Car,列出段落1 Car"/>
    <w:link w:val="Prrafodelista"/>
    <w:uiPriority w:val="34"/>
    <w:qFormat/>
    <w:rsid w:val="006146EC"/>
    <w:rPr>
      <w:sz w:val="22"/>
      <w:szCs w:val="22"/>
      <w:lang w:val="es-ES" w:eastAsia="es-ES"/>
    </w:rPr>
  </w:style>
  <w:style w:type="table" w:styleId="Tablaconcuadrcula">
    <w:name w:val="Table Grid"/>
    <w:basedOn w:val="Tablanormal"/>
    <w:rsid w:val="002075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semiHidden/>
    <w:unhideWhenUsed/>
    <w:rsid w:val="002B3424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2B342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2B3424"/>
    <w:rPr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B342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B3424"/>
    <w:rPr>
      <w:b/>
      <w:bCs/>
      <w:lang w:val="es-ES"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3454CB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s-AR" w:eastAsia="es-AR"/>
    </w:rPr>
  </w:style>
  <w:style w:type="paragraph" w:styleId="Subttulo">
    <w:name w:val="Subtitle"/>
    <w:basedOn w:val="Normal"/>
    <w:link w:val="SubttuloCar"/>
    <w:qFormat/>
    <w:rsid w:val="004E290E"/>
    <w:rPr>
      <w:rFonts w:ascii="Times New Roman" w:eastAsia="Times New Roman" w:hAnsi="Times New Roman"/>
      <w:b/>
      <w:bCs/>
      <w:sz w:val="32"/>
      <w:szCs w:val="24"/>
    </w:rPr>
  </w:style>
  <w:style w:type="character" w:customStyle="1" w:styleId="SubttuloCar">
    <w:name w:val="Subtítulo Car"/>
    <w:basedOn w:val="Fuentedeprrafopredeter"/>
    <w:link w:val="Subttulo"/>
    <w:rsid w:val="004E290E"/>
    <w:rPr>
      <w:rFonts w:ascii="Times New Roman" w:eastAsia="Times New Roman" w:hAnsi="Times New Roman"/>
      <w:b/>
      <w:bCs/>
      <w:sz w:val="32"/>
      <w:szCs w:val="24"/>
      <w:lang w:val="es-ES" w:eastAsia="es-ES"/>
    </w:rPr>
  </w:style>
  <w:style w:type="paragraph" w:customStyle="1" w:styleId="Default">
    <w:name w:val="Default"/>
    <w:rsid w:val="00477DA2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  <w:lang w:val="en-US" w:eastAsia="en-US"/>
    </w:rPr>
  </w:style>
  <w:style w:type="character" w:styleId="nfasisintenso">
    <w:name w:val="Intense Emphasis"/>
    <w:basedOn w:val="Fuentedeprrafopredeter"/>
    <w:uiPriority w:val="21"/>
    <w:qFormat/>
    <w:rsid w:val="006146EC"/>
    <w:rPr>
      <w:b/>
      <w:bCs/>
      <w:i/>
      <w:iCs/>
      <w:color w:val="4F81BD" w:themeColor="accent1"/>
    </w:rPr>
  </w:style>
  <w:style w:type="paragraph" w:styleId="Textoindependiente">
    <w:name w:val="Body Text"/>
    <w:basedOn w:val="Normal"/>
    <w:link w:val="TextoindependienteCar"/>
    <w:uiPriority w:val="99"/>
    <w:semiHidden/>
    <w:rsid w:val="006146EC"/>
    <w:pPr>
      <w:spacing w:after="120"/>
      <w:ind w:left="709"/>
      <w:jc w:val="both"/>
    </w:pPr>
    <w:rPr>
      <w:rFonts w:ascii="Verdana" w:eastAsia="Times New Roman" w:hAnsi="Verdana"/>
      <w:sz w:val="20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146EC"/>
    <w:rPr>
      <w:rFonts w:ascii="Verdana" w:eastAsia="Times New Roman" w:hAnsi="Verdana"/>
      <w:szCs w:val="24"/>
      <w:lang w:val="es-ES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semiHidden/>
    <w:rsid w:val="006146EC"/>
    <w:rPr>
      <w:rFonts w:ascii="Verdana" w:eastAsia="Times New Roman" w:hAnsi="Verdana"/>
      <w:szCs w:val="24"/>
      <w:lang w:eastAsia="es-ES"/>
    </w:rPr>
  </w:style>
  <w:style w:type="paragraph" w:styleId="Sangradetextonormal">
    <w:name w:val="Body Text Indent"/>
    <w:basedOn w:val="Normal"/>
    <w:link w:val="SangradetextonormalCar"/>
    <w:semiHidden/>
    <w:rsid w:val="006146EC"/>
    <w:pPr>
      <w:spacing w:after="120"/>
      <w:ind w:left="283"/>
      <w:jc w:val="both"/>
    </w:pPr>
    <w:rPr>
      <w:rFonts w:ascii="Verdana" w:eastAsia="Times New Roman" w:hAnsi="Verdana"/>
      <w:sz w:val="20"/>
      <w:szCs w:val="24"/>
      <w:lang w:val="es-AR"/>
    </w:rPr>
  </w:style>
  <w:style w:type="character" w:customStyle="1" w:styleId="SangradetextonormalCar1">
    <w:name w:val="Sangría de texto normal Car1"/>
    <w:basedOn w:val="Fuentedeprrafopredeter"/>
    <w:uiPriority w:val="99"/>
    <w:semiHidden/>
    <w:rsid w:val="006146EC"/>
    <w:rPr>
      <w:sz w:val="22"/>
      <w:szCs w:val="22"/>
      <w:lang w:val="es-ES" w:eastAsia="es-ES"/>
    </w:rPr>
  </w:style>
  <w:style w:type="paragraph" w:customStyle="1" w:styleId="Prrafodelista1">
    <w:name w:val="Párrafo de lista1"/>
    <w:basedOn w:val="Normal"/>
    <w:uiPriority w:val="34"/>
    <w:qFormat/>
    <w:rsid w:val="006146EC"/>
    <w:pPr>
      <w:spacing w:after="240"/>
      <w:ind w:left="720"/>
      <w:contextualSpacing/>
      <w:jc w:val="both"/>
    </w:pPr>
    <w:rPr>
      <w:rFonts w:ascii="Verdana" w:eastAsia="Times New Roman" w:hAnsi="Verdana"/>
      <w:sz w:val="20"/>
      <w:szCs w:val="24"/>
    </w:rPr>
  </w:style>
  <w:style w:type="character" w:styleId="Hipervnculovisitado">
    <w:name w:val="FollowedHyperlink"/>
    <w:basedOn w:val="Fuentedeprrafopredeter"/>
    <w:rsid w:val="006146EC"/>
    <w:rPr>
      <w:color w:val="800080"/>
      <w:u w:val="single"/>
    </w:rPr>
  </w:style>
  <w:style w:type="paragraph" w:styleId="Textonotapie">
    <w:name w:val="footnote text"/>
    <w:basedOn w:val="Default"/>
    <w:link w:val="TextonotapieCar"/>
    <w:rsid w:val="006146EC"/>
    <w:pPr>
      <w:spacing w:after="240"/>
      <w:ind w:left="709"/>
      <w:jc w:val="both"/>
    </w:pPr>
    <w:rPr>
      <w:rFonts w:cs="Times New Roman"/>
      <w:sz w:val="20"/>
      <w:szCs w:val="20"/>
      <w:lang w:val="es-CL"/>
    </w:rPr>
  </w:style>
  <w:style w:type="character" w:customStyle="1" w:styleId="TextonotapieCar">
    <w:name w:val="Texto nota pie Car"/>
    <w:basedOn w:val="Fuentedeprrafopredeter"/>
    <w:link w:val="Textonotapie"/>
    <w:rsid w:val="006146EC"/>
    <w:rPr>
      <w:rFonts w:ascii="Arial" w:eastAsia="Times New Roman" w:hAnsi="Arial"/>
      <w:color w:val="000000"/>
      <w:lang w:val="es-CL" w:eastAsia="en-US"/>
    </w:rPr>
  </w:style>
  <w:style w:type="character" w:styleId="Refdenotaalpie">
    <w:name w:val="footnote reference"/>
    <w:basedOn w:val="Fuentedeprrafopredeter"/>
    <w:rsid w:val="006146EC"/>
    <w:rPr>
      <w:vertAlign w:val="superscript"/>
    </w:rPr>
  </w:style>
  <w:style w:type="character" w:styleId="nfasis">
    <w:name w:val="Emphasis"/>
    <w:basedOn w:val="Fuentedeprrafopredeter"/>
    <w:uiPriority w:val="20"/>
    <w:qFormat/>
    <w:rsid w:val="006146EC"/>
    <w:rPr>
      <w:i/>
      <w:iCs/>
    </w:rPr>
  </w:style>
  <w:style w:type="character" w:customStyle="1" w:styleId="hps">
    <w:name w:val="hps"/>
    <w:basedOn w:val="Fuentedeprrafopredeter"/>
    <w:rsid w:val="006146EC"/>
  </w:style>
  <w:style w:type="character" w:styleId="Textoennegrita">
    <w:name w:val="Strong"/>
    <w:basedOn w:val="Fuentedeprrafopredeter"/>
    <w:uiPriority w:val="22"/>
    <w:qFormat/>
    <w:rsid w:val="006146EC"/>
    <w:rPr>
      <w:b/>
      <w:bCs/>
    </w:rPr>
  </w:style>
  <w:style w:type="character" w:customStyle="1" w:styleId="apple-converted-space">
    <w:name w:val="apple-converted-space"/>
    <w:basedOn w:val="Fuentedeprrafopredeter"/>
    <w:rsid w:val="006146EC"/>
  </w:style>
  <w:style w:type="character" w:customStyle="1" w:styleId="skimlinks-unlinked">
    <w:name w:val="skimlinks-unlinked"/>
    <w:basedOn w:val="Fuentedeprrafopredeter"/>
    <w:rsid w:val="006146EC"/>
  </w:style>
  <w:style w:type="paragraph" w:styleId="Ttulo">
    <w:name w:val="Title"/>
    <w:basedOn w:val="Normal"/>
    <w:link w:val="TtuloCar"/>
    <w:qFormat/>
    <w:rsid w:val="006146EC"/>
    <w:pPr>
      <w:widowControl w:val="0"/>
      <w:jc w:val="center"/>
    </w:pPr>
    <w:rPr>
      <w:rFonts w:ascii="Times New Roman" w:eastAsia="Times New Roman" w:hAnsi="Times New Roman"/>
      <w:b/>
      <w:i/>
      <w:sz w:val="36"/>
      <w:szCs w:val="20"/>
      <w:lang w:val="es-MX" w:eastAsia="en-US"/>
    </w:rPr>
  </w:style>
  <w:style w:type="character" w:customStyle="1" w:styleId="TtuloCar">
    <w:name w:val="Título Car"/>
    <w:basedOn w:val="Fuentedeprrafopredeter"/>
    <w:link w:val="Ttulo"/>
    <w:rsid w:val="006146EC"/>
    <w:rPr>
      <w:rFonts w:ascii="Times New Roman" w:eastAsia="Times New Roman" w:hAnsi="Times New Roman"/>
      <w:b/>
      <w:i/>
      <w:sz w:val="36"/>
      <w:lang w:val="es-MX" w:eastAsia="en-US"/>
    </w:rPr>
  </w:style>
  <w:style w:type="paragraph" w:styleId="TDC4">
    <w:name w:val="toc 4"/>
    <w:basedOn w:val="Normal"/>
    <w:next w:val="Normal"/>
    <w:autoRedefine/>
    <w:uiPriority w:val="39"/>
    <w:unhideWhenUsed/>
    <w:rsid w:val="006146EC"/>
    <w:pPr>
      <w:spacing w:after="100"/>
      <w:ind w:left="660"/>
    </w:pPr>
    <w:rPr>
      <w:rFonts w:eastAsiaTheme="minorHAnsi"/>
      <w:sz w:val="20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6146EC"/>
    <w:rPr>
      <w:rFonts w:eastAsiaTheme="minorHAnsi"/>
    </w:rPr>
  </w:style>
  <w:style w:type="character" w:customStyle="1" w:styleId="SaludoCar">
    <w:name w:val="Saludo Car"/>
    <w:basedOn w:val="Fuentedeprrafopredeter"/>
    <w:link w:val="Saludo"/>
    <w:uiPriority w:val="99"/>
    <w:rsid w:val="006146EC"/>
    <w:rPr>
      <w:rFonts w:eastAsiaTheme="minorHAnsi"/>
      <w:sz w:val="22"/>
      <w:szCs w:val="22"/>
      <w:lang w:val="es-ES" w:eastAsia="es-ES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6146EC"/>
    <w:pPr>
      <w:spacing w:after="0"/>
      <w:ind w:left="0" w:firstLine="360"/>
      <w:jc w:val="left"/>
    </w:pPr>
    <w:rPr>
      <w:rFonts w:ascii="Calibri" w:eastAsiaTheme="minorHAnsi" w:hAnsi="Calibri"/>
      <w:sz w:val="22"/>
      <w:szCs w:val="22"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6146EC"/>
    <w:rPr>
      <w:rFonts w:ascii="Verdana" w:eastAsiaTheme="minorHAnsi" w:hAnsi="Verdana"/>
      <w:sz w:val="22"/>
      <w:szCs w:val="22"/>
      <w:lang w:val="es-ES" w:eastAsia="es-E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146EC"/>
    <w:pPr>
      <w:spacing w:after="0"/>
      <w:ind w:left="360" w:firstLine="360"/>
      <w:jc w:val="left"/>
    </w:pPr>
    <w:rPr>
      <w:rFonts w:ascii="Calibri" w:eastAsiaTheme="minorHAnsi" w:hAnsi="Calibri"/>
      <w:sz w:val="22"/>
      <w:szCs w:val="22"/>
    </w:rPr>
  </w:style>
  <w:style w:type="character" w:customStyle="1" w:styleId="Textoindependienteprimerasangra2Car">
    <w:name w:val="Texto independiente primera sangría 2 Car"/>
    <w:basedOn w:val="SangradetextonormalCar1"/>
    <w:link w:val="Textoindependienteprimerasangra2"/>
    <w:uiPriority w:val="99"/>
    <w:rsid w:val="006146EC"/>
    <w:rPr>
      <w:rFonts w:eastAsiaTheme="minorHAnsi"/>
      <w:sz w:val="22"/>
      <w:szCs w:val="22"/>
      <w:lang w:val="es-ES" w:eastAsia="es-ES"/>
    </w:rPr>
  </w:style>
  <w:style w:type="character" w:customStyle="1" w:styleId="widget-pane-link">
    <w:name w:val="widget-pane-link"/>
    <w:basedOn w:val="Fuentedeprrafopredeter"/>
    <w:rsid w:val="006146EC"/>
  </w:style>
  <w:style w:type="paragraph" w:styleId="Listaconnmeros">
    <w:name w:val="List Number"/>
    <w:basedOn w:val="Normal"/>
    <w:uiPriority w:val="99"/>
    <w:unhideWhenUsed/>
    <w:rsid w:val="006146EC"/>
    <w:pPr>
      <w:numPr>
        <w:numId w:val="1"/>
      </w:numPr>
      <w:contextualSpacing/>
    </w:pPr>
    <w:rPr>
      <w:rFonts w:ascii="Arial" w:eastAsia="Times New Roman" w:hAnsi="Arial"/>
      <w:sz w:val="20"/>
      <w:szCs w:val="24"/>
      <w:lang w:eastAsia="es-PE"/>
    </w:rPr>
  </w:style>
  <w:style w:type="paragraph" w:customStyle="1" w:styleId="Figura">
    <w:name w:val="Figura"/>
    <w:basedOn w:val="Normal"/>
    <w:link w:val="FiguraCar"/>
    <w:autoRedefine/>
    <w:rsid w:val="006146EC"/>
    <w:pPr>
      <w:jc w:val="center"/>
    </w:pPr>
    <w:rPr>
      <w:rFonts w:asciiTheme="minorHAnsi" w:eastAsia="Times New Roman" w:hAnsiTheme="minorHAnsi" w:cstheme="minorHAnsi"/>
      <w:b/>
      <w:sz w:val="20"/>
      <w:szCs w:val="24"/>
      <w:lang w:eastAsia="es-PE"/>
    </w:rPr>
  </w:style>
  <w:style w:type="character" w:customStyle="1" w:styleId="FiguraCar">
    <w:name w:val="Figura Car"/>
    <w:basedOn w:val="Fuentedeprrafopredeter"/>
    <w:link w:val="Figura"/>
    <w:rsid w:val="006146EC"/>
    <w:rPr>
      <w:rFonts w:asciiTheme="minorHAnsi" w:eastAsia="Times New Roman" w:hAnsiTheme="minorHAnsi" w:cstheme="minorHAnsi"/>
      <w:b/>
      <w:szCs w:val="24"/>
      <w:lang w:val="es-ES" w:eastAsia="es-PE"/>
    </w:rPr>
  </w:style>
  <w:style w:type="paragraph" w:styleId="Textoindependiente3">
    <w:name w:val="Body Text 3"/>
    <w:basedOn w:val="Normal"/>
    <w:link w:val="Textoindependiente3Car"/>
    <w:uiPriority w:val="99"/>
    <w:unhideWhenUsed/>
    <w:rsid w:val="006146EC"/>
    <w:pPr>
      <w:spacing w:after="120"/>
    </w:pPr>
    <w:rPr>
      <w:rFonts w:ascii="Times New Roman" w:eastAsia="Times New Roman" w:hAnsi="Times New Roman"/>
      <w:sz w:val="16"/>
      <w:szCs w:val="16"/>
      <w:lang w:val="es-MX" w:eastAsia="es-MX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6146EC"/>
    <w:rPr>
      <w:rFonts w:ascii="Times New Roman" w:eastAsia="Times New Roman" w:hAnsi="Times New Roman"/>
      <w:sz w:val="16"/>
      <w:szCs w:val="16"/>
      <w:lang w:val="es-MX" w:eastAsia="es-MX"/>
    </w:rPr>
  </w:style>
  <w:style w:type="table" w:customStyle="1" w:styleId="Tablaconcuadrcula1clara-nfasis31">
    <w:name w:val="Tabla con cuadrícula 1 clara - Énfasis 31"/>
    <w:basedOn w:val="Tablanormal"/>
    <w:uiPriority w:val="46"/>
    <w:rsid w:val="006146EC"/>
    <w:rPr>
      <w:rFonts w:asciiTheme="minorHAnsi" w:eastAsiaTheme="minorHAnsi" w:hAnsiTheme="minorHAnsi" w:cstheme="minorBidi"/>
      <w:sz w:val="22"/>
      <w:szCs w:val="22"/>
      <w:lang w:val="es-ES" w:eastAsia="en-US"/>
    </w:r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paragraph">
    <w:name w:val="paragraph"/>
    <w:basedOn w:val="Normal"/>
    <w:rsid w:val="006146EC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spellingerror">
    <w:name w:val="spellingerror"/>
    <w:basedOn w:val="Fuentedeprrafopredeter"/>
    <w:rsid w:val="006146EC"/>
  </w:style>
  <w:style w:type="character" w:customStyle="1" w:styleId="normaltextrun">
    <w:name w:val="normaltextrun"/>
    <w:basedOn w:val="Fuentedeprrafopredeter"/>
    <w:rsid w:val="006146EC"/>
  </w:style>
  <w:style w:type="paragraph" w:styleId="Descripcin">
    <w:name w:val="caption"/>
    <w:basedOn w:val="Normal"/>
    <w:next w:val="Normal"/>
    <w:uiPriority w:val="35"/>
    <w:unhideWhenUsed/>
    <w:qFormat/>
    <w:rsid w:val="00EF5E22"/>
    <w:pPr>
      <w:spacing w:after="200"/>
      <w:jc w:val="both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table" w:customStyle="1" w:styleId="Tabladelista2-nfasis31">
    <w:name w:val="Tabla de lista 2 - Énfasis 31"/>
    <w:basedOn w:val="Tablanormal"/>
    <w:next w:val="Tabladelista2-nfasis32"/>
    <w:uiPriority w:val="47"/>
    <w:rsid w:val="00DF7388"/>
    <w:pPr>
      <w:jc w:val="both"/>
    </w:pPr>
    <w:rPr>
      <w:rFonts w:cs="Arial"/>
      <w:sz w:val="22"/>
      <w:szCs w:val="22"/>
      <w:lang w:val="es-419" w:eastAsia="en-US"/>
    </w:rPr>
    <w:tblPr>
      <w:tblStyleRowBandSize w:val="1"/>
      <w:tblStyleColBandSize w:val="1"/>
      <w:tblBorders>
        <w:top w:val="single" w:sz="4" w:space="0" w:color="C9C9C9"/>
        <w:bottom w:val="single" w:sz="4" w:space="0" w:color="C9C9C9"/>
        <w:insideH w:val="single" w:sz="4" w:space="0" w:color="C9C9C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Tabladelista2-nfasis32">
    <w:name w:val="Tabla de lista 2 - Énfasis 32"/>
    <w:basedOn w:val="Tablanormal"/>
    <w:uiPriority w:val="47"/>
    <w:rsid w:val="00DF7388"/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ladelista2-nfasis320">
    <w:name w:val="Tabla de lista 2 - Énfasis 32"/>
    <w:basedOn w:val="Tablanormal"/>
    <w:next w:val="Tabladelista2-nfasis32"/>
    <w:uiPriority w:val="47"/>
    <w:rsid w:val="00B04E31"/>
    <w:pPr>
      <w:jc w:val="both"/>
    </w:pPr>
    <w:rPr>
      <w:rFonts w:asciiTheme="minorHAnsi" w:eastAsiaTheme="minorHAnsi" w:hAnsiTheme="minorHAnsi" w:cstheme="minorBidi"/>
      <w:sz w:val="22"/>
      <w:szCs w:val="22"/>
      <w:lang w:val="es-419" w:eastAsia="en-US"/>
    </w:rPr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ladelista2-nfasis33">
    <w:name w:val="Tabla de lista 2 - Énfasis 33"/>
    <w:basedOn w:val="Tablanormal"/>
    <w:next w:val="Tabladelista2-nfasis32"/>
    <w:uiPriority w:val="47"/>
    <w:rsid w:val="00B04E31"/>
    <w:pPr>
      <w:jc w:val="both"/>
    </w:pPr>
    <w:rPr>
      <w:rFonts w:cs="Arial"/>
      <w:sz w:val="22"/>
      <w:szCs w:val="22"/>
      <w:lang w:val="es-419" w:eastAsia="en-US"/>
    </w:rPr>
    <w:tblPr>
      <w:tblStyleRowBandSize w:val="1"/>
      <w:tblStyleColBandSize w:val="1"/>
      <w:tblBorders>
        <w:top w:val="single" w:sz="4" w:space="0" w:color="C9C9C9"/>
        <w:bottom w:val="single" w:sz="4" w:space="0" w:color="C9C9C9"/>
        <w:insideH w:val="single" w:sz="4" w:space="0" w:color="C9C9C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Tabladelista2-nfasis34">
    <w:name w:val="Tabla de lista 2 - Énfasis 34"/>
    <w:basedOn w:val="Tablanormal"/>
    <w:next w:val="Tabladelista2-nfasis32"/>
    <w:uiPriority w:val="47"/>
    <w:rsid w:val="00295A00"/>
    <w:pPr>
      <w:jc w:val="both"/>
    </w:pPr>
    <w:rPr>
      <w:rFonts w:cs="Arial"/>
      <w:sz w:val="22"/>
      <w:szCs w:val="22"/>
      <w:lang w:val="es-419" w:eastAsia="en-US"/>
    </w:rPr>
    <w:tblPr>
      <w:tblStyleRowBandSize w:val="1"/>
      <w:tblStyleColBandSize w:val="1"/>
      <w:tblBorders>
        <w:top w:val="single" w:sz="4" w:space="0" w:color="C9C9C9"/>
        <w:bottom w:val="single" w:sz="4" w:space="0" w:color="C9C9C9"/>
        <w:insideH w:val="single" w:sz="4" w:space="0" w:color="C9C9C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GPNormal">
    <w:name w:val="GP Normal"/>
    <w:basedOn w:val="Normal"/>
    <w:rsid w:val="00967BD1"/>
    <w:pPr>
      <w:spacing w:before="60" w:after="60"/>
      <w:jc w:val="both"/>
    </w:pPr>
    <w:rPr>
      <w:rFonts w:ascii="Arial" w:eastAsia="Times New Roman" w:hAnsi="Arial"/>
      <w:noProof/>
      <w:szCs w:val="20"/>
      <w:lang w:eastAsia="en-US"/>
    </w:rPr>
  </w:style>
  <w:style w:type="table" w:customStyle="1" w:styleId="Tabladelista3-nfasis31">
    <w:name w:val="Tabla de lista 3 - Énfasis 31"/>
    <w:basedOn w:val="Tablanormal"/>
    <w:uiPriority w:val="48"/>
    <w:rsid w:val="00D7124D"/>
    <w:pPr>
      <w:jc w:val="both"/>
    </w:pPr>
    <w:rPr>
      <w:rFonts w:asciiTheme="minorHAnsi" w:eastAsiaTheme="minorHAnsi" w:hAnsiTheme="minorHAnsi" w:cstheme="minorBidi"/>
      <w:sz w:val="22"/>
      <w:szCs w:val="22"/>
      <w:lang w:val="es-CL" w:eastAsia="en-US"/>
    </w:r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05BEB"/>
    <w:rPr>
      <w:color w:val="605E5C"/>
      <w:shd w:val="clear" w:color="auto" w:fill="E1DFDD"/>
    </w:rPr>
  </w:style>
  <w:style w:type="paragraph" w:customStyle="1" w:styleId="p1">
    <w:name w:val="p1"/>
    <w:basedOn w:val="Normal"/>
    <w:rsid w:val="00376C92"/>
    <w:pPr>
      <w:spacing w:after="160" w:line="259" w:lineRule="auto"/>
      <w:jc w:val="both"/>
    </w:pPr>
    <w:rPr>
      <w:rFonts w:ascii="Georgia" w:eastAsiaTheme="minorHAnsi" w:hAnsi="Georgia" w:cstheme="minorBidi"/>
      <w:sz w:val="17"/>
      <w:szCs w:val="17"/>
      <w:lang w:eastAsia="en-US"/>
    </w:rPr>
  </w:style>
  <w:style w:type="table" w:customStyle="1" w:styleId="Tablaconcuadrcula4-nfasis21">
    <w:name w:val="Tabla con cuadrícula 4 - Énfasis 21"/>
    <w:basedOn w:val="Tablanormal"/>
    <w:uiPriority w:val="49"/>
    <w:rsid w:val="00F73BF1"/>
    <w:rPr>
      <w:rFonts w:asciiTheme="minorHAnsi" w:eastAsiaTheme="minorHAnsi" w:hAnsiTheme="minorHAnsi" w:cstheme="minorBidi"/>
      <w:sz w:val="22"/>
      <w:szCs w:val="22"/>
      <w:lang w:val="es-ES" w:eastAsia="en-US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customStyle="1" w:styleId="Nombre">
    <w:name w:val="Nombre"/>
    <w:basedOn w:val="Textoindependiente"/>
    <w:rsid w:val="00264AAE"/>
    <w:pPr>
      <w:spacing w:after="0"/>
      <w:ind w:left="-1080"/>
      <w:jc w:val="left"/>
    </w:pPr>
    <w:rPr>
      <w:rFonts w:ascii="Times New Roman" w:hAnsi="Times New Roman"/>
      <w:b/>
      <w:i/>
      <w:sz w:val="32"/>
      <w:szCs w:val="20"/>
      <w:lang w:val="es-AR"/>
    </w:rPr>
  </w:style>
  <w:style w:type="paragraph" w:customStyle="1" w:styleId="Direccincarta">
    <w:name w:val="Dirección/carta"/>
    <w:basedOn w:val="Textoindependiente"/>
    <w:rsid w:val="00264AAE"/>
    <w:pPr>
      <w:keepLines/>
      <w:spacing w:after="0"/>
      <w:ind w:left="-1080" w:right="3960"/>
      <w:jc w:val="left"/>
    </w:pPr>
    <w:rPr>
      <w:rFonts w:ascii="Times New Roman" w:hAnsi="Times New Roman"/>
      <w:szCs w:val="20"/>
      <w:lang w:val="es-AR"/>
    </w:rPr>
  </w:style>
  <w:style w:type="paragraph" w:customStyle="1" w:styleId="CiudadEstado">
    <w:name w:val="Ciudad/Estado"/>
    <w:basedOn w:val="Textoindependiente"/>
    <w:rsid w:val="00264AAE"/>
    <w:pPr>
      <w:keepNext/>
      <w:spacing w:after="0" w:line="260" w:lineRule="exact"/>
      <w:ind w:left="-1440"/>
      <w:jc w:val="left"/>
    </w:pPr>
    <w:rPr>
      <w:rFonts w:ascii="Arial" w:hAnsi="Arial"/>
      <w:szCs w:val="20"/>
      <w:lang w:val="es-AR"/>
    </w:rPr>
  </w:style>
  <w:style w:type="paragraph" w:customStyle="1" w:styleId="Institucin">
    <w:name w:val="Institución"/>
    <w:basedOn w:val="Normal"/>
    <w:rsid w:val="00264AAE"/>
    <w:pPr>
      <w:keepNext/>
      <w:keepLines/>
      <w:spacing w:before="120" w:line="260" w:lineRule="exact"/>
      <w:ind w:left="-1440"/>
    </w:pPr>
    <w:rPr>
      <w:rFonts w:ascii="Arial" w:eastAsia="Times New Roman" w:hAnsi="Arial"/>
      <w:b/>
      <w:sz w:val="20"/>
      <w:szCs w:val="20"/>
      <w:lang w:val="es-AR"/>
    </w:rPr>
  </w:style>
  <w:style w:type="paragraph" w:customStyle="1" w:styleId="Logros">
    <w:name w:val="Logros"/>
    <w:basedOn w:val="Normal"/>
    <w:rsid w:val="00264AAE"/>
    <w:pPr>
      <w:keepLines/>
      <w:spacing w:line="260" w:lineRule="exact"/>
      <w:ind w:left="-1080"/>
    </w:pPr>
    <w:rPr>
      <w:rFonts w:ascii="Arial" w:eastAsia="Times New Roman" w:hAnsi="Arial"/>
      <w:i/>
      <w:sz w:val="20"/>
      <w:szCs w:val="20"/>
      <w:lang w:val="en-US"/>
    </w:rPr>
  </w:style>
  <w:style w:type="paragraph" w:customStyle="1" w:styleId="Ttulodelaseccin">
    <w:name w:val="Título de la sección"/>
    <w:basedOn w:val="Normal"/>
    <w:rsid w:val="00264AAE"/>
    <w:pPr>
      <w:keepNext/>
      <w:keepLines/>
      <w:spacing w:before="260" w:after="120"/>
      <w:ind w:left="-2160"/>
    </w:pPr>
    <w:rPr>
      <w:rFonts w:ascii="Times New Roman" w:eastAsia="Times New Roman" w:hAnsi="Times New Roman"/>
      <w:b/>
      <w:spacing w:val="70"/>
      <w:sz w:val="24"/>
      <w:szCs w:val="20"/>
      <w:lang w:val="es-AR"/>
    </w:rPr>
  </w:style>
  <w:style w:type="paragraph" w:customStyle="1" w:styleId="EMPRESA">
    <w:name w:val="EMPRESA"/>
    <w:basedOn w:val="Normal"/>
    <w:autoRedefine/>
    <w:rsid w:val="00264AAE"/>
    <w:pPr>
      <w:ind w:left="720" w:hanging="720"/>
    </w:pPr>
    <w:rPr>
      <w:rFonts w:ascii="Arial" w:eastAsia="Times New Roman" w:hAnsi="Arial" w:cs="Arial"/>
      <w:b/>
      <w:bCs/>
      <w:caps/>
      <w:sz w:val="24"/>
      <w:szCs w:val="20"/>
      <w:lang w:val="es-ES_tradnl"/>
    </w:rPr>
  </w:style>
  <w:style w:type="paragraph" w:customStyle="1" w:styleId="PUESTOCLIENTE">
    <w:name w:val="PUESTO CLIENTE"/>
    <w:basedOn w:val="Normal"/>
    <w:autoRedefine/>
    <w:rsid w:val="00264AAE"/>
    <w:pPr>
      <w:ind w:left="709"/>
    </w:pPr>
    <w:rPr>
      <w:rFonts w:ascii="Arial" w:eastAsia="Times New Roman" w:hAnsi="Arial"/>
      <w:b/>
      <w:sz w:val="20"/>
      <w:szCs w:val="20"/>
      <w:lang w:val="es-ES_tradnl"/>
    </w:rPr>
  </w:style>
  <w:style w:type="paragraph" w:customStyle="1" w:styleId="Logro">
    <w:name w:val="Logro"/>
    <w:basedOn w:val="Textoindependiente"/>
    <w:rsid w:val="00264AAE"/>
    <w:pPr>
      <w:spacing w:after="60" w:line="220" w:lineRule="atLeast"/>
      <w:ind w:left="0" w:right="-357"/>
      <w:jc w:val="left"/>
    </w:pPr>
    <w:rPr>
      <w:rFonts w:ascii="Arial" w:hAnsi="Arial"/>
      <w:szCs w:val="20"/>
    </w:rPr>
  </w:style>
  <w:style w:type="table" w:customStyle="1" w:styleId="Tablaconcuadrcula6concolores-nfasis21">
    <w:name w:val="Tabla con cuadrícula 6 con colores - Énfasis 21"/>
    <w:basedOn w:val="Tablanormal"/>
    <w:uiPriority w:val="51"/>
    <w:rsid w:val="00BA31C4"/>
    <w:rPr>
      <w:color w:val="943634" w:themeColor="accent2" w:themeShade="BF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customStyle="1" w:styleId="BodyTextChar">
    <w:name w:val="Body Text Char"/>
    <w:aliases w:val="Car Char"/>
    <w:basedOn w:val="Fuentedeprrafopredeter"/>
    <w:link w:val="Textoindependiente1"/>
    <w:locked/>
    <w:rsid w:val="00BA31C4"/>
    <w:rPr>
      <w:spacing w:val="-5"/>
    </w:rPr>
  </w:style>
  <w:style w:type="paragraph" w:customStyle="1" w:styleId="Textoindependiente1">
    <w:name w:val="Texto independiente1"/>
    <w:aliases w:val="Car"/>
    <w:basedOn w:val="Normal"/>
    <w:link w:val="BodyTextChar"/>
    <w:rsid w:val="00BA31C4"/>
    <w:pPr>
      <w:spacing w:after="120" w:line="240" w:lineRule="atLeast"/>
      <w:ind w:left="1080"/>
    </w:pPr>
    <w:rPr>
      <w:spacing w:val="-5"/>
      <w:sz w:val="20"/>
      <w:szCs w:val="20"/>
      <w:lang w:val="es-AR" w:eastAsia="es-AR"/>
    </w:rPr>
  </w:style>
  <w:style w:type="paragraph" w:customStyle="1" w:styleId="Sansinterligne1">
    <w:name w:val="Sans interligne1"/>
    <w:uiPriority w:val="1"/>
    <w:qFormat/>
    <w:rsid w:val="001C5FB4"/>
    <w:rPr>
      <w:rFonts w:ascii="Times New Roman" w:eastAsia="Times New Roman" w:hAnsi="Times New Roman"/>
      <w:sz w:val="24"/>
      <w:szCs w:val="24"/>
      <w:lang w:val="fr-FR" w:eastAsia="fr-FR"/>
    </w:rPr>
  </w:style>
  <w:style w:type="character" w:customStyle="1" w:styleId="Filename">
    <w:name w:val="Filename"/>
    <w:basedOn w:val="Fuentedeprrafopredeter"/>
    <w:rsid w:val="00F740D8"/>
    <w:rPr>
      <w:sz w:val="16"/>
    </w:rPr>
  </w:style>
  <w:style w:type="paragraph" w:customStyle="1" w:styleId="Estilo1-Tit3">
    <w:name w:val="Estilo1 - Tit3"/>
    <w:basedOn w:val="Prrafodelista"/>
    <w:next w:val="Ttulo3"/>
    <w:link w:val="Estilo1-Tit3Car"/>
    <w:qFormat/>
    <w:rsid w:val="00963077"/>
    <w:pPr>
      <w:ind w:left="0"/>
      <w:jc w:val="both"/>
    </w:pPr>
    <w:rPr>
      <w:b/>
      <w:bCs/>
      <w:color w:val="C00000"/>
    </w:rPr>
  </w:style>
  <w:style w:type="character" w:customStyle="1" w:styleId="Estilo1-Tit3Car">
    <w:name w:val="Estilo1 - Tit3 Car"/>
    <w:basedOn w:val="Fuentedeprrafopredeter"/>
    <w:link w:val="Estilo1-Tit3"/>
    <w:rsid w:val="00963077"/>
    <w:rPr>
      <w:b/>
      <w:bCs/>
      <w:color w:val="C00000"/>
      <w:sz w:val="22"/>
      <w:szCs w:val="22"/>
      <w:lang w:val="es-ES" w:eastAsia="es-ES"/>
    </w:rPr>
  </w:style>
  <w:style w:type="table" w:customStyle="1" w:styleId="Tabladelista2-nfasis331">
    <w:name w:val="Tabla de lista 2 - Énfasis 331"/>
    <w:basedOn w:val="Tablanormal"/>
    <w:next w:val="Tabladelista2-nfasis32"/>
    <w:uiPriority w:val="47"/>
    <w:rsid w:val="00BC5620"/>
    <w:pPr>
      <w:jc w:val="both"/>
    </w:pPr>
    <w:rPr>
      <w:rFonts w:cs="Arial"/>
      <w:sz w:val="22"/>
      <w:szCs w:val="22"/>
      <w:lang w:val="es-419" w:eastAsia="en-US"/>
    </w:rPr>
    <w:tblPr>
      <w:tblStyleRowBandSize w:val="1"/>
      <w:tblStyleColBandSize w:val="1"/>
      <w:tblBorders>
        <w:top w:val="single" w:sz="4" w:space="0" w:color="C9C9C9"/>
        <w:bottom w:val="single" w:sz="4" w:space="0" w:color="C9C9C9"/>
        <w:insideH w:val="single" w:sz="4" w:space="0" w:color="C9C9C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Tabladelista2-nfasis341">
    <w:name w:val="Tabla de lista 2 - Énfasis 341"/>
    <w:basedOn w:val="Tablanormal"/>
    <w:next w:val="Tabladelista2-nfasis32"/>
    <w:uiPriority w:val="47"/>
    <w:rsid w:val="00BC5620"/>
    <w:pPr>
      <w:jc w:val="both"/>
    </w:pPr>
    <w:rPr>
      <w:rFonts w:cs="Arial"/>
      <w:sz w:val="22"/>
      <w:szCs w:val="22"/>
      <w:lang w:val="es-419" w:eastAsia="en-US"/>
    </w:rPr>
    <w:tblPr>
      <w:tblStyleRowBandSize w:val="1"/>
      <w:tblStyleColBandSize w:val="1"/>
      <w:tblBorders>
        <w:top w:val="single" w:sz="4" w:space="0" w:color="C9C9C9"/>
        <w:bottom w:val="single" w:sz="4" w:space="0" w:color="C9C9C9"/>
        <w:insideH w:val="single" w:sz="4" w:space="0" w:color="C9C9C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Standard">
    <w:name w:val="Standard"/>
    <w:rsid w:val="00624025"/>
    <w:pPr>
      <w:widowControl w:val="0"/>
      <w:suppressAutoHyphens/>
      <w:autoSpaceDN w:val="0"/>
      <w:textAlignment w:val="baseline"/>
    </w:pPr>
    <w:rPr>
      <w:rFonts w:ascii="NewsGotT" w:eastAsia="Arial Unicode MS" w:hAnsi="NewsGotT" w:cs="Tahoma"/>
      <w:kern w:val="3"/>
      <w:szCs w:val="24"/>
      <w:lang w:val="es-ES" w:eastAsia="es-PE"/>
    </w:rPr>
  </w:style>
  <w:style w:type="paragraph" w:customStyle="1" w:styleId="Textbody">
    <w:name w:val="Text body"/>
    <w:basedOn w:val="Standard"/>
    <w:rsid w:val="00624025"/>
    <w:pPr>
      <w:spacing w:after="120"/>
      <w:jc w:val="both"/>
    </w:pPr>
    <w:rPr>
      <w:sz w:val="22"/>
    </w:rPr>
  </w:style>
  <w:style w:type="paragraph" w:customStyle="1" w:styleId="TableContents">
    <w:name w:val="Table Contents"/>
    <w:basedOn w:val="Standard"/>
    <w:rsid w:val="00624025"/>
    <w:pPr>
      <w:suppressLineNumbers/>
      <w:jc w:val="both"/>
    </w:pPr>
  </w:style>
  <w:style w:type="paragraph" w:customStyle="1" w:styleId="HojadeControl">
    <w:name w:val="Hoja de Control"/>
    <w:basedOn w:val="Textbody"/>
    <w:rsid w:val="00624025"/>
    <w:rPr>
      <w:rFonts w:ascii="Eras Md BT" w:hAnsi="Eras Md BT"/>
      <w:b/>
      <w:sz w:val="28"/>
    </w:rPr>
  </w:style>
  <w:style w:type="paragraph" w:customStyle="1" w:styleId="Contents1">
    <w:name w:val="Contents 1"/>
    <w:basedOn w:val="Normal"/>
    <w:rsid w:val="00624025"/>
    <w:pPr>
      <w:widowControl w:val="0"/>
      <w:suppressLineNumbers/>
      <w:tabs>
        <w:tab w:val="right" w:leader="dot" w:pos="9128"/>
      </w:tabs>
      <w:suppressAutoHyphens/>
      <w:autoSpaceDN w:val="0"/>
      <w:spacing w:before="113" w:after="113"/>
      <w:ind w:left="57"/>
      <w:textAlignment w:val="baseline"/>
    </w:pPr>
    <w:rPr>
      <w:rFonts w:ascii="NewsGotT" w:eastAsia="Arial Unicode MS" w:hAnsi="NewsGotT" w:cs="Tahoma"/>
      <w:kern w:val="3"/>
      <w:sz w:val="20"/>
      <w:szCs w:val="24"/>
      <w:lang w:eastAsia="es-PE"/>
    </w:rPr>
  </w:style>
  <w:style w:type="paragraph" w:customStyle="1" w:styleId="Contents2">
    <w:name w:val="Contents 2"/>
    <w:basedOn w:val="Normal"/>
    <w:rsid w:val="00624025"/>
    <w:pPr>
      <w:widowControl w:val="0"/>
      <w:suppressLineNumbers/>
      <w:tabs>
        <w:tab w:val="right" w:leader="dot" w:pos="9071"/>
      </w:tabs>
      <w:suppressAutoHyphens/>
      <w:autoSpaceDN w:val="0"/>
      <w:spacing w:before="57" w:after="57"/>
      <w:ind w:left="283"/>
      <w:textAlignment w:val="baseline"/>
    </w:pPr>
    <w:rPr>
      <w:rFonts w:ascii="NewsGotT" w:eastAsia="Arial Unicode MS" w:hAnsi="NewsGotT" w:cs="Tahoma"/>
      <w:kern w:val="3"/>
      <w:sz w:val="20"/>
      <w:szCs w:val="24"/>
      <w:lang w:eastAsia="es-PE"/>
    </w:rPr>
  </w:style>
  <w:style w:type="paragraph" w:customStyle="1" w:styleId="ContentsHeading">
    <w:name w:val="Contents Heading"/>
    <w:basedOn w:val="Normal"/>
    <w:rsid w:val="00624025"/>
    <w:pPr>
      <w:keepNext/>
      <w:widowControl w:val="0"/>
      <w:suppressLineNumbers/>
      <w:suppressAutoHyphens/>
      <w:autoSpaceDN w:val="0"/>
      <w:spacing w:before="240" w:after="120"/>
      <w:jc w:val="center"/>
      <w:textAlignment w:val="baseline"/>
    </w:pPr>
    <w:rPr>
      <w:rFonts w:ascii="Eras Md BT" w:eastAsia="MS Mincho" w:hAnsi="Eras Md BT" w:cs="Tahoma"/>
      <w:b/>
      <w:bCs/>
      <w:kern w:val="3"/>
      <w:sz w:val="32"/>
      <w:szCs w:val="32"/>
      <w:lang w:eastAsia="es-PE"/>
    </w:rPr>
  </w:style>
  <w:style w:type="paragraph" w:customStyle="1" w:styleId="TableText">
    <w:name w:val="Table Text"/>
    <w:basedOn w:val="Normal"/>
    <w:rsid w:val="00624025"/>
    <w:pPr>
      <w:spacing w:before="120" w:after="60"/>
      <w:jc w:val="both"/>
    </w:pPr>
    <w:rPr>
      <w:rFonts w:ascii="Arial" w:eastAsia="Times New Roman" w:hAnsi="Arial" w:cs="Arial"/>
      <w:color w:val="123E51"/>
      <w:sz w:val="20"/>
      <w:szCs w:val="20"/>
      <w:lang w:val="en-GB" w:eastAsia="en-US"/>
    </w:rPr>
  </w:style>
  <w:style w:type="paragraph" w:customStyle="1" w:styleId="TableHeading">
    <w:name w:val="Table Heading"/>
    <w:basedOn w:val="Normal"/>
    <w:rsid w:val="00624025"/>
    <w:pPr>
      <w:keepNext/>
      <w:spacing w:before="60" w:after="60"/>
    </w:pPr>
    <w:rPr>
      <w:rFonts w:ascii="Arial" w:eastAsia="Times New Roman" w:hAnsi="Arial"/>
      <w:b/>
      <w:sz w:val="16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8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5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0511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7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8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5274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1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7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89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41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22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51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5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4387">
          <w:marLeft w:val="562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0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4334">
          <w:marLeft w:val="562"/>
          <w:marRight w:val="0"/>
          <w:marTop w:val="4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8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8947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4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6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8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546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80015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30469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6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8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4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643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90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40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0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17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18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65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5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989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58472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24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77891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808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1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050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4166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2662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7118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3561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04898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package" Target="embeddings/Microsoft_Excel_Worksheet.xlsx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4.emf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Word_Document.docx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image" Target="media/image3.emf"/><Relationship Id="rId23" Type="http://schemas.openxmlformats.org/officeDocument/2006/relationships/image" Target="media/image9.png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correotest1@example.com" TargetMode="External"/><Relationship Id="rId22" Type="http://schemas.openxmlformats.org/officeDocument/2006/relationships/image" Target="media/image8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sanin.TSOFT\Documents\NSS\Metodolog&#237;as\Metodolog&#237;a%20Estandar\MET02.F05-Plan%20de%20Proyecto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15D1B0B17208749AD4DEB0B2B5C4970" ma:contentTypeVersion="9" ma:contentTypeDescription="Crear nuevo documento." ma:contentTypeScope="" ma:versionID="935a2f99262ff03290b545d6eab4392f">
  <xsd:schema xmlns:xsd="http://www.w3.org/2001/XMLSchema" xmlns:xs="http://www.w3.org/2001/XMLSchema" xmlns:p="http://schemas.microsoft.com/office/2006/metadata/properties" xmlns:ns2="4a4ba401-6d59-41ef-a286-23cd604856ac" xmlns:ns3="46b5747b-bd40-4eeb-b637-9e714a1f29d8" targetNamespace="http://schemas.microsoft.com/office/2006/metadata/properties" ma:root="true" ma:fieldsID="1c3043f0d0af69cb47b8def0df48284c" ns2:_="" ns3:_="">
    <xsd:import namespace="4a4ba401-6d59-41ef-a286-23cd604856ac"/>
    <xsd:import namespace="46b5747b-bd40-4eeb-b637-9e714a1f29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4ba401-6d59-41ef-a286-23cd604856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001bcdb1-7dbb-4094-8d2e-a502cb85975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b5747b-bd40-4eeb-b637-9e714a1f29d8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a2826cea-eac0-47fb-9077-6a7e56ad4fdd}" ma:internalName="TaxCatchAll" ma:showField="CatchAllData" ma:web="46b5747b-bd40-4eeb-b637-9e714a1f29d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TaxCatchAll xmlns="46b5747b-bd40-4eeb-b637-9e714a1f29d8" xsi:nil="true"/>
    <lcf76f155ced4ddcb4097134ff3c332f xmlns="4a4ba401-6d59-41ef-a286-23cd604856ac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011983-0F8D-48CB-94B6-26C881EC07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4ba401-6d59-41ef-a286-23cd604856ac"/>
    <ds:schemaRef ds:uri="46b5747b-bd40-4eeb-b637-9e714a1f29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585F06-D4F6-4CF0-A432-A00EE77DC13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000D43B-A47A-4F05-9FDB-019C26B40280}">
  <ds:schemaRefs>
    <ds:schemaRef ds:uri="http://schemas.microsoft.com/office/2006/metadata/properties"/>
    <ds:schemaRef ds:uri="46b5747b-bd40-4eeb-b637-9e714a1f29d8"/>
    <ds:schemaRef ds:uri="4a4ba401-6d59-41ef-a286-23cd604856ac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2D6C1EF-08B3-46C7-B14E-206E82F50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MET02.F05-Plan de Proyecto.dot</Template>
  <TotalTime>137</TotalTime>
  <Pages>25</Pages>
  <Words>3401</Words>
  <Characters>18706</Characters>
  <Application>Microsoft Office Word</Application>
  <DocSecurity>0</DocSecurity>
  <Lines>155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Tecnosoftware - Tsoft</Company>
  <LinksUpToDate>false</LinksUpToDate>
  <CharactersWithSpaces>22063</CharactersWithSpaces>
  <SharedDoc>false</SharedDoc>
  <HLinks>
    <vt:vector size="132" baseType="variant">
      <vt:variant>
        <vt:i4>1900595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_Toc246325586</vt:lpwstr>
      </vt:variant>
      <vt:variant>
        <vt:i4>1900595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_Toc246325585</vt:lpwstr>
      </vt:variant>
      <vt:variant>
        <vt:i4>1900595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_Toc246325584</vt:lpwstr>
      </vt:variant>
      <vt:variant>
        <vt:i4>1900595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_Toc246325583</vt:lpwstr>
      </vt:variant>
      <vt:variant>
        <vt:i4>1900595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_Toc246325582</vt:lpwstr>
      </vt:variant>
      <vt:variant>
        <vt:i4>1900595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_Toc246325581</vt:lpwstr>
      </vt:variant>
      <vt:variant>
        <vt:i4>1900595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_Toc246325580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_Toc246325579</vt:lpwstr>
      </vt:variant>
      <vt:variant>
        <vt:i4>1179699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_Toc246325578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_Toc246325577</vt:lpwstr>
      </vt:variant>
      <vt:variant>
        <vt:i4>1179699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_Toc246325576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_Toc246325575</vt:lpwstr>
      </vt:variant>
      <vt:variant>
        <vt:i4>1179699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_Toc246325574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_Toc246325573</vt:lpwstr>
      </vt:variant>
      <vt:variant>
        <vt:i4>1179699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_Toc246325572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_Toc246325571</vt:lpwstr>
      </vt:variant>
      <vt:variant>
        <vt:i4>1179699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_Toc246325570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_Toc246325569</vt:lpwstr>
      </vt:variant>
      <vt:variant>
        <vt:i4>1245235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_Toc246325568</vt:lpwstr>
      </vt:variant>
      <vt:variant>
        <vt:i4>1245235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_Toc246325567</vt:lpwstr>
      </vt:variant>
      <vt:variant>
        <vt:i4>1245235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_Toc246325566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_Toc246325565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Andrea.Amaro@tsoftlatam.com</dc:creator>
  <cp:lastModifiedBy>Néstor Eduardo Arreátegui Li</cp:lastModifiedBy>
  <cp:revision>31</cp:revision>
  <cp:lastPrinted>2022-09-20T21:45:00Z</cp:lastPrinted>
  <dcterms:created xsi:type="dcterms:W3CDTF">2022-09-20T20:13:00Z</dcterms:created>
  <dcterms:modified xsi:type="dcterms:W3CDTF">2022-10-14T15:32:00Z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0x010100015D1B0B17208749AD4DEB0B2B5C4970</vt:lpwstr>
  </property>
</Properties>
</file>