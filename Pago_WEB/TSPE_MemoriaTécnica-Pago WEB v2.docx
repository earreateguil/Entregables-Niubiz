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A9254" w14:textId="4DFA3F17" w:rsidR="00BB5716" w:rsidRPr="00A07891" w:rsidRDefault="00C44F83" w:rsidP="00050A95">
      <w:pPr>
        <w:pStyle w:val="Textoindependiente2"/>
        <w:spacing w:before="120"/>
        <w:ind w:left="708" w:hanging="708"/>
        <w:rPr>
          <w:rFonts w:ascii="Calibri" w:hAnsi="Calibri"/>
          <w:b/>
          <w:color w:val="FFFFFF"/>
          <w:sz w:val="40"/>
          <w:szCs w:val="40"/>
          <w:lang w:val="es-PE"/>
        </w:rPr>
      </w:pPr>
      <w:r w:rsidRPr="00A07891">
        <w:rPr>
          <w:noProof/>
          <w:lang w:val="es-PE" w:eastAsia="es-AR"/>
        </w:rPr>
        <w:drawing>
          <wp:anchor distT="0" distB="0" distL="114300" distR="114300" simplePos="0" relativeHeight="251691008" behindDoc="1" locked="0" layoutInCell="1" allowOverlap="1" wp14:anchorId="7646A5DB" wp14:editId="59A79BE8">
            <wp:simplePos x="0" y="0"/>
            <wp:positionH relativeFrom="page">
              <wp:posOffset>-12700</wp:posOffset>
            </wp:positionH>
            <wp:positionV relativeFrom="paragraph">
              <wp:posOffset>-793859</wp:posOffset>
            </wp:positionV>
            <wp:extent cx="7541001" cy="10671467"/>
            <wp:effectExtent l="0" t="0" r="3175" b="0"/>
            <wp:wrapNone/>
            <wp:docPr id="143379" name="Imagen 14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001" cy="1067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C6E83" w14:textId="36D77B30" w:rsidR="00BB5716" w:rsidRPr="00A07891" w:rsidRDefault="00E57123" w:rsidP="00E57123">
      <w:pPr>
        <w:tabs>
          <w:tab w:val="left" w:pos="7710"/>
        </w:tabs>
        <w:rPr>
          <w:b/>
          <w:i/>
          <w:iCs/>
          <w:color w:val="FFFFFF"/>
          <w:sz w:val="40"/>
          <w:szCs w:val="40"/>
        </w:rPr>
      </w:pPr>
      <w:r w:rsidRPr="00A07891">
        <w:rPr>
          <w:b/>
          <w:i/>
          <w:iCs/>
          <w:color w:val="FFFFFF"/>
          <w:sz w:val="40"/>
          <w:szCs w:val="40"/>
        </w:rPr>
        <w:tab/>
      </w:r>
    </w:p>
    <w:p w14:paraId="73D89B29" w14:textId="08ECDA2C" w:rsidR="00BB5716" w:rsidRPr="00A07891" w:rsidRDefault="00553E22" w:rsidP="00BB5716">
      <w:pPr>
        <w:jc w:val="center"/>
        <w:rPr>
          <w:b/>
          <w:i/>
          <w:iCs/>
          <w:color w:val="FFFFFF"/>
          <w:sz w:val="40"/>
          <w:szCs w:val="40"/>
        </w:rPr>
      </w:pPr>
      <w:r w:rsidRPr="00A07891">
        <w:rPr>
          <w:noProof/>
          <w:lang w:eastAsia="es-AR"/>
        </w:rPr>
        <w:drawing>
          <wp:anchor distT="0" distB="0" distL="114300" distR="114300" simplePos="0" relativeHeight="251692032" behindDoc="0" locked="0" layoutInCell="1" allowOverlap="1" wp14:anchorId="017A82B6" wp14:editId="21C851E7">
            <wp:simplePos x="0" y="0"/>
            <wp:positionH relativeFrom="column">
              <wp:posOffset>-108972</wp:posOffset>
            </wp:positionH>
            <wp:positionV relativeFrom="paragraph">
              <wp:posOffset>8049895</wp:posOffset>
            </wp:positionV>
            <wp:extent cx="1534601" cy="713369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601" cy="713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123" w:rsidRPr="00A0789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1E24E8" wp14:editId="23DB015E">
                <wp:simplePos x="0" y="0"/>
                <wp:positionH relativeFrom="margin">
                  <wp:align>left</wp:align>
                </wp:positionH>
                <wp:positionV relativeFrom="paragraph">
                  <wp:posOffset>1855469</wp:posOffset>
                </wp:positionV>
                <wp:extent cx="5770179" cy="2505075"/>
                <wp:effectExtent l="0" t="0" r="0" b="952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179" cy="250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607D4" w14:textId="588661EB" w:rsidR="00D55ACD" w:rsidRPr="00317BF7" w:rsidRDefault="00D55ACD" w:rsidP="00E57123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rPr>
                                <w:rFonts w:cs="Calibri"/>
                                <w:b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 w:themeColor="background1"/>
                                <w:sz w:val="68"/>
                                <w:szCs w:val="68"/>
                              </w:rPr>
                              <w:t>NIUBIZ</w:t>
                            </w:r>
                          </w:p>
                          <w:p w14:paraId="25D23D85" w14:textId="5C0B516B" w:rsidR="00D55ACD" w:rsidRPr="00477DA2" w:rsidRDefault="00D55ACD" w:rsidP="00477DA2">
                            <w:pPr>
                              <w:pStyle w:val="Default"/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Memoria Técnica – PAGO WEB</w:t>
                            </w:r>
                          </w:p>
                          <w:p w14:paraId="2E27E999" w14:textId="77777777" w:rsidR="00D55ACD" w:rsidRPr="00C47F5C" w:rsidRDefault="00D55ACD" w:rsidP="00E57123">
                            <w:pPr>
                              <w:rPr>
                                <w:rFonts w:cs="Calibri"/>
                                <w:b/>
                                <w:color w:val="FFFFFF" w:themeColor="background1"/>
                                <w:sz w:val="44"/>
                                <w:szCs w:val="44"/>
                                <w:lang w:val="es-AR"/>
                              </w:rPr>
                            </w:pPr>
                          </w:p>
                          <w:p w14:paraId="4C396108" w14:textId="77777777" w:rsidR="00D55ACD" w:rsidRPr="00C47F5C" w:rsidRDefault="00D55ACD" w:rsidP="00E57123">
                            <w:pPr>
                              <w:rPr>
                                <w:rFonts w:cs="Calibri"/>
                                <w:b/>
                                <w:color w:val="FFFFFF" w:themeColor="background1"/>
                                <w:sz w:val="44"/>
                                <w:szCs w:val="44"/>
                                <w:lang w:val="es-AR"/>
                              </w:rPr>
                            </w:pPr>
                          </w:p>
                          <w:p w14:paraId="1ABB8A4B" w14:textId="0043C364" w:rsidR="00D55ACD" w:rsidRPr="001B486F" w:rsidRDefault="00D55ACD" w:rsidP="00553E22">
                            <w:pPr>
                              <w:rPr>
                                <w:rFonts w:cs="Arial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 w:themeColor="background1"/>
                                <w:sz w:val="36"/>
                                <w:szCs w:val="36"/>
                                <w:lang w:val="es-AR"/>
                              </w:rPr>
                              <w:t>Proyecto: Desarrollo 94 Flujos Pago Web – Selenium WebDriver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E24E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146.1pt;width:454.35pt;height:197.2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" filled="f" stroked="f">
                <v:textbox>
                  <w:txbxContent>
                    <w:p w14:paraId="1BD607D4" w14:textId="588661EB" w:rsidR="00D55ACD" w:rsidRPr="00317BF7" w:rsidRDefault="00D55ACD" w:rsidP="00E57123">
                      <w:pPr>
                        <w:tabs>
                          <w:tab w:val="left" w:pos="4395"/>
                        </w:tabs>
                        <w:spacing w:line="216" w:lineRule="auto"/>
                        <w:rPr>
                          <w:rFonts w:cs="Calibri"/>
                          <w:b/>
                          <w:color w:val="FFFFFF" w:themeColor="background1"/>
                          <w:sz w:val="68"/>
                          <w:szCs w:val="68"/>
                        </w:rPr>
                      </w:pPr>
                      <w:r>
                        <w:rPr>
                          <w:rFonts w:cs="Calibri"/>
                          <w:b/>
                          <w:color w:val="FFFFFF" w:themeColor="background1"/>
                          <w:sz w:val="68"/>
                          <w:szCs w:val="68"/>
                        </w:rPr>
                        <w:t>NIUBIZ</w:t>
                      </w:r>
                    </w:p>
                    <w:p w14:paraId="25D23D85" w14:textId="5C0B516B" w:rsidR="00D55ACD" w:rsidRPr="00477DA2" w:rsidRDefault="00D55ACD" w:rsidP="00477DA2">
                      <w:pPr>
                        <w:pStyle w:val="Default"/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FFFF" w:themeColor="background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Memoria Técnica – PAGO WEB</w:t>
                      </w:r>
                    </w:p>
                    <w:p w14:paraId="2E27E999" w14:textId="77777777" w:rsidR="00D55ACD" w:rsidRPr="00C47F5C" w:rsidRDefault="00D55ACD" w:rsidP="00E57123">
                      <w:pPr>
                        <w:rPr>
                          <w:rFonts w:cs="Calibri"/>
                          <w:b/>
                          <w:color w:val="FFFFFF" w:themeColor="background1"/>
                          <w:sz w:val="44"/>
                          <w:szCs w:val="44"/>
                          <w:lang w:val="es-AR"/>
                        </w:rPr>
                      </w:pPr>
                    </w:p>
                    <w:p w14:paraId="4C396108" w14:textId="77777777" w:rsidR="00D55ACD" w:rsidRPr="00C47F5C" w:rsidRDefault="00D55ACD" w:rsidP="00E57123">
                      <w:pPr>
                        <w:rPr>
                          <w:rFonts w:cs="Calibri"/>
                          <w:b/>
                          <w:color w:val="FFFFFF" w:themeColor="background1"/>
                          <w:sz w:val="44"/>
                          <w:szCs w:val="44"/>
                          <w:lang w:val="es-AR"/>
                        </w:rPr>
                      </w:pPr>
                    </w:p>
                    <w:p w14:paraId="1ABB8A4B" w14:textId="0043C364" w:rsidR="00D55ACD" w:rsidRPr="001B486F" w:rsidRDefault="00D55ACD" w:rsidP="00553E22">
                      <w:pPr>
                        <w:rPr>
                          <w:rFonts w:cs="Arial"/>
                          <w:sz w:val="56"/>
                          <w:szCs w:val="56"/>
                        </w:rPr>
                      </w:pPr>
                      <w:r>
                        <w:rPr>
                          <w:rFonts w:cs="Calibri"/>
                          <w:b/>
                          <w:color w:val="FFFFFF" w:themeColor="background1"/>
                          <w:sz w:val="36"/>
                          <w:szCs w:val="36"/>
                          <w:lang w:val="es-AR"/>
                        </w:rPr>
                        <w:t>Proyecto: Desarrollo 94 Flujos Pago Web – Selenium WebDriver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57299" w14:textId="138C205F" w:rsidR="00BB5716" w:rsidRPr="00A07891" w:rsidRDefault="00BB5716" w:rsidP="00BB5716">
      <w:pPr>
        <w:rPr>
          <w:b/>
          <w:i/>
          <w:iCs/>
          <w:color w:val="FFFFFF"/>
          <w:sz w:val="24"/>
        </w:rPr>
        <w:sectPr w:rsidR="00BB5716" w:rsidRPr="00A07891" w:rsidSect="00B0145F">
          <w:footerReference w:type="default" r:id="rId13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bookmarkStart w:id="0" w:name="_Hlk61647462"/>
      <w:bookmarkEnd w:id="0"/>
    </w:p>
    <w:p w14:paraId="12ED6010" w14:textId="70946BD4" w:rsidR="00F77767" w:rsidRPr="00A07891" w:rsidRDefault="00F77767" w:rsidP="00A6763A">
      <w:pPr>
        <w:spacing w:line="276" w:lineRule="auto"/>
        <w:rPr>
          <w:rFonts w:cs="Arial"/>
          <w:b/>
          <w:bCs/>
          <w:iCs/>
        </w:rPr>
      </w:pPr>
    </w:p>
    <w:p w14:paraId="05152980" w14:textId="77777777" w:rsidR="00624025" w:rsidRPr="00A07891" w:rsidRDefault="00624025" w:rsidP="00624025">
      <w:pPr>
        <w:pStyle w:val="HojadeControl"/>
        <w:jc w:val="center"/>
        <w:rPr>
          <w:lang w:val="es-PE"/>
        </w:rPr>
      </w:pPr>
      <w:r w:rsidRPr="00A07891">
        <w:rPr>
          <w:lang w:val="es-PE"/>
        </w:rPr>
        <w:t>HOJA DE CONTROL</w:t>
      </w:r>
    </w:p>
    <w:p w14:paraId="17E5D225" w14:textId="77777777" w:rsidR="00624025" w:rsidRPr="00A07891" w:rsidRDefault="00624025" w:rsidP="00624025">
      <w:pPr>
        <w:pStyle w:val="Textbody"/>
        <w:rPr>
          <w:lang w:val="es-PE"/>
        </w:rPr>
      </w:pPr>
    </w:p>
    <w:p w14:paraId="66BB8338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624025" w:rsidRPr="00A07891" w14:paraId="3DD7B0C8" w14:textId="77777777" w:rsidTr="008F56C2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A5FADF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Cliente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961CB1" w14:textId="215FC8B6" w:rsidR="00624025" w:rsidRPr="00A07891" w:rsidRDefault="00435932" w:rsidP="008F56C2">
            <w:pPr>
              <w:pStyle w:val="TableContents"/>
              <w:rPr>
                <w:lang w:val="es-PE"/>
              </w:rPr>
            </w:pPr>
            <w:proofErr w:type="spellStart"/>
            <w:r w:rsidRPr="00A07891">
              <w:rPr>
                <w:lang w:val="es-PE"/>
              </w:rPr>
              <w:t>Niubiz</w:t>
            </w:r>
            <w:proofErr w:type="spellEnd"/>
          </w:p>
        </w:tc>
      </w:tr>
      <w:tr w:rsidR="00624025" w:rsidRPr="00A07891" w14:paraId="6F504B74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A5B383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E46DAC" w14:textId="19C260DC" w:rsidR="00624025" w:rsidRPr="00A07891" w:rsidRDefault="00435932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Automatización Pago Web (94 Scripts)</w:t>
            </w:r>
          </w:p>
        </w:tc>
      </w:tr>
      <w:tr w:rsidR="00624025" w:rsidRPr="00A07891" w14:paraId="5F5D4D20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6B979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A3CF88" w14:textId="5A20EDDA" w:rsidR="00624025" w:rsidRPr="00A07891" w:rsidRDefault="00624025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 xml:space="preserve">Memoria Técnica – </w:t>
            </w:r>
            <w:r w:rsidR="00435932" w:rsidRPr="00A07891">
              <w:rPr>
                <w:lang w:val="es-PE"/>
              </w:rPr>
              <w:t>Pago WEB</w:t>
            </w:r>
            <w:r w:rsidRPr="00A07891">
              <w:rPr>
                <w:lang w:val="es-PE"/>
              </w:rPr>
              <w:t xml:space="preserve"> </w:t>
            </w:r>
          </w:p>
        </w:tc>
      </w:tr>
      <w:tr w:rsidR="00624025" w:rsidRPr="00A07891" w14:paraId="514C2135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64B1B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02CBAA" w14:textId="5923E082" w:rsidR="00624025" w:rsidRPr="00A07891" w:rsidRDefault="00435932" w:rsidP="008F56C2">
            <w:pPr>
              <w:pStyle w:val="TableContents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Flavio Romero / Elsa Taipe</w:t>
            </w:r>
          </w:p>
        </w:tc>
      </w:tr>
      <w:tr w:rsidR="00624025" w:rsidRPr="00A07891" w14:paraId="21547F68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A2D008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13C4AF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fldChar w:fldCharType="begin"/>
            </w:r>
            <w:r w:rsidRPr="00A07891">
              <w:rPr>
                <w:lang w:val="es-PE"/>
              </w:rPr>
              <w:instrText xml:space="preserve"> KEYWORDS </w:instrText>
            </w:r>
            <w:r w:rsidRPr="00A07891">
              <w:rPr>
                <w:lang w:val="es-PE"/>
              </w:rPr>
              <w:fldChar w:fldCharType="separate"/>
            </w:r>
            <w:r w:rsidRPr="00A07891">
              <w:rPr>
                <w:lang w:val="es-PE"/>
              </w:rPr>
              <w:t>01.00</w:t>
            </w:r>
            <w:r w:rsidRPr="00A07891">
              <w:rPr>
                <w:lang w:val="es-PE"/>
              </w:rPr>
              <w:fldChar w:fldCharType="end"/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6D3820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0F1991" w14:textId="275DE99C" w:rsidR="00624025" w:rsidRPr="00A07891" w:rsidRDefault="00435932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02</w:t>
            </w:r>
            <w:r w:rsidR="00624025" w:rsidRPr="00A07891">
              <w:rPr>
                <w:lang w:val="es-PE"/>
              </w:rPr>
              <w:t>/0</w:t>
            </w:r>
            <w:r w:rsidRPr="00A07891">
              <w:rPr>
                <w:lang w:val="es-PE"/>
              </w:rPr>
              <w:t>9</w:t>
            </w:r>
            <w:r w:rsidR="00624025" w:rsidRPr="00A07891">
              <w:rPr>
                <w:lang w:val="es-PE"/>
              </w:rPr>
              <w:t>/2022</w:t>
            </w:r>
          </w:p>
        </w:tc>
      </w:tr>
      <w:tr w:rsidR="00624025" w:rsidRPr="00A07891" w14:paraId="3078B288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A8874E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5BA2F5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87993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0E023D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-</w:t>
            </w:r>
          </w:p>
        </w:tc>
      </w:tr>
      <w:tr w:rsidR="00624025" w:rsidRPr="00A07891" w14:paraId="4F1538D5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65D31D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60D2DB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85F4CC" w14:textId="26BC64EF" w:rsidR="00624025" w:rsidRPr="00A07891" w:rsidRDefault="00435932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N.º</w:t>
            </w:r>
            <w:r w:rsidR="00624025" w:rsidRPr="00A07891">
              <w:rPr>
                <w:b/>
                <w:bCs/>
                <w:lang w:val="es-PE"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10D1CC2" w14:textId="3094F1EE" w:rsidR="00624025" w:rsidRPr="00A07891" w:rsidRDefault="00FC14A3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29</w:t>
            </w:r>
          </w:p>
        </w:tc>
      </w:tr>
    </w:tbl>
    <w:p w14:paraId="7C3234F8" w14:textId="77777777" w:rsidR="00624025" w:rsidRPr="00A07891" w:rsidRDefault="00624025" w:rsidP="00624025">
      <w:pPr>
        <w:pStyle w:val="Standard"/>
        <w:rPr>
          <w:lang w:val="es-PE"/>
        </w:rPr>
      </w:pPr>
    </w:p>
    <w:p w14:paraId="2D26F605" w14:textId="77777777" w:rsidR="00624025" w:rsidRPr="00A07891" w:rsidRDefault="00624025" w:rsidP="00624025">
      <w:pPr>
        <w:pStyle w:val="Standard"/>
        <w:rPr>
          <w:sz w:val="24"/>
          <w:lang w:val="es-PE"/>
        </w:rPr>
      </w:pPr>
    </w:p>
    <w:p w14:paraId="4AB8F542" w14:textId="77777777" w:rsidR="00624025" w:rsidRPr="00A07891" w:rsidRDefault="00624025" w:rsidP="00624025">
      <w:pPr>
        <w:pStyle w:val="Standard"/>
        <w:rPr>
          <w:sz w:val="24"/>
          <w:lang w:val="es-PE"/>
        </w:rPr>
      </w:pPr>
      <w:r w:rsidRPr="00A07891">
        <w:rPr>
          <w:sz w:val="24"/>
          <w:lang w:val="es-PE"/>
        </w:rPr>
        <w:t>REGISTRO DE CAMBIOS</w:t>
      </w:r>
    </w:p>
    <w:p w14:paraId="34A5BDD8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4"/>
        <w:gridCol w:w="2863"/>
        <w:gridCol w:w="3646"/>
        <w:gridCol w:w="1668"/>
      </w:tblGrid>
      <w:tr w:rsidR="00624025" w:rsidRPr="00A07891" w14:paraId="68CBB2B5" w14:textId="77777777" w:rsidTr="008F56C2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70CB47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334B64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02B0C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E03E87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del Cambio</w:t>
            </w:r>
          </w:p>
        </w:tc>
      </w:tr>
      <w:tr w:rsidR="00624025" w:rsidRPr="00A07891" w14:paraId="7E3B6C7A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993B8A5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01.00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1F8B8C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39727E" w14:textId="683DCBE0" w:rsidR="00624025" w:rsidRPr="00A07891" w:rsidRDefault="000702ED" w:rsidP="008F56C2">
            <w:pPr>
              <w:pStyle w:val="TableContents"/>
              <w:jc w:val="center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Flavio Romero / Elsa Taipe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EA368C" w14:textId="3B519AD5" w:rsidR="00624025" w:rsidRPr="00A07891" w:rsidRDefault="00435932" w:rsidP="008F56C2">
            <w:pPr>
              <w:pStyle w:val="TableContents"/>
              <w:jc w:val="center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02/09/2022</w:t>
            </w:r>
          </w:p>
        </w:tc>
      </w:tr>
      <w:tr w:rsidR="00624025" w:rsidRPr="00A07891" w14:paraId="556F37B0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8BD796F" w14:textId="7209ACFF" w:rsidR="00624025" w:rsidRPr="00A07891" w:rsidRDefault="000702ED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0</w:t>
            </w:r>
            <w:r>
              <w:rPr>
                <w:lang w:val="es-PE"/>
              </w:rPr>
              <w:t>2</w:t>
            </w:r>
            <w:r w:rsidRPr="00A07891">
              <w:rPr>
                <w:lang w:val="es-PE"/>
              </w:rPr>
              <w:t>.00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E86D92" w14:textId="6550CDF0" w:rsidR="00624025" w:rsidRPr="00A07891" w:rsidRDefault="000702ED" w:rsidP="008F56C2">
            <w:pPr>
              <w:pStyle w:val="TableContents"/>
              <w:jc w:val="center"/>
              <w:rPr>
                <w:lang w:val="es-PE"/>
              </w:rPr>
            </w:pPr>
            <w:r>
              <w:rPr>
                <w:lang w:val="es-PE"/>
              </w:rPr>
              <w:t>Versión final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C03024" w14:textId="25C32EF0" w:rsidR="00624025" w:rsidRPr="00A07891" w:rsidRDefault="000702ED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Flavio Romero / Elsa Taipe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038E19" w14:textId="1F96E508" w:rsidR="00624025" w:rsidRPr="00A07891" w:rsidRDefault="000702ED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2</w:t>
            </w:r>
            <w:r>
              <w:rPr>
                <w:lang w:val="es-PE"/>
              </w:rPr>
              <w:t>0</w:t>
            </w:r>
            <w:r w:rsidRPr="00A07891">
              <w:rPr>
                <w:lang w:val="es-PE"/>
              </w:rPr>
              <w:t>/09/2022</w:t>
            </w:r>
          </w:p>
        </w:tc>
      </w:tr>
      <w:tr w:rsidR="00624025" w:rsidRPr="00A07891" w14:paraId="02E4498C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B83647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070562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662DF0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FCFF8C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</w:tr>
    </w:tbl>
    <w:p w14:paraId="0AE62F5E" w14:textId="77777777" w:rsidR="00624025" w:rsidRPr="00A07891" w:rsidRDefault="00624025" w:rsidP="00624025">
      <w:pPr>
        <w:pStyle w:val="Standard"/>
        <w:rPr>
          <w:lang w:val="es-PE"/>
        </w:rPr>
      </w:pPr>
    </w:p>
    <w:p w14:paraId="3BB3E2C5" w14:textId="77777777" w:rsidR="00624025" w:rsidRPr="00A07891" w:rsidRDefault="00624025" w:rsidP="00624025">
      <w:pPr>
        <w:pStyle w:val="Standard"/>
        <w:rPr>
          <w:sz w:val="24"/>
          <w:lang w:val="es-PE"/>
        </w:rPr>
      </w:pPr>
    </w:p>
    <w:p w14:paraId="7F0F842F" w14:textId="77777777" w:rsidR="00624025" w:rsidRPr="00A07891" w:rsidRDefault="00624025" w:rsidP="00624025">
      <w:pPr>
        <w:pStyle w:val="Standard"/>
        <w:rPr>
          <w:sz w:val="24"/>
          <w:lang w:val="es-PE"/>
        </w:rPr>
      </w:pPr>
      <w:r w:rsidRPr="00A07891">
        <w:rPr>
          <w:sz w:val="24"/>
          <w:lang w:val="es-PE"/>
        </w:rPr>
        <w:t>CONTROL DE DISTRIBUCIÓN</w:t>
      </w:r>
    </w:p>
    <w:p w14:paraId="114EEDD2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71"/>
      </w:tblGrid>
      <w:tr w:rsidR="00624025" w:rsidRPr="00A07891" w14:paraId="3A3AC5D6" w14:textId="77777777" w:rsidTr="008F56C2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0656C0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Nombre y Apellidos</w:t>
            </w:r>
          </w:p>
        </w:tc>
      </w:tr>
      <w:tr w:rsidR="00624025" w:rsidRPr="00A07891" w14:paraId="3D1CE418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C48485" w14:textId="6572DDA6" w:rsidR="00624025" w:rsidRPr="00A07891" w:rsidRDefault="00435932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Elsa Taipe</w:t>
            </w:r>
          </w:p>
        </w:tc>
      </w:tr>
      <w:tr w:rsidR="00624025" w:rsidRPr="00A07891" w14:paraId="4AC04801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673746" w14:textId="2E62465B" w:rsidR="00624025" w:rsidRPr="00A07891" w:rsidRDefault="000702ED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Flavio Romero</w:t>
            </w:r>
          </w:p>
        </w:tc>
      </w:tr>
      <w:tr w:rsidR="00624025" w:rsidRPr="00A07891" w14:paraId="3A5E6B08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972475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  <w:tr w:rsidR="00624025" w:rsidRPr="00A07891" w14:paraId="5F7DFA7A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3CD32B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  <w:tr w:rsidR="00624025" w:rsidRPr="00A07891" w14:paraId="17314BD3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FEFCB3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</w:tbl>
    <w:p w14:paraId="06F85C48" w14:textId="00F8DB8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60B55D6" w14:textId="5BE8D3A0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E0B811D" w14:textId="6A64DCCC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A775ED8" w14:textId="107E4B0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58120F9B" w14:textId="47ED9E00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1D34709" w14:textId="2158E05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9A41D30" w14:textId="58009D44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A9E29F3" w14:textId="10BC068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18523152" w14:textId="243AE1F2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1FABB83" w14:textId="0AF845B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1974F01" w14:textId="54BEBBCF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437D8D4" w14:textId="5D8614A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BD444FA" w14:textId="19672EFF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B6C7949" w14:textId="77777777" w:rsidR="00624025" w:rsidRPr="00A07891" w:rsidRDefault="00624025" w:rsidP="00624025">
      <w:pPr>
        <w:pStyle w:val="ContentsHeading"/>
        <w:tabs>
          <w:tab w:val="right" w:leader="dot" w:pos="8838"/>
        </w:tabs>
        <w:rPr>
          <w:rFonts w:hint="eastAsia"/>
        </w:rPr>
      </w:pPr>
      <w:r w:rsidRPr="00A07891">
        <w:lastRenderedPageBreak/>
        <w:t>ÍNDICE</w:t>
      </w:r>
    </w:p>
    <w:p w14:paraId="5B8C5D76" w14:textId="32EA6F3B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6B9EB78" w14:textId="058B4DE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PE" w:eastAsia="es-ES"/>
        </w:rPr>
        <w:id w:val="-87152622"/>
        <w:docPartObj>
          <w:docPartGallery w:val="Table of Contents"/>
          <w:docPartUnique/>
        </w:docPartObj>
      </w:sdtPr>
      <w:sdtContent>
        <w:p w14:paraId="5E239582" w14:textId="29C95963" w:rsidR="00873AA3" w:rsidRPr="00A07891" w:rsidRDefault="00873AA3">
          <w:pPr>
            <w:pStyle w:val="TtuloTDC"/>
            <w:rPr>
              <w:lang w:val="es-PE"/>
            </w:rPr>
          </w:pPr>
          <w:r w:rsidRPr="00A07891">
            <w:rPr>
              <w:lang w:val="es-PE"/>
            </w:rPr>
            <w:t>Contenido</w:t>
          </w:r>
        </w:p>
        <w:p w14:paraId="669F1828" w14:textId="1D70A130" w:rsidR="00A158B1" w:rsidRPr="00A07891" w:rsidRDefault="00873AA3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r w:rsidRPr="00A07891">
            <w:fldChar w:fldCharType="begin"/>
          </w:r>
          <w:r w:rsidRPr="00A07891">
            <w:instrText xml:space="preserve"> TOC \o "1-3" \h \z \u </w:instrText>
          </w:r>
          <w:r w:rsidRPr="00A07891">
            <w:fldChar w:fldCharType="separate"/>
          </w:r>
          <w:hyperlink w:anchor="_Toc113035449" w:history="1">
            <w:r w:rsidR="00A158B1" w:rsidRPr="00A07891">
              <w:rPr>
                <w:rStyle w:val="Hipervnculo"/>
                <w:noProof/>
              </w:rPr>
              <w:t>1.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GLOSARIO DE TÉRMINOS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_Toc113035449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4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006E977E" w14:textId="5C6C77DE" w:rsidR="00A158B1" w:rsidRPr="00A07891" w:rsidRDefault="00D55ACD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0" w:history="1">
            <w:r w:rsidR="00A158B1" w:rsidRPr="00A07891">
              <w:rPr>
                <w:rStyle w:val="Hipervnculo"/>
                <w:noProof/>
              </w:rPr>
              <w:t>2.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OBJETIVO Y ALCANCE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_Toc113035450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5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2DB671E6" w14:textId="417B6088" w:rsidR="00A158B1" w:rsidRPr="00A07891" w:rsidRDefault="00D55ACD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1" w:history="1">
            <w:r w:rsidR="00A158B1" w:rsidRPr="00A07891">
              <w:rPr>
                <w:rStyle w:val="Hipervnculo"/>
                <w:noProof/>
              </w:rPr>
              <w:t>3.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PRE CONDICIONES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_Toc113035451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13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4B3C5614" w14:textId="02EE657B" w:rsidR="00A158B1" w:rsidRPr="00A07891" w:rsidRDefault="00D55ACD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2" w:history="1">
            <w:r w:rsidR="00A158B1" w:rsidRPr="00A07891">
              <w:rPr>
                <w:rStyle w:val="Hipervnculo"/>
                <w:noProof/>
              </w:rPr>
              <w:t>4.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CAMPOS DE ENTRADA (INPUTS)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_Toc113035452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22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64BF1438" w14:textId="3A7ABC9C" w:rsidR="00A158B1" w:rsidRPr="00A07891" w:rsidRDefault="00D55ACD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3" w:history="1">
            <w:r w:rsidR="00A158B1" w:rsidRPr="00A07891">
              <w:rPr>
                <w:rStyle w:val="Hipervnculo"/>
                <w:noProof/>
              </w:rPr>
              <w:t>5.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CAMPOS DE SALIDA (OUTPUTS)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_Toc113035453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26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11778D80" w14:textId="1F6EAB09" w:rsidR="00A158B1" w:rsidRPr="00A07891" w:rsidRDefault="00D55ACD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4" w:history="1">
            <w:r w:rsidR="00A158B1" w:rsidRPr="00A07891">
              <w:rPr>
                <w:rStyle w:val="Hipervnculo"/>
                <w:noProof/>
              </w:rPr>
              <w:t>6.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ANEXOS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_Toc113035454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27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162B97DC" w14:textId="205E8EF5" w:rsidR="00873AA3" w:rsidRPr="00A07891" w:rsidRDefault="00873AA3">
          <w:r w:rsidRPr="00A07891">
            <w:rPr>
              <w:b/>
              <w:bCs/>
            </w:rPr>
            <w:fldChar w:fldCharType="end"/>
          </w:r>
        </w:p>
      </w:sdtContent>
    </w:sdt>
    <w:p w14:paraId="4C38AC06" w14:textId="352C4DD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FB37EB5" w14:textId="2410CFC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3FFE008" w14:textId="7A426B7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121CF41" w14:textId="6918E9C5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BCD1FC0" w14:textId="07480C4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20AC4B2" w14:textId="2228CB84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12143B55" w14:textId="2D34DE15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03899ED" w14:textId="7676122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AA45CEF" w14:textId="7E8DF7C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767FEB7" w14:textId="5BA36F8C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7FB2920" w14:textId="69656D3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31CBB56" w14:textId="304BCDF3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728B8EB" w14:textId="204B00D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86B058C" w14:textId="2107AE56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EB7E31F" w14:textId="2F90F9D9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7CDCEA6" w14:textId="5D7DA7D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389C043F" w14:textId="545BC060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5EEFF465" w14:textId="367FB88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5CD629B1" w14:textId="1F0A5CAB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B91DF24" w14:textId="562A4BCF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2FAB150C" w14:textId="515346D3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02D0E1DA" w14:textId="22750977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7EF8E695" w14:textId="2DB2D67E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40DB7D0F" w14:textId="3F5987C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8B9F91D" w14:textId="4196ACFE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4C7775D9" w14:textId="1DF0DD0D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3C5CFFAF" w14:textId="56C9ACBF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7503533A" w14:textId="77777777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1" w:name="_Toc372130291"/>
      <w:bookmarkStart w:id="2" w:name="_Toc113035449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GLOSARIO DE TÉRMINOS</w:t>
      </w:r>
      <w:bookmarkEnd w:id="1"/>
      <w:bookmarkEnd w:id="2"/>
    </w:p>
    <w:p w14:paraId="1B9CD02F" w14:textId="77777777" w:rsidR="00624025" w:rsidRPr="00A07891" w:rsidRDefault="00624025" w:rsidP="00624025">
      <w:pPr>
        <w:rPr>
          <w:rFonts w:asciiTheme="minorHAnsi" w:hAnsiTheme="minorHAnsi"/>
        </w:rPr>
      </w:pPr>
    </w:p>
    <w:p w14:paraId="69EB5524" w14:textId="77777777" w:rsidR="00624025" w:rsidRPr="00A07891" w:rsidRDefault="00624025" w:rsidP="00624025">
      <w:pPr>
        <w:rPr>
          <w:rFonts w:asciiTheme="minorHAnsi" w:hAnsiTheme="minorHAnsi"/>
        </w:rPr>
      </w:pPr>
    </w:p>
    <w:tbl>
      <w:tblPr>
        <w:tblW w:w="100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04"/>
        <w:gridCol w:w="6946"/>
      </w:tblGrid>
      <w:tr w:rsidR="00624025" w:rsidRPr="00A07891" w14:paraId="39967E33" w14:textId="77777777" w:rsidTr="00624025">
        <w:trPr>
          <w:jc w:val="center"/>
        </w:trPr>
        <w:tc>
          <w:tcPr>
            <w:tcW w:w="3104" w:type="dxa"/>
            <w:tcBorders>
              <w:top w:val="single" w:sz="12" w:space="0" w:color="auto"/>
            </w:tcBorders>
          </w:tcPr>
          <w:p w14:paraId="042E3D85" w14:textId="77777777" w:rsidR="00624025" w:rsidRPr="00A07891" w:rsidRDefault="00624025" w:rsidP="008F56C2">
            <w:pPr>
              <w:pStyle w:val="TableText"/>
              <w:jc w:val="center"/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  <w:t>Término</w:t>
            </w:r>
          </w:p>
        </w:tc>
        <w:tc>
          <w:tcPr>
            <w:tcW w:w="6946" w:type="dxa"/>
            <w:tcBorders>
              <w:top w:val="single" w:sz="12" w:space="0" w:color="auto"/>
            </w:tcBorders>
          </w:tcPr>
          <w:p w14:paraId="7CFAB8F5" w14:textId="77777777" w:rsidR="00624025" w:rsidRPr="00A07891" w:rsidRDefault="00624025" w:rsidP="008F56C2">
            <w:pPr>
              <w:pStyle w:val="TableText"/>
              <w:jc w:val="center"/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  <w:t>Descripción</w:t>
            </w:r>
          </w:p>
        </w:tc>
      </w:tr>
      <w:tr w:rsidR="00624025" w:rsidRPr="00A07891" w14:paraId="2E03519C" w14:textId="77777777" w:rsidTr="00624025">
        <w:trPr>
          <w:jc w:val="center"/>
        </w:trPr>
        <w:tc>
          <w:tcPr>
            <w:tcW w:w="3104" w:type="dxa"/>
            <w:vAlign w:val="center"/>
          </w:tcPr>
          <w:p w14:paraId="5D743348" w14:textId="0D480567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Selenium</w:t>
            </w:r>
            <w:proofErr w:type="spellEnd"/>
          </w:p>
        </w:tc>
        <w:tc>
          <w:tcPr>
            <w:tcW w:w="6946" w:type="dxa"/>
            <w:vAlign w:val="center"/>
          </w:tcPr>
          <w:p w14:paraId="4DE0394E" w14:textId="0EE1A15A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Es una herramienta de código abierto para la automatización de pruebas, de navegadores web.</w:t>
            </w:r>
          </w:p>
        </w:tc>
      </w:tr>
      <w:tr w:rsidR="00624025" w:rsidRPr="00A07891" w14:paraId="1F04B15D" w14:textId="77777777" w:rsidTr="00624025">
        <w:trPr>
          <w:jc w:val="center"/>
        </w:trPr>
        <w:tc>
          <w:tcPr>
            <w:tcW w:w="3104" w:type="dxa"/>
            <w:vAlign w:val="center"/>
          </w:tcPr>
          <w:p w14:paraId="505E9334" w14:textId="704165BE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WebDriver</w:t>
            </w:r>
            <w:proofErr w:type="spellEnd"/>
          </w:p>
        </w:tc>
        <w:tc>
          <w:tcPr>
            <w:tcW w:w="6946" w:type="dxa"/>
            <w:vAlign w:val="center"/>
          </w:tcPr>
          <w:p w14:paraId="5742214F" w14:textId="570ABBF7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Es una herramienta para automatizar los test de aplicaciones Web. Provee un API muy sencilla de usar, que puede usarse desde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JUnit</w:t>
            </w:r>
            <w:proofErr w:type="spellEnd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,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TestNG</w:t>
            </w:r>
            <w:proofErr w:type="spellEnd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 o desde un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main</w:t>
            </w:r>
            <w:proofErr w:type="spellEnd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 al viejo estilo.</w:t>
            </w:r>
          </w:p>
        </w:tc>
      </w:tr>
      <w:tr w:rsidR="00624025" w:rsidRPr="00A07891" w14:paraId="41CA69A3" w14:textId="77777777" w:rsidTr="00624025">
        <w:trPr>
          <w:jc w:val="center"/>
        </w:trPr>
        <w:tc>
          <w:tcPr>
            <w:tcW w:w="3104" w:type="dxa"/>
            <w:vAlign w:val="center"/>
          </w:tcPr>
          <w:p w14:paraId="1214F236" w14:textId="1B0A90B8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Script</w:t>
            </w:r>
          </w:p>
        </w:tc>
        <w:tc>
          <w:tcPr>
            <w:tcW w:w="6946" w:type="dxa"/>
            <w:vAlign w:val="center"/>
          </w:tcPr>
          <w:p w14:paraId="489CC8A6" w14:textId="3765E2E2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Un script de automatización consta de un punto de ejecución, variables con valores de enlace correspondientes, y el código fuente.</w:t>
            </w:r>
          </w:p>
        </w:tc>
      </w:tr>
      <w:tr w:rsidR="00624025" w:rsidRPr="00A07891" w14:paraId="29FF72CE" w14:textId="77777777" w:rsidTr="00624025">
        <w:trPr>
          <w:jc w:val="center"/>
        </w:trPr>
        <w:tc>
          <w:tcPr>
            <w:tcW w:w="3104" w:type="dxa"/>
            <w:vAlign w:val="center"/>
          </w:tcPr>
          <w:p w14:paraId="0D436A2F" w14:textId="0179163F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Test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Execution</w:t>
            </w:r>
            <w:proofErr w:type="spellEnd"/>
          </w:p>
        </w:tc>
        <w:tc>
          <w:tcPr>
            <w:tcW w:w="6946" w:type="dxa"/>
            <w:vAlign w:val="center"/>
          </w:tcPr>
          <w:p w14:paraId="261C629A" w14:textId="7B67399C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La ejecución de prueba es el proceso de ejecutar el código y comparar los resultados esperados y reales.</w:t>
            </w:r>
          </w:p>
        </w:tc>
      </w:tr>
      <w:tr w:rsidR="00624025" w:rsidRPr="00A07891" w14:paraId="057331C1" w14:textId="77777777" w:rsidTr="00624025">
        <w:trPr>
          <w:jc w:val="center"/>
        </w:trPr>
        <w:tc>
          <w:tcPr>
            <w:tcW w:w="3104" w:type="dxa"/>
            <w:vAlign w:val="center"/>
          </w:tcPr>
          <w:p w14:paraId="47E41FE7" w14:textId="20458F09" w:rsidR="00624025" w:rsidRPr="00A07891" w:rsidRDefault="00541E89" w:rsidP="008F56C2">
            <w:pPr>
              <w:pStyle w:val="TableText"/>
              <w:spacing w:before="0" w:after="0" w:line="360" w:lineRule="auto"/>
              <w:jc w:val="left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SSP</w:t>
            </w:r>
          </w:p>
        </w:tc>
        <w:tc>
          <w:tcPr>
            <w:tcW w:w="6946" w:type="dxa"/>
            <w:vAlign w:val="center"/>
          </w:tcPr>
          <w:p w14:paraId="15A8BD4F" w14:textId="53280D14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Sistema Sujeto a Prueba</w:t>
            </w:r>
          </w:p>
        </w:tc>
      </w:tr>
      <w:tr w:rsidR="00624025" w:rsidRPr="00A07891" w14:paraId="1D7E54B5" w14:textId="77777777" w:rsidTr="00624025">
        <w:trPr>
          <w:jc w:val="center"/>
        </w:trPr>
        <w:tc>
          <w:tcPr>
            <w:tcW w:w="3104" w:type="dxa"/>
            <w:vAlign w:val="center"/>
          </w:tcPr>
          <w:p w14:paraId="2328356D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Automation</w:t>
            </w:r>
            <w:proofErr w:type="spellEnd"/>
          </w:p>
        </w:tc>
        <w:tc>
          <w:tcPr>
            <w:tcW w:w="6946" w:type="dxa"/>
            <w:vAlign w:val="center"/>
          </w:tcPr>
          <w:p w14:paraId="58966A71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Acceso a objetos de software de otro software</w:t>
            </w:r>
          </w:p>
        </w:tc>
      </w:tr>
      <w:tr w:rsidR="00624025" w:rsidRPr="00A07891" w14:paraId="175F6441" w14:textId="77777777" w:rsidTr="00624025">
        <w:trPr>
          <w:jc w:val="center"/>
        </w:trPr>
        <w:tc>
          <w:tcPr>
            <w:tcW w:w="3104" w:type="dxa"/>
            <w:vAlign w:val="center"/>
          </w:tcPr>
          <w:p w14:paraId="12846D90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Parameterization</w:t>
            </w:r>
            <w:proofErr w:type="spellEnd"/>
          </w:p>
        </w:tc>
        <w:tc>
          <w:tcPr>
            <w:tcW w:w="6946" w:type="dxa"/>
            <w:vAlign w:val="center"/>
          </w:tcPr>
          <w:p w14:paraId="7D6BDD90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Paso de parámetros en lugar de valores constantes (fijos).</w:t>
            </w:r>
          </w:p>
          <w:p w14:paraId="2E1FDC9E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Nota: Podemos usar variables o constantes o argumentos o variable de entorno o elementos de diccionario como parámetros.</w:t>
            </w:r>
          </w:p>
        </w:tc>
      </w:tr>
      <w:tr w:rsidR="00624025" w:rsidRPr="00A07891" w14:paraId="2D16ACB3" w14:textId="77777777" w:rsidTr="00624025">
        <w:trPr>
          <w:jc w:val="center"/>
        </w:trPr>
        <w:tc>
          <w:tcPr>
            <w:tcW w:w="3104" w:type="dxa"/>
            <w:vAlign w:val="center"/>
          </w:tcPr>
          <w:p w14:paraId="4195D6B3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Debugging</w:t>
            </w:r>
            <w:proofErr w:type="spellEnd"/>
          </w:p>
        </w:tc>
        <w:tc>
          <w:tcPr>
            <w:tcW w:w="6946" w:type="dxa"/>
            <w:vAlign w:val="center"/>
          </w:tcPr>
          <w:p w14:paraId="2C5A56A3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Se trata de un proceso de localizar y aislar errores mediante ejecución paso a paso.</w:t>
            </w:r>
          </w:p>
          <w:p w14:paraId="20BA7B3E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Nota: En caso de automatización de pruebas la depuración es opcional.</w:t>
            </w:r>
          </w:p>
        </w:tc>
      </w:tr>
      <w:tr w:rsidR="00624025" w:rsidRPr="00A07891" w14:paraId="78955BC9" w14:textId="77777777" w:rsidTr="00624025">
        <w:trPr>
          <w:jc w:val="center"/>
        </w:trPr>
        <w:tc>
          <w:tcPr>
            <w:tcW w:w="3104" w:type="dxa"/>
            <w:vAlign w:val="center"/>
          </w:tcPr>
          <w:p w14:paraId="59EC2B30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5441BA4F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Es algo que tiene estructura y propiedades.</w:t>
            </w:r>
          </w:p>
        </w:tc>
      </w:tr>
      <w:tr w:rsidR="00624025" w:rsidRPr="00A07891" w14:paraId="7449CC7F" w14:textId="77777777" w:rsidTr="00624025">
        <w:trPr>
          <w:jc w:val="center"/>
        </w:trPr>
        <w:tc>
          <w:tcPr>
            <w:tcW w:w="3104" w:type="dxa"/>
            <w:vAlign w:val="center"/>
          </w:tcPr>
          <w:p w14:paraId="14EF2E3A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Run-time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36CD1274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Objeto en tiempo de ejecución: el objeto presente en la aplicación.</w:t>
            </w:r>
          </w:p>
        </w:tc>
      </w:tr>
      <w:tr w:rsidR="00624025" w:rsidRPr="00A07891" w14:paraId="4F1D5303" w14:textId="77777777" w:rsidTr="00624025">
        <w:trPr>
          <w:jc w:val="center"/>
        </w:trPr>
        <w:tc>
          <w:tcPr>
            <w:tcW w:w="3104" w:type="dxa"/>
            <w:vAlign w:val="center"/>
          </w:tcPr>
          <w:p w14:paraId="4E37149B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Test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321E4A83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Referencia de objeto en tiempo de ejecución</w:t>
            </w:r>
          </w:p>
        </w:tc>
      </w:tr>
    </w:tbl>
    <w:p w14:paraId="092490B6" w14:textId="421A0743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7B957D43" w14:textId="30F37112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6459197" w14:textId="35EEFD5C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2C7A9268" w14:textId="754F6D67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3250F85" w14:textId="3FD1019C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5037A287" w14:textId="0162F242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4BF47FF4" w14:textId="7DDD9366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386C9A9B" w14:textId="77777777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1CCB31B" w14:textId="77777777" w:rsidR="00624025" w:rsidRPr="00A07891" w:rsidRDefault="00624025" w:rsidP="00624025">
      <w:pPr>
        <w:rPr>
          <w:rFonts w:asciiTheme="minorHAnsi" w:hAnsiTheme="minorHAnsi"/>
        </w:rPr>
      </w:pPr>
    </w:p>
    <w:p w14:paraId="24FFB727" w14:textId="4882E84A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3" w:name="_Toc372130292"/>
      <w:bookmarkStart w:id="4" w:name="_Toc113035450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OBJETIVO</w:t>
      </w:r>
      <w:bookmarkEnd w:id="3"/>
      <w:r w:rsidR="0018145D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Y ALCANCE</w:t>
      </w:r>
      <w:bookmarkEnd w:id="4"/>
    </w:p>
    <w:p w14:paraId="01220A52" w14:textId="77777777" w:rsidR="00624025" w:rsidRPr="00A07891" w:rsidRDefault="00624025" w:rsidP="00624025"/>
    <w:p w14:paraId="17EEC1E3" w14:textId="27F39FE5" w:rsidR="00624025" w:rsidRPr="00A07891" w:rsidRDefault="00624025" w:rsidP="0018145D">
      <w:pPr>
        <w:spacing w:line="360" w:lineRule="auto"/>
        <w:ind w:left="708" w:firstLine="372"/>
        <w:jc w:val="both"/>
        <w:rPr>
          <w:rFonts w:asciiTheme="minorHAnsi" w:hAnsiTheme="minorHAnsi"/>
          <w:b/>
          <w:highlight w:val="yellow"/>
        </w:rPr>
      </w:pPr>
      <w:r w:rsidRPr="00A07891">
        <w:rPr>
          <w:rFonts w:asciiTheme="minorHAnsi" w:hAnsiTheme="minorHAnsi"/>
        </w:rPr>
        <w:t xml:space="preserve">El objetivo es crear un script automatizado para la aplicación </w:t>
      </w:r>
      <w:r w:rsidR="00541E89" w:rsidRPr="00A07891">
        <w:rPr>
          <w:rFonts w:asciiTheme="minorHAnsi" w:hAnsiTheme="minorHAnsi"/>
          <w:b/>
        </w:rPr>
        <w:t>PAGO WEB</w:t>
      </w:r>
      <w:r w:rsidRPr="00A07891">
        <w:rPr>
          <w:rFonts w:asciiTheme="minorHAnsi" w:hAnsiTheme="minorHAnsi"/>
        </w:rPr>
        <w:t xml:space="preserve"> que permita </w:t>
      </w:r>
      <w:r w:rsidR="0018145D" w:rsidRPr="00A07891">
        <w:rPr>
          <w:rFonts w:asciiTheme="minorHAnsi" w:hAnsiTheme="minorHAnsi"/>
        </w:rPr>
        <w:t>realizar la</w:t>
      </w:r>
      <w:r w:rsidRPr="00A07891">
        <w:rPr>
          <w:rFonts w:asciiTheme="minorHAnsi" w:hAnsiTheme="minorHAnsi"/>
        </w:rPr>
        <w:t xml:space="preserve"> </w:t>
      </w:r>
      <w:r w:rsidR="009079A2" w:rsidRPr="00A07891">
        <w:rPr>
          <w:rFonts w:asciiTheme="minorHAnsi" w:hAnsiTheme="minorHAnsi"/>
        </w:rPr>
        <w:t xml:space="preserve">ejecución </w:t>
      </w:r>
      <w:r w:rsidR="00873AA3" w:rsidRPr="00A07891">
        <w:rPr>
          <w:rFonts w:asciiTheme="minorHAnsi" w:hAnsiTheme="minorHAnsi"/>
        </w:rPr>
        <w:t>de casos</w:t>
      </w:r>
      <w:r w:rsidR="009079A2" w:rsidRPr="00A07891">
        <w:rPr>
          <w:rFonts w:asciiTheme="minorHAnsi" w:hAnsiTheme="minorHAnsi"/>
        </w:rPr>
        <w:t xml:space="preserve"> E2E y Unitarios</w:t>
      </w:r>
    </w:p>
    <w:p w14:paraId="4138D46B" w14:textId="465811A9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Se ingresa a la aplicación Demo NIUBIZ</w:t>
      </w:r>
    </w:p>
    <w:p w14:paraId="3BAA5D28" w14:textId="09532647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Se realiza la configuración del ambiente</w:t>
      </w:r>
    </w:p>
    <w:p w14:paraId="55F02AAA" w14:textId="16DA3C1D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 xml:space="preserve">Se realiza la configuración de los escenarios </w:t>
      </w:r>
    </w:p>
    <w:p w14:paraId="059BED02" w14:textId="1255ED9B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pago regular</w:t>
      </w:r>
    </w:p>
    <w:p w14:paraId="058912ED" w14:textId="280257B1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 xml:space="preserve">Escenario recordar tarjeta </w:t>
      </w:r>
    </w:p>
    <w:p w14:paraId="7CEAE9C1" w14:textId="1EA5792D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mostrando cuotas</w:t>
      </w:r>
    </w:p>
    <w:p w14:paraId="4D267609" w14:textId="683BD45C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tarjeta foránea</w:t>
      </w:r>
    </w:p>
    <w:p w14:paraId="29DC8229" w14:textId="0CA60424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recordar tarjeta + ocultando datos</w:t>
      </w:r>
    </w:p>
    <w:p w14:paraId="57F996E5" w14:textId="7A5C0AD4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pago efectivo</w:t>
      </w:r>
    </w:p>
    <w:p w14:paraId="38184DE5" w14:textId="059C8A6A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puntos millas</w:t>
      </w:r>
    </w:p>
    <w:p w14:paraId="6176BC67" w14:textId="5B2F69CA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tarjeta recordada</w:t>
      </w:r>
    </w:p>
    <w:p w14:paraId="44FA54A2" w14:textId="0133B5F1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ocultando el monto en botón pagar</w:t>
      </w:r>
    </w:p>
    <w:p w14:paraId="37D78F2E" w14:textId="77777777" w:rsidR="009079A2" w:rsidRPr="00A07891" w:rsidRDefault="009079A2" w:rsidP="009079A2">
      <w:pPr>
        <w:spacing w:line="360" w:lineRule="auto"/>
        <w:jc w:val="both"/>
        <w:rPr>
          <w:rFonts w:asciiTheme="minorHAnsi" w:hAnsiTheme="minorHAnsi"/>
        </w:rPr>
      </w:pPr>
    </w:p>
    <w:p w14:paraId="37F9A297" w14:textId="7A50EF06" w:rsidR="009079A2" w:rsidRPr="00A07891" w:rsidRDefault="009079A2" w:rsidP="009079A2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Validación de resultados según los casos propuestos</w:t>
      </w:r>
    </w:p>
    <w:p w14:paraId="2E414C64" w14:textId="1A1C5300" w:rsidR="00BE1820" w:rsidRPr="00A07891" w:rsidRDefault="00BE1820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p w14:paraId="4BA8E318" w14:textId="77777777" w:rsidR="00BE1820" w:rsidRPr="00A07891" w:rsidRDefault="00BE1820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p w14:paraId="795D8CAF" w14:textId="628FE5BA" w:rsidR="00D1366D" w:rsidRPr="00A07891" w:rsidRDefault="00D1366D" w:rsidP="0072352A">
      <w:pPr>
        <w:spacing w:line="360" w:lineRule="auto"/>
        <w:jc w:val="both"/>
        <w:rPr>
          <w:rFonts w:asciiTheme="minorHAnsi" w:hAnsiTheme="minorHAnsi"/>
        </w:rPr>
      </w:pPr>
    </w:p>
    <w:p w14:paraId="456CEA8F" w14:textId="7E6F4F8E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F4BF21A" w14:textId="6F937821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7747C08" w14:textId="1AC70411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5FF3CCC0" w14:textId="2702D40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328C775E" w14:textId="51CC29CA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206BFFA7" w14:textId="6A3B784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681B74D" w14:textId="3961BC58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5835EB9" w14:textId="4BD5C87B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6378F877" w14:textId="32E0C8A5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47E2C7E" w14:textId="277DD3B6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36D1C97C" w14:textId="388C4AD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91F6B7F" w14:textId="456BE817" w:rsidR="002F6808" w:rsidRPr="00A07891" w:rsidRDefault="002F6808" w:rsidP="0072352A">
      <w:pPr>
        <w:spacing w:line="360" w:lineRule="auto"/>
        <w:jc w:val="both"/>
        <w:rPr>
          <w:rFonts w:asciiTheme="minorHAnsi" w:hAnsiTheme="minorHAnsi"/>
        </w:rPr>
      </w:pPr>
    </w:p>
    <w:p w14:paraId="57B3850F" w14:textId="77777777" w:rsidR="002F6808" w:rsidRPr="00A07891" w:rsidRDefault="002F6808" w:rsidP="0072352A">
      <w:pPr>
        <w:spacing w:line="360" w:lineRule="auto"/>
        <w:jc w:val="both"/>
        <w:rPr>
          <w:rFonts w:asciiTheme="minorHAnsi" w:hAnsiTheme="minorHAnsi"/>
        </w:rPr>
      </w:pPr>
    </w:p>
    <w:p w14:paraId="62F5CFA5" w14:textId="77777777" w:rsidR="003A0728" w:rsidRPr="00A07891" w:rsidRDefault="003A0728" w:rsidP="003A0728">
      <w:pPr>
        <w:spacing w:line="360" w:lineRule="auto"/>
        <w:ind w:left="708" w:firstLine="372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lastRenderedPageBreak/>
        <w:t>El alcance de este desarrollo es:</w:t>
      </w:r>
    </w:p>
    <w:p w14:paraId="48BF3EFD" w14:textId="77777777" w:rsidR="0072352A" w:rsidRPr="00A07891" w:rsidRDefault="0072352A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tbl>
      <w:tblPr>
        <w:tblW w:w="80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0"/>
        <w:gridCol w:w="7060"/>
      </w:tblGrid>
      <w:tr w:rsidR="008F56C2" w:rsidRPr="00A07891" w14:paraId="549FC549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AB7C3B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  <w:t>Código CP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6DBAD9A" w14:textId="77777777" w:rsidR="008F56C2" w:rsidRPr="00A07891" w:rsidRDefault="008F56C2" w:rsidP="008F56C2">
            <w:pPr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  <w:t>Resumen</w:t>
            </w:r>
          </w:p>
        </w:tc>
      </w:tr>
      <w:tr w:rsidR="008F56C2" w:rsidRPr="00A07891" w14:paraId="524DE178" w14:textId="77777777" w:rsidTr="003A0728">
        <w:trPr>
          <w:trHeight w:val="2805"/>
          <w:jc w:val="center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060614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CP001</w:t>
            </w:r>
          </w:p>
        </w:tc>
        <w:tc>
          <w:tcPr>
            <w:tcW w:w="70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C80BFE0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"CREAR</w:t>
            </w:r>
            <w:proofErr w:type="gram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de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Botón "Pagar..." indicando importe</w:t>
            </w:r>
          </w:p>
        </w:tc>
      </w:tr>
      <w:tr w:rsidR="008F56C2" w:rsidRPr="00A07891" w14:paraId="15BEBECA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0CFA46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E35EF6" w14:textId="1D869262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vibrará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y resaltará el(los) campo(s) en rojo</w:t>
            </w:r>
          </w:p>
        </w:tc>
      </w:tr>
      <w:tr w:rsidR="008F56C2" w:rsidRPr="00A07891" w14:paraId="7360C34F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1AA006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DF6CE2" w14:textId="7D9FCD7B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el campo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Número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 se puedan ingresar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caracteres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numéricos</w:t>
            </w:r>
          </w:p>
        </w:tc>
      </w:tr>
      <w:tr w:rsidR="008F56C2" w:rsidRPr="00A07891" w14:paraId="58446C02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231AA2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659A610" w14:textId="2A165D2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ingresar un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nro.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no real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 tarjeta, el campo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número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 tarjeta se resalte en rojo</w:t>
            </w:r>
          </w:p>
        </w:tc>
      </w:tr>
      <w:tr w:rsidR="008F56C2" w:rsidRPr="00A07891" w14:paraId="69FACCD1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3F06B6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955571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Validar que se vea el logo de la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VISA</w:t>
            </w:r>
          </w:p>
        </w:tc>
      </w:tr>
      <w:tr w:rsidR="008F56C2" w:rsidRPr="00A07891" w14:paraId="49FA8834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590685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000639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</w:p>
        </w:tc>
      </w:tr>
      <w:tr w:rsidR="008F56C2" w:rsidRPr="00A07891" w14:paraId="199E05C3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B480AA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5CCB73B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AMEX</w:t>
            </w:r>
          </w:p>
        </w:tc>
      </w:tr>
      <w:tr w:rsidR="008F56C2" w:rsidRPr="00A07891" w14:paraId="0F53C0C0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E4FCD9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68E620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</w:p>
        </w:tc>
      </w:tr>
      <w:tr w:rsidR="008F56C2" w:rsidRPr="00A07891" w14:paraId="58F26BB0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B16322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D9003E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UNION PAY</w:t>
            </w:r>
          </w:p>
        </w:tc>
      </w:tr>
      <w:tr w:rsidR="008F56C2" w:rsidRPr="00A07891" w14:paraId="4CD4F67E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71A36A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3B0485C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Fecha vencimiento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cumpla con el formato MM/AA</w:t>
            </w:r>
          </w:p>
        </w:tc>
      </w:tr>
      <w:tr w:rsidR="008F56C2" w:rsidRPr="00A07891" w14:paraId="305B50E8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101306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5AA4664" w14:textId="75D0AE31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el campo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Fecha vencimiento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 se puedan ingresar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caracteres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numéricos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validos respetando el número de meses.</w:t>
            </w:r>
          </w:p>
        </w:tc>
      </w:tr>
      <w:tr w:rsidR="008F56C2" w:rsidRPr="00A07891" w14:paraId="79556AE8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3BA14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CA8230D" w14:textId="58A49B8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 se permita ingresar caracteres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numéricos</w:t>
            </w:r>
          </w:p>
        </w:tc>
      </w:tr>
      <w:tr w:rsidR="008F56C2" w:rsidRPr="00A07891" w14:paraId="76411A92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CF3478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C12FB" w14:textId="4A1BAAD5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Nombre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permita ingresar caracteres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alfabéticos</w:t>
            </w:r>
          </w:p>
        </w:tc>
      </w:tr>
      <w:tr w:rsidR="008F56C2" w:rsidRPr="00A07891" w14:paraId="72DAA5BB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A548C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1E4D560" w14:textId="4B18214C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Apellido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permita ingresar caracteres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alfabéticos</w:t>
            </w:r>
          </w:p>
        </w:tc>
      </w:tr>
      <w:tr w:rsidR="008F56C2" w:rsidRPr="00A07891" w14:paraId="2EF38186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14D97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FE77EA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Email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permita ingresar un correo valido</w:t>
            </w:r>
          </w:p>
        </w:tc>
      </w:tr>
      <w:tr w:rsidR="008F56C2" w:rsidRPr="00A07891" w14:paraId="507DCCD3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EBCC0E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A40515A" w14:textId="290A8283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Botón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muestre de color rojo y se muestre el monto a pagar (se contara 2 decimales)</w:t>
            </w:r>
          </w:p>
        </w:tc>
      </w:tr>
      <w:tr w:rsidR="008F56C2" w:rsidRPr="00A07891" w14:paraId="5846EE6B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527A06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C4182E2" w14:textId="4A12D3C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agar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173483C8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35624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F08FF3B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con una tarjeta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03009B6A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4B0412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C18464" w14:textId="62365D91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tarjeta 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.</w:t>
            </w:r>
          </w:p>
        </w:tc>
      </w:tr>
      <w:tr w:rsidR="008F56C2" w:rsidRPr="00A07891" w14:paraId="1E905EEB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56F5F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827EBDE" w14:textId="3B3CBFE9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tarjeta 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Dinners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.</w:t>
            </w:r>
          </w:p>
        </w:tc>
      </w:tr>
      <w:tr w:rsidR="008F56C2" w:rsidRPr="00A07891" w14:paraId="59708450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3962AD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2F699A1" w14:textId="6DBCC36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 Amex.</w:t>
            </w:r>
          </w:p>
        </w:tc>
      </w:tr>
      <w:tr w:rsidR="008F56C2" w:rsidRPr="00A07891" w14:paraId="32C39A6F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90CE3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lastRenderedPageBreak/>
              <w:t>CP033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A434BE6" w14:textId="1DF4EF6A" w:rsidR="008F56C2" w:rsidRPr="00A07891" w:rsidRDefault="0072352A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si</w:t>
            </w:r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ingresa con un Comercio inactivo en BackOffice este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será</w:t>
            </w:r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denegado.</w:t>
            </w:r>
          </w:p>
        </w:tc>
      </w:tr>
      <w:tr w:rsidR="008F56C2" w:rsidRPr="00A07891" w14:paraId="15FEF0BF" w14:textId="77777777" w:rsidTr="003A0728">
        <w:trPr>
          <w:trHeight w:val="306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08730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CP038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31EA87" w14:textId="6C38EE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al presiona el botón "CREAR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 o (MM/AAAA)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8.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9. Botón "Pagar..." indicando importe</w:t>
            </w:r>
          </w:p>
        </w:tc>
      </w:tr>
      <w:tr w:rsidR="008F56C2" w:rsidRPr="00A07891" w14:paraId="75BAF619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0668F9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CP039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9FE257" w14:textId="1ACAD97C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vibrará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y resaltará el(los) campo(s) en rojo</w:t>
            </w:r>
          </w:p>
        </w:tc>
      </w:tr>
      <w:tr w:rsidR="008F56C2" w:rsidRPr="00A07891" w14:paraId="32948AF5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0801C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DDC2C18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tarjeta.</w:t>
            </w:r>
          </w:p>
        </w:tc>
      </w:tr>
      <w:tr w:rsidR="008F56C2" w:rsidRPr="00A07891" w14:paraId="5BD7AD06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7A3A4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BF47275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activar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check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"recordar tarjeta", permita ingresar un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alias.</w:t>
            </w:r>
          </w:p>
        </w:tc>
      </w:tr>
      <w:tr w:rsidR="008F56C2" w:rsidRPr="00A07891" w14:paraId="62F604A3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C1593B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2D00FAB" w14:textId="5030E69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Al realizar el enrolamiento de una tarjeta, se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validará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que siempre solicitare ingresar CVV (Se cuente con o sin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el campo CVV en la configuración del comercio)</w:t>
            </w:r>
          </w:p>
        </w:tc>
      </w:tr>
      <w:tr w:rsidR="008F56C2" w:rsidRPr="00A07891" w14:paraId="4F100C7A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1CC22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151ED7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Realizar una transacción exitosa realizando la acción de "recordar tarjeta".</w:t>
            </w:r>
          </w:p>
        </w:tc>
      </w:tr>
      <w:tr w:rsidR="008F56C2" w:rsidRPr="00A07891" w14:paraId="37CA3D14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5BB962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87B932E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Al realizar pago con una tarjeta ya recordad, no debe solicitar ingresar CVV. (Se cuente con o sin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check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el campo CVV en la configuración del comercio)</w:t>
            </w:r>
          </w:p>
        </w:tc>
      </w:tr>
      <w:tr w:rsidR="008F56C2" w:rsidRPr="00A07891" w14:paraId="638DE8E9" w14:textId="77777777" w:rsidTr="003A0728">
        <w:trPr>
          <w:trHeight w:val="6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495FB5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8D8E31E" w14:textId="1822BE39" w:rsidR="008F56C2" w:rsidRPr="00A07891" w:rsidRDefault="00873AA3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Realizar</w:t>
            </w:r>
            <w:r w:rsidR="008F56C2"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una transacción exitosa utilizando una tarjeta recordada (</w:t>
            </w:r>
            <w:proofErr w:type="spellStart"/>
            <w:r w:rsidR="008F56C2" w:rsidRPr="00A07891">
              <w:rPr>
                <w:rFonts w:eastAsia="Times New Roman" w:cs="Calibri"/>
                <w:color w:val="000000" w:themeColor="text1"/>
                <w:lang w:eastAsia="es-PE"/>
              </w:rPr>
              <w:t>tokenizada</w:t>
            </w:r>
            <w:proofErr w:type="spellEnd"/>
            <w:r w:rsidR="008F56C2" w:rsidRPr="00A07891">
              <w:rPr>
                <w:rFonts w:eastAsia="Times New Roman" w:cs="Calibri"/>
                <w:color w:val="000000" w:themeColor="text1"/>
                <w:lang w:eastAsia="es-PE"/>
              </w:rPr>
              <w:t>)</w:t>
            </w:r>
          </w:p>
        </w:tc>
      </w:tr>
      <w:tr w:rsidR="008F56C2" w:rsidRPr="00A07891" w14:paraId="7B2E366B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62D2BE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DF92C8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Visa recordada con Alias.</w:t>
            </w:r>
          </w:p>
        </w:tc>
      </w:tr>
      <w:tr w:rsidR="008F56C2" w:rsidRPr="00A07891" w14:paraId="31E5F579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6EA9EF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1E1E39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MASTERCARD recordada con Alias.</w:t>
            </w:r>
          </w:p>
        </w:tc>
      </w:tr>
      <w:tr w:rsidR="008F56C2" w:rsidRPr="00A07891" w14:paraId="64B13311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E06EAF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A70CE8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DINERS recordada con Alias.</w:t>
            </w:r>
          </w:p>
        </w:tc>
      </w:tr>
      <w:tr w:rsidR="008F56C2" w:rsidRPr="00A07891" w14:paraId="5B0F9A34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D00FB5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B68B6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AMEX recordada con Alias.</w:t>
            </w:r>
          </w:p>
        </w:tc>
      </w:tr>
      <w:tr w:rsidR="008F56C2" w:rsidRPr="00A07891" w14:paraId="69968D0A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09BB34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0398454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br/>
              <w:t xml:space="preserve">Cuando se ejecute el botón Pagar con una tarjeta recordada Visa,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Diners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y Amex</w:t>
            </w:r>
          </w:p>
        </w:tc>
      </w:tr>
      <w:tr w:rsidR="008F56C2" w:rsidRPr="00A07891" w14:paraId="34BF1AA5" w14:textId="77777777" w:rsidTr="003A0728">
        <w:trPr>
          <w:trHeight w:val="255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ADAE0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lastRenderedPageBreak/>
              <w:t>CP052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FACE0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"Paga con Visa"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5.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Botón pagar indicando importe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Validar que no se muestre Nombre y Apellido.</w:t>
            </w:r>
          </w:p>
        </w:tc>
      </w:tr>
      <w:tr w:rsidR="008F56C2" w:rsidRPr="00A07891" w14:paraId="72DB9897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26DEA9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DCD2A45" w14:textId="7730125A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vibrará y resaltará el(los) campo(s) en rojo</w:t>
            </w:r>
          </w:p>
        </w:tc>
      </w:tr>
      <w:tr w:rsidR="008F56C2" w:rsidRPr="00A07891" w14:paraId="72F503D9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D79DF0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76EDBD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</w:t>
            </w:r>
          </w:p>
        </w:tc>
      </w:tr>
      <w:tr w:rsidR="008F56C2" w:rsidRPr="00A07891" w14:paraId="21EE45BE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CA18AF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C5C7481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07, Cuando se ejecute el botón Pagar con una tarjeta Visa recordada con Alias.</w:t>
            </w:r>
          </w:p>
        </w:tc>
      </w:tr>
      <w:tr w:rsidR="008F56C2" w:rsidRPr="00A07891" w14:paraId="103B460A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F64B6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FB8D11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07, Cuando se ejecute el botón Pagar con una tarjeta MASTERCARD, DINERS O AMEX recordada con Alias.</w:t>
            </w:r>
          </w:p>
        </w:tc>
      </w:tr>
      <w:tr w:rsidR="008F56C2" w:rsidRPr="00A07891" w14:paraId="59C9811A" w14:textId="77777777" w:rsidTr="003A0728">
        <w:trPr>
          <w:trHeight w:val="408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FAB4D0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8F77ED5" w14:textId="031B8F2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al presiona el botón "CREAR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"  de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8. Lista - Número de cuotas (Esta lista aparece si el BIN ingresado 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está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configurado con la opción cuotas, además que el comercio tenga habilitado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flag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"mostrar cuotas". Esta configuración se debe leer del mantenimiento de cuotas por BIN del BackOffice Canales)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9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10. Botón pagar indicando importe</w:t>
            </w:r>
          </w:p>
        </w:tc>
      </w:tr>
      <w:tr w:rsidR="008F56C2" w:rsidRPr="00A07891" w14:paraId="2DCA6852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26AA67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0815C9A" w14:textId="6565589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vibrará y resaltará el(los) campo(s) en rojo</w:t>
            </w:r>
          </w:p>
        </w:tc>
      </w:tr>
      <w:tr w:rsidR="008F56C2" w:rsidRPr="00A07891" w14:paraId="2C0C35C1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10ECA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548F5A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la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Lista Cuotas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muestre una lista </w:t>
            </w:r>
          </w:p>
        </w:tc>
      </w:tr>
      <w:tr w:rsidR="008F56C2" w:rsidRPr="00A07891" w14:paraId="6D15FDD1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B77009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F5E3B4E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</w:t>
            </w:r>
          </w:p>
        </w:tc>
      </w:tr>
      <w:tr w:rsidR="008F56C2" w:rsidRPr="00A07891" w14:paraId="6AD8AE20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FB73CF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3AC0F6E" w14:textId="60C5E82B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Botón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muestre de color rojo y se muestre el monto a pagar (se contara 2 decimales)</w:t>
            </w:r>
          </w:p>
        </w:tc>
      </w:tr>
      <w:tr w:rsidR="008F56C2" w:rsidRPr="00A07891" w14:paraId="50268729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59CE030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E514DE8" w14:textId="19EB67C8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r w:rsidR="002410D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 con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Visa.</w:t>
            </w:r>
          </w:p>
        </w:tc>
      </w:tr>
      <w:tr w:rsidR="008F56C2" w:rsidRPr="00A07891" w14:paraId="510CAC0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11C0D7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C3DFC80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 con una tarjeta Visa</w:t>
            </w:r>
          </w:p>
        </w:tc>
      </w:tr>
      <w:tr w:rsidR="008F56C2" w:rsidRPr="00A07891" w14:paraId="29381973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E2FF66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10CF5A2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</w:p>
        </w:tc>
      </w:tr>
      <w:tr w:rsidR="008F56C2" w:rsidRPr="00A07891" w14:paraId="24B0B5C1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835233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942DD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</w:p>
        </w:tc>
      </w:tr>
      <w:tr w:rsidR="008F56C2" w:rsidRPr="00A07891" w14:paraId="77B8918A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A397C9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A6E6228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 con una tarjeta Amex</w:t>
            </w:r>
          </w:p>
        </w:tc>
      </w:tr>
      <w:tr w:rsidR="008F56C2" w:rsidRPr="00A07891" w14:paraId="48BA4DA4" w14:textId="77777777" w:rsidTr="003A0728">
        <w:trPr>
          <w:trHeight w:val="459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B4427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lastRenderedPageBreak/>
              <w:t>CP072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666EEC" w14:textId="4F863553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al presiona el botón "CREAR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- Validar que luego de ingresar la tarjeta FORANEA se muestre en la parte superior la elegibilidad con la moneda de la tarjeta y del comercio.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Caja de texto autocompletar - País de facturación (Esta caja de texto aparece si el BIN ingresado es foráneo)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9. Caja de texto autocompletar - Ciudad de facturación (Esta caja de texto aparece si el BIN ingresado es foráneo, se filtra según lo ingresado en país)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1O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11. Botón pagar indicando importe</w:t>
            </w:r>
          </w:p>
        </w:tc>
      </w:tr>
      <w:tr w:rsidR="008F56C2" w:rsidRPr="00A07891" w14:paraId="2D2A0E42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E417AB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10DE57F" w14:textId="4573DB8A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vibrará y resaltará el(los) campo(s) en rojo</w:t>
            </w:r>
          </w:p>
        </w:tc>
      </w:tr>
      <w:tr w:rsidR="008F56C2" w:rsidRPr="00A07891" w14:paraId="23192DB6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171BAA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311F60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ingresar un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BIN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foraneo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aparezca el campo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Pais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y se autocomplete</w:t>
            </w:r>
          </w:p>
        </w:tc>
      </w:tr>
      <w:tr w:rsidR="008F56C2" w:rsidRPr="00A07891" w14:paraId="0E20B8EF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7FB628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200A75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ingresar un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BIN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foraneo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aparezca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Ciudad de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Factuación</w:t>
            </w:r>
            <w:proofErr w:type="spellEnd"/>
          </w:p>
        </w:tc>
      </w:tr>
      <w:tr w:rsidR="008F56C2" w:rsidRPr="00A07891" w14:paraId="1A14B6CC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86353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911663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Ciudad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permita ingresar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caracteres 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alfabeticos</w:t>
            </w:r>
            <w:proofErr w:type="spellEnd"/>
            <w:proofErr w:type="gramEnd"/>
          </w:p>
        </w:tc>
      </w:tr>
      <w:tr w:rsidR="008F56C2" w:rsidRPr="00A07891" w14:paraId="74ED28F4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7B579F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815BC7E" w14:textId="6618BFB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="0000548B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País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permita ingresar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caracteres 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alfabeticos</w:t>
            </w:r>
            <w:proofErr w:type="spellEnd"/>
            <w:proofErr w:type="gramEnd"/>
          </w:p>
        </w:tc>
      </w:tr>
      <w:tr w:rsidR="008F56C2" w:rsidRPr="00A07891" w14:paraId="2AD253C5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490A2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2178191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</w:t>
            </w:r>
          </w:p>
        </w:tc>
      </w:tr>
      <w:tr w:rsidR="008F56C2" w:rsidRPr="00A07891" w14:paraId="376C32AE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1E479F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527EAED" w14:textId="5E80A90C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tarjetahabiente.</w:t>
            </w:r>
          </w:p>
        </w:tc>
      </w:tr>
      <w:tr w:rsidR="008F56C2" w:rsidRPr="00A07891" w14:paraId="210160D2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E119F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CP080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2AE3A59" w14:textId="08E22713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Comercio</w:t>
            </w:r>
          </w:p>
        </w:tc>
      </w:tr>
      <w:tr w:rsidR="008F56C2" w:rsidRPr="00A07891" w14:paraId="56160964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EC0E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CP081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6FF2AB4" w14:textId="6701C51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Local.</w:t>
            </w:r>
          </w:p>
        </w:tc>
      </w:tr>
      <w:tr w:rsidR="008F56C2" w:rsidRPr="00A07891" w14:paraId="7FB93DB6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731E8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CP082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9676C7A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 xml:space="preserve">Visa,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y Amex</w:t>
            </w:r>
          </w:p>
        </w:tc>
      </w:tr>
      <w:tr w:rsidR="008F56C2" w:rsidRPr="00A07891" w14:paraId="1A16527A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081749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CP086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61A57D" w14:textId="49F2DE3E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4D0964B2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566DBC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60A87D2" w14:textId="5B6AF53E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Visa.</w:t>
            </w:r>
          </w:p>
        </w:tc>
      </w:tr>
      <w:tr w:rsidR="008F56C2" w:rsidRPr="00A07891" w14:paraId="436C79E0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68DF9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E56CFBD" w14:textId="458FA47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1155607A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38C55A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BEA1E4" w14:textId="2DC27451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2908921E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2E81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lastRenderedPageBreak/>
              <w:t>CP093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6E5D92" w14:textId="306C1200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Amex.</w:t>
            </w:r>
          </w:p>
        </w:tc>
      </w:tr>
      <w:tr w:rsidR="008F56C2" w:rsidRPr="00A07891" w14:paraId="7B761D8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DA47D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CP098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02CCC2" w14:textId="198C5CF7" w:rsidR="008F56C2" w:rsidRPr="00A07891" w:rsidRDefault="00E1665A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si</w:t>
            </w:r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ingresa con un Comercio inactivo en BackOffice este </w:t>
            </w:r>
            <w:proofErr w:type="spellStart"/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sera</w:t>
            </w:r>
            <w:proofErr w:type="spellEnd"/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denegado.</w:t>
            </w:r>
          </w:p>
        </w:tc>
      </w:tr>
      <w:tr w:rsidR="008F56C2" w:rsidRPr="00A07891" w14:paraId="1EAA0A4B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D5758A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AF0B05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Visa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29DAC154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59AF6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7AB835A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MASTERCARD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4B110FA5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8377EB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40626F4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DINERS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0D8DAF80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891FED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3EA460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AMEX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531F6814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F92680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EAD22D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recordada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Visa,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Diners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y Amex</w:t>
            </w:r>
          </w:p>
        </w:tc>
      </w:tr>
      <w:tr w:rsidR="008F56C2" w:rsidRPr="00A07891" w14:paraId="64AAA1C9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6E8A16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584D9F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POR LIQUIDAR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recordada con Alias.</w:t>
            </w:r>
          </w:p>
        </w:tc>
      </w:tr>
      <w:tr w:rsidR="008F56C2" w:rsidRPr="00A07891" w14:paraId="4C949B08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0D79A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D01E3F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la transacción tenga estado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POR LIQUIDAR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MASTERCARD, DINERS O AMEX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recordada con Alias.</w:t>
            </w:r>
          </w:p>
        </w:tc>
      </w:tr>
      <w:tr w:rsidR="008F56C2" w:rsidRPr="00A07891" w14:paraId="73A2A910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C6EC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4029F37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MASTERCARD, DINERS O AMEX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recordada con Alias.</w:t>
            </w:r>
          </w:p>
        </w:tc>
      </w:tr>
      <w:tr w:rsidR="008F56C2" w:rsidRPr="00A07891" w14:paraId="787B4ACE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23CD1D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24ABE82" w14:textId="4F2CC869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r w:rsidR="0044586D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 Con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1F112ECE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CF1A8E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DE9D80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</w:t>
            </w:r>
          </w:p>
        </w:tc>
      </w:tr>
      <w:tr w:rsidR="008F56C2" w:rsidRPr="00A07891" w14:paraId="37BBB2E9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13D596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9B593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</w:p>
        </w:tc>
      </w:tr>
      <w:tr w:rsidR="008F56C2" w:rsidRPr="00A07891" w14:paraId="2C3EDE25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6CB532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1412BE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</w:p>
        </w:tc>
      </w:tr>
      <w:tr w:rsidR="008F56C2" w:rsidRPr="00A07891" w14:paraId="574EE8F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2DCEA0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00A543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Amex</w:t>
            </w:r>
          </w:p>
        </w:tc>
      </w:tr>
      <w:tr w:rsidR="008F56C2" w:rsidRPr="00A07891" w14:paraId="784D38A2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94BB0F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7D16CF1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Pagar.con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tarjetahabiente.</w:t>
            </w:r>
          </w:p>
        </w:tc>
      </w:tr>
      <w:tr w:rsidR="008F56C2" w:rsidRPr="00A07891" w14:paraId="721F4ABF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5828BF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C3FAEB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Pagar.con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Comercio</w:t>
            </w:r>
          </w:p>
        </w:tc>
      </w:tr>
      <w:tr w:rsidR="008F56C2" w:rsidRPr="00A07891" w14:paraId="2FC1B7B2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83632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C80441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Pagar.con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Local.</w:t>
            </w:r>
          </w:p>
        </w:tc>
      </w:tr>
      <w:tr w:rsidR="008F56C2" w:rsidRPr="00A07891" w14:paraId="1B5A8D27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B0F31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06B9C5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Visa</w:t>
            </w:r>
          </w:p>
        </w:tc>
      </w:tr>
      <w:tr w:rsidR="008F56C2" w:rsidRPr="00A07891" w14:paraId="0950E779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E5E42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lastRenderedPageBreak/>
              <w:t>CP141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FE92B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visualizar opción "Código QR usando tu billetera electrónica".</w:t>
            </w:r>
          </w:p>
        </w:tc>
      </w:tr>
      <w:tr w:rsidR="008F56C2" w:rsidRPr="00A07891" w14:paraId="6E1A85A5" w14:textId="77777777" w:rsidTr="003A0728">
        <w:trPr>
          <w:trHeight w:val="127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CCC00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CP142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F0D4A4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mostrar lo siguiente: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"Paga más rápido y fácil!"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(QR generado)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"Escanea el código QR usando la e-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wallet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de tu banco"</w:t>
            </w:r>
          </w:p>
        </w:tc>
      </w:tr>
      <w:tr w:rsidR="008F56C2" w:rsidRPr="00A07891" w14:paraId="0D43EB3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A8604B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26F274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visualizar opción "Transferencias Bancarias y Depósitos en Efectivo". Con el logo de Pago Efectivo.</w:t>
            </w:r>
          </w:p>
        </w:tc>
      </w:tr>
      <w:tr w:rsidR="008F56C2" w:rsidRPr="00A07891" w14:paraId="380FCFAD" w14:textId="77777777" w:rsidTr="003A0728">
        <w:trPr>
          <w:trHeight w:val="61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A2D3C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EA3415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mostrar lo siguiente: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 xml:space="preserve">¿Cómo realizar tu compra con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?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 xml:space="preserve">Luego de haber dado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click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en pagar, recibirás un e-mail con el código CIP de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que tendrá validez solo por 1 horas.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ascii="Segoe UI Symbol" w:eastAsia="Times New Roman" w:hAnsi="Segoe UI Symbol" w:cs="Segoe UI Symbol"/>
                <w:b/>
                <w:bCs/>
                <w:color w:val="000000" w:themeColor="text1"/>
                <w:sz w:val="20"/>
                <w:szCs w:val="20"/>
                <w:lang w:eastAsia="es-PE"/>
              </w:rPr>
              <w:t>✓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Depósitos en efectivo vía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Paga en BBVA, BCP, Interbank, Scotiabank,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BanBif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Western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Union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Tambo+,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Kasnet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Full Carga, Red Digital, Money Gram, Caja Arequipa,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Disashop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en cualquier agente o agencia autorizada a nivel nacional a la cuenta de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ascii="Segoe UI Symbol" w:eastAsia="Times New Roman" w:hAnsi="Segoe UI Symbol" w:cs="Segoe UI Symbol"/>
                <w:b/>
                <w:bCs/>
                <w:color w:val="000000" w:themeColor="text1"/>
                <w:sz w:val="20"/>
                <w:szCs w:val="20"/>
                <w:lang w:eastAsia="es-PE"/>
              </w:rPr>
              <w:t>✓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Transferencias bancarias vía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Paga en BBVA, BCP, Interbank, Scotiabank,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BanBif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Caja Arequipa, a través de la banca por internet o banca móvil en la opción pago de servicios.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(Logos)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"Ingresa tu email para recibir el código:"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(Campo "Email")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Botón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"Pagar ##.##"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(logo Pago Efectivo)</w:t>
            </w:r>
          </w:p>
        </w:tc>
      </w:tr>
      <w:tr w:rsidR="008F56C2" w:rsidRPr="00A07891" w14:paraId="048BC247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19EEFF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67F76C" w14:textId="52789AC5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al dar botón "Pagar", </w:t>
            </w:r>
            <w:r w:rsidR="00E1665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deberá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generar el código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CIP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para realizar la operación.</w:t>
            </w:r>
          </w:p>
        </w:tc>
      </w:tr>
      <w:tr w:rsidR="008F56C2" w:rsidRPr="00A07891" w14:paraId="4E98631B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0A8E1A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9E6996A" w14:textId="481AD93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Se debe visualizar opción "Pago con Puntos/Millas". Con los logos de "Puntos BBVA" y/o "Interbank Benefit", según </w:t>
            </w:r>
            <w:r w:rsidR="00E1665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configuración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del comercio.</w:t>
            </w:r>
          </w:p>
        </w:tc>
      </w:tr>
      <w:tr w:rsidR="008F56C2" w:rsidRPr="00A07891" w14:paraId="0CCAE3AB" w14:textId="77777777" w:rsidTr="003A0728">
        <w:trPr>
          <w:trHeight w:val="357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71EE1D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6C9F50F" w14:textId="7EE245F2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</w:t>
            </w:r>
            <w:r w:rsidR="0044586D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rojo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"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Completa los espacios para conocer tus Puntos o Millas disponibles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8. </w:t>
            </w:r>
            <w:r w:rsidR="0044586D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Lista -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Tipo de documento. (Solo caso Millas IBK)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9. Caja de texto - Documento.  (Solo caso Millas IBK)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10.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11. Botón "Continuar".</w:t>
            </w:r>
          </w:p>
        </w:tc>
      </w:tr>
      <w:tr w:rsidR="008F56C2" w:rsidRPr="00A07891" w14:paraId="015C2B3C" w14:textId="77777777" w:rsidTr="003A0728">
        <w:trPr>
          <w:trHeight w:val="331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CD8D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lastRenderedPageBreak/>
              <w:t>CP148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6748AE" w14:textId="718B8E35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</w:t>
            </w:r>
            <w:r w:rsidR="0044586D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rojo o gris se abra el formulario de puntos/millas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BBVA o IBK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3. "¡Hola,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!".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4. "Millas disponibles: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#,#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##.##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"Monto de compra: S/ #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 o ###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"¿Deseas continuar con el canje?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Podrás pagar solo con Millas 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con Millas y tarjeta"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Botones "Si" y "No".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 Botón "Continuar".</w:t>
            </w:r>
          </w:p>
        </w:tc>
      </w:tr>
      <w:tr w:rsidR="008F56C2" w:rsidRPr="00A07891" w14:paraId="135F9457" w14:textId="77777777" w:rsidTr="00D55ACD">
        <w:trPr>
          <w:trHeight w:val="331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7F33F1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CP149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C91CB8" w14:textId="5DE2529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Para el caso de haber seleccionado opción "Si", 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</w:t>
            </w:r>
            <w:r w:rsidR="0044586D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rojo o gris se abra el formulario de puntos/millas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BBVA o IBK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3. "¡Hola,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!".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4. "Millas disponibles: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#,#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##.##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"Monto de compra: S/ #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 o ###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"¿Cuántas Millas quieres utilizar?"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"Total de Millas a canjear" - caja de texto.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 "Total a pagar con tarjeta" S/. #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 (monto calculado restante).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9.  Botón "Continuar".</w:t>
            </w:r>
          </w:p>
        </w:tc>
      </w:tr>
      <w:tr w:rsidR="008F56C2" w:rsidRPr="00A07891" w14:paraId="3346C342" w14:textId="77777777" w:rsidTr="00D55ACD">
        <w:trPr>
          <w:trHeight w:val="280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A8AB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CP150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9A39D" w14:textId="77777777" w:rsidR="008F56C2" w:rsidRPr="00A07891" w:rsidRDefault="008F56C2" w:rsidP="008F56C2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Solo para el caso de Millas </w:t>
            </w:r>
            <w:proofErr w:type="gram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IBK,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verificar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de color rojo o gris se abra el formulario de puntos/millas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BBVA o IBK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"Para confirmar tu compra, ingresa el código de verificación enviado al celular registrado en Interbank Benefit".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Ingresa tu código.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"Volver intentar".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Botón "Pagar S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/.#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#.##"</w:t>
            </w:r>
          </w:p>
        </w:tc>
      </w:tr>
      <w:tr w:rsidR="00D55ACD" w:rsidRPr="00A07891" w14:paraId="18A6EC9B" w14:textId="77777777" w:rsidTr="00D55ACD">
        <w:trPr>
          <w:trHeight w:val="280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F55BB5" w14:textId="57084A35" w:rsidR="00D55ACD" w:rsidRPr="00A07891" w:rsidRDefault="009B0A98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9B0A98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CPXX</w:t>
            </w:r>
            <w:r w:rsidR="005414F4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1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B0D6001" w14:textId="7A14643A" w:rsidR="00F17DC4" w:rsidRDefault="00F17DC4" w:rsidP="00F17DC4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</w:t>
            </w:r>
            <w: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PAGA AQUÍ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la opción para elegir método de pago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las siguientes </w:t>
            </w:r>
            <w:r w:rsidR="00C91DC0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opciones (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dependerá de las opciones que se activen en el adquiriente)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</w:p>
          <w:p w14:paraId="69944491" w14:textId="1FDF3EAD" w:rsidR="00F17DC4" w:rsidRDefault="00F17DC4" w:rsidP="00F17DC4">
            <w:pPr>
              <w:pStyle w:val="Prrafodelista"/>
              <w:numPr>
                <w:ilvl w:val="0"/>
                <w:numId w:val="28"/>
              </w:num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Tarjeta de crédito y débito</w:t>
            </w:r>
          </w:p>
          <w:p w14:paraId="527447BE" w14:textId="246BB444" w:rsidR="00F17DC4" w:rsidRDefault="00F17DC4" w:rsidP="00F17DC4">
            <w:pPr>
              <w:pStyle w:val="Prrafodelista"/>
              <w:numPr>
                <w:ilvl w:val="0"/>
                <w:numId w:val="28"/>
              </w:num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Pago con Puntos/Millas</w:t>
            </w:r>
          </w:p>
          <w:p w14:paraId="52EF53CB" w14:textId="22E0924C" w:rsidR="00F17DC4" w:rsidRDefault="00F17DC4" w:rsidP="00F17DC4">
            <w:pPr>
              <w:pStyle w:val="Prrafodelista"/>
              <w:numPr>
                <w:ilvl w:val="0"/>
                <w:numId w:val="28"/>
              </w:num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Código QR Usando tu billetera electrónica</w:t>
            </w:r>
          </w:p>
          <w:p w14:paraId="1C592E20" w14:textId="26CD3E1F" w:rsidR="00F17DC4" w:rsidRPr="00F17DC4" w:rsidRDefault="00F17DC4" w:rsidP="00F17DC4">
            <w:pPr>
              <w:pStyle w:val="Prrafodelista"/>
              <w:numPr>
                <w:ilvl w:val="0"/>
                <w:numId w:val="28"/>
              </w:num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Transferencias Bancarias y depósitos en efectivo</w:t>
            </w:r>
          </w:p>
          <w:p w14:paraId="76768DB0" w14:textId="6C0865A5" w:rsidR="00F17DC4" w:rsidRDefault="00F17DC4" w:rsidP="008F56C2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</w:p>
          <w:p w14:paraId="46CBEF44" w14:textId="7584B30B" w:rsidR="000F6F07" w:rsidRPr="00A07891" w:rsidRDefault="000F6F07" w:rsidP="008F56C2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</w:p>
        </w:tc>
      </w:tr>
      <w:tr w:rsidR="009B0A98" w:rsidRPr="00A07891" w14:paraId="4867B3BE" w14:textId="77777777" w:rsidTr="00D55ACD">
        <w:trPr>
          <w:trHeight w:val="280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35E964A" w14:textId="404242BD" w:rsidR="009B0A98" w:rsidRPr="00A07891" w:rsidRDefault="009B0A98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9B0A98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lastRenderedPageBreak/>
              <w:t>CPXX</w:t>
            </w:r>
            <w:r w:rsidR="00F17DC4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1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EB888DF" w14:textId="5959402A" w:rsidR="009B0A98" w:rsidRPr="009B0A98" w:rsidRDefault="00C91DC0" w:rsidP="00C91DC0">
            <w:pPr>
              <w:ind w:left="257"/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Solo para el caso de Millas </w:t>
            </w:r>
            <w:proofErr w:type="gram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IBK,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verificar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de color rojo o gris se abra el formulario de puntos/millas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BBVA o IBK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"Para confirmar tu compra, ingresa el código de verificación enviado al celular registrado en Interbank Benefit".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Ingresa tu código.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"Volver intentar".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6. Botón "Pagar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$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/.#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#.##"</w:t>
            </w:r>
          </w:p>
        </w:tc>
      </w:tr>
      <w:tr w:rsidR="009B0A98" w:rsidRPr="00A07891" w14:paraId="6FD62731" w14:textId="77777777" w:rsidTr="00DD0822">
        <w:trPr>
          <w:trHeight w:val="1416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B94EB20" w14:textId="315A19D0" w:rsidR="009B0A98" w:rsidRPr="009B0A98" w:rsidRDefault="009B0A98" w:rsidP="009B0A98">
            <w:pPr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</w:pPr>
            <w:r w:rsidRPr="009B0A98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CPXX</w:t>
            </w:r>
            <w:r w:rsidR="00F17DC4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2</w:t>
            </w:r>
          </w:p>
          <w:p w14:paraId="06201AD2" w14:textId="77777777" w:rsidR="009B0A98" w:rsidRPr="009B0A98" w:rsidRDefault="009B0A98" w:rsidP="008F56C2">
            <w:pPr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</w:pP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8B1960D" w14:textId="7F293314" w:rsidR="009B0A98" w:rsidRPr="009B0A98" w:rsidRDefault="00DD0822" w:rsidP="00DD0822">
            <w:pPr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  <w:bookmarkStart w:id="5" w:name="_GoBack"/>
            <w:bookmarkEnd w:id="5"/>
          </w:p>
        </w:tc>
      </w:tr>
    </w:tbl>
    <w:p w14:paraId="3B5B1C8A" w14:textId="3D840DFE" w:rsidR="00624025" w:rsidRPr="00A07891" w:rsidRDefault="00624025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E1999D3" w14:textId="77777777" w:rsidR="0018145D" w:rsidRPr="00A07891" w:rsidRDefault="0018145D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14607F3" w14:textId="77777777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343D1682" w14:textId="77777777" w:rsidR="00624025" w:rsidRPr="00A07891" w:rsidRDefault="00624025" w:rsidP="00F17DC4">
      <w:pPr>
        <w:pStyle w:val="Ttulo1"/>
        <w:numPr>
          <w:ilvl w:val="0"/>
          <w:numId w:val="28"/>
        </w:numPr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6" w:name="_Toc372130295"/>
      <w:bookmarkStart w:id="7" w:name="_Toc113035451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>PRE CONDICIONES</w:t>
      </w:r>
      <w:bookmarkEnd w:id="6"/>
      <w:bookmarkEnd w:id="7"/>
    </w:p>
    <w:p w14:paraId="269540A3" w14:textId="77777777" w:rsidR="00624025" w:rsidRPr="00A07891" w:rsidRDefault="00624025" w:rsidP="00624025">
      <w:pPr>
        <w:ind w:left="1080"/>
        <w:jc w:val="both"/>
        <w:rPr>
          <w:rFonts w:asciiTheme="minorHAnsi" w:hAnsiTheme="minorHAnsi" w:cs="Arial"/>
        </w:rPr>
      </w:pPr>
    </w:p>
    <w:p w14:paraId="46DD64A9" w14:textId="77777777" w:rsidR="00624025" w:rsidRPr="00A07891" w:rsidRDefault="00624025" w:rsidP="00624025">
      <w:pPr>
        <w:spacing w:line="360" w:lineRule="auto"/>
        <w:ind w:left="1080"/>
        <w:jc w:val="both"/>
        <w:rPr>
          <w:rFonts w:asciiTheme="minorHAnsi" w:hAnsiTheme="minorHAnsi" w:cs="Arial"/>
        </w:rPr>
      </w:pPr>
      <w:r w:rsidRPr="00A07891">
        <w:rPr>
          <w:rFonts w:asciiTheme="minorHAnsi" w:hAnsiTheme="minorHAnsi" w:cs="Arial"/>
        </w:rPr>
        <w:t>A continuación, se enumeran las precondiciones que se deben tener en cuenta para la ejecución de los scripts de automatización:</w:t>
      </w:r>
    </w:p>
    <w:p w14:paraId="10D34DB4" w14:textId="101349CC" w:rsidR="0010457B" w:rsidRPr="00A07891" w:rsidRDefault="0010457B" w:rsidP="0010457B">
      <w:pPr>
        <w:pStyle w:val="Prrafodelista"/>
        <w:spacing w:line="360" w:lineRule="auto"/>
        <w:ind w:left="1800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5386"/>
      </w:tblGrid>
      <w:tr w:rsidR="0010457B" w:rsidRPr="00A07891" w14:paraId="47EBA5E6" w14:textId="77777777" w:rsidTr="0000548B">
        <w:tc>
          <w:tcPr>
            <w:tcW w:w="2552" w:type="dxa"/>
          </w:tcPr>
          <w:p w14:paraId="177BD4C5" w14:textId="3997BFA7" w:rsidR="0010457B" w:rsidRPr="00A07891" w:rsidRDefault="008306C0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Pre Condici</w:t>
            </w:r>
            <w:r w:rsidR="00F46D77" w:rsidRPr="00A07891">
              <w:rPr>
                <w:rFonts w:asciiTheme="minorHAnsi" w:hAnsiTheme="minorHAnsi"/>
                <w:b/>
              </w:rPr>
              <w:t>ó</w:t>
            </w:r>
            <w:r w:rsidRPr="00A07891">
              <w:rPr>
                <w:rFonts w:asciiTheme="minorHAnsi" w:hAnsiTheme="minorHAnsi"/>
                <w:b/>
              </w:rPr>
              <w:t>n</w:t>
            </w:r>
          </w:p>
        </w:tc>
        <w:tc>
          <w:tcPr>
            <w:tcW w:w="5386" w:type="dxa"/>
          </w:tcPr>
          <w:p w14:paraId="049E4C8E" w14:textId="29D5F48B" w:rsidR="0010457B" w:rsidRPr="00A07891" w:rsidRDefault="007523BA" w:rsidP="008306C0">
            <w:pPr>
              <w:pStyle w:val="Prrafodelista"/>
              <w:spacing w:line="360" w:lineRule="auto"/>
              <w:ind w:left="1800"/>
              <w:jc w:val="both"/>
              <w:rPr>
                <w:rFonts w:asciiTheme="minorHAnsi" w:hAnsiTheme="minorHAnsi"/>
                <w:b/>
                <w:highlight w:val="yellow"/>
              </w:rPr>
            </w:pPr>
            <w:r w:rsidRPr="00A07891">
              <w:rPr>
                <w:rFonts w:asciiTheme="minorHAnsi" w:hAnsiTheme="minorHAnsi"/>
                <w:b/>
              </w:rPr>
              <w:t>Datos General</w:t>
            </w:r>
          </w:p>
        </w:tc>
      </w:tr>
      <w:tr w:rsidR="0010457B" w:rsidRPr="00A07891" w14:paraId="1B01B710" w14:textId="77777777" w:rsidTr="0000548B">
        <w:tc>
          <w:tcPr>
            <w:tcW w:w="2552" w:type="dxa"/>
          </w:tcPr>
          <w:p w14:paraId="317AAA3D" w14:textId="700EDE06" w:rsidR="008306C0" w:rsidRPr="00A07891" w:rsidRDefault="008306C0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Escenario pago regular</w:t>
            </w:r>
          </w:p>
          <w:p w14:paraId="364838E1" w14:textId="2414151C" w:rsidR="0010457B" w:rsidRPr="00A07891" w:rsidRDefault="0010457B" w:rsidP="00F46D77">
            <w:pPr>
              <w:pStyle w:val="Prrafodelista"/>
              <w:spacing w:line="360" w:lineRule="auto"/>
              <w:ind w:left="1800"/>
              <w:rPr>
                <w:rFonts w:asciiTheme="minorHAnsi" w:hAnsiTheme="minorHAnsi"/>
                <w:b/>
              </w:rPr>
            </w:pPr>
          </w:p>
        </w:tc>
        <w:tc>
          <w:tcPr>
            <w:tcW w:w="5386" w:type="dxa"/>
          </w:tcPr>
          <w:p w14:paraId="49A1DCDD" w14:textId="399888DD" w:rsidR="008306C0" w:rsidRPr="00A07891" w:rsidRDefault="008306C0" w:rsidP="00EF311A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61A2F3DB" w14:textId="77777777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43721623" w14:textId="6C463CE7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5D9B6DF1" w14:textId="77777777" w:rsidR="00A07891" w:rsidRPr="00A07891" w:rsidRDefault="00A07891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27E536DA" w14:textId="723A4DAD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3B8E7ACF" w14:textId="77777777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40A184F" w14:textId="77777777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725388FB" w14:textId="77777777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09BAEFCF" w14:textId="77777777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3731F9F1" w14:textId="4F0DB2D5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36D28FD7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32BB88AE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24038E5C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6F7118ED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5B926F5E" w14:textId="2ED5927D" w:rsidR="007523BA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ExpirationMinutes</w:t>
            </w:r>
            <w:proofErr w:type="spellEnd"/>
          </w:p>
          <w:p w14:paraId="52619A61" w14:textId="77777777" w:rsidR="00A07891" w:rsidRPr="00A07891" w:rsidRDefault="00A07891" w:rsidP="007523BA">
            <w:pPr>
              <w:spacing w:line="360" w:lineRule="auto"/>
              <w:rPr>
                <w:rFonts w:asciiTheme="minorHAnsi" w:hAnsiTheme="minorHAnsi"/>
              </w:rPr>
            </w:pPr>
          </w:p>
          <w:p w14:paraId="2163000C" w14:textId="788ED726" w:rsidR="008306C0" w:rsidRPr="00A07891" w:rsidRDefault="008306C0" w:rsidP="008306C0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="00EF311A" w:rsidRPr="00A07891">
              <w:rPr>
                <w:rFonts w:asciiTheme="minorHAnsi" w:hAnsiTheme="minorHAnsi"/>
              </w:rPr>
              <w:t xml:space="preserve"> Rojo</w:t>
            </w:r>
          </w:p>
          <w:p w14:paraId="763EBD95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6E16FBE3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5A4FDFFF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3A5E43AD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1FD334DD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1DDA937B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6F20CD28" w14:textId="056C5455" w:rsidR="00EF311A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27EBF33C" w14:textId="77777777" w:rsidR="00A07891" w:rsidRPr="00A07891" w:rsidRDefault="00A07891" w:rsidP="008306C0">
            <w:pPr>
              <w:spacing w:line="360" w:lineRule="auto"/>
              <w:rPr>
                <w:rFonts w:asciiTheme="minorHAnsi" w:hAnsiTheme="minorHAnsi"/>
              </w:rPr>
            </w:pPr>
          </w:p>
          <w:p w14:paraId="2BBB1D28" w14:textId="14373A10" w:rsidR="00EF311A" w:rsidRPr="00A07891" w:rsidRDefault="00EF311A" w:rsidP="008306C0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12554877" w14:textId="77777777" w:rsidR="00A96799" w:rsidRPr="00A07891" w:rsidRDefault="00A96799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3182FFDF" w14:textId="6CC9ACCF" w:rsidR="0010457B" w:rsidRPr="00A07891" w:rsidRDefault="00A96799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684E31A4" w14:textId="7080358F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6AA1A200" w14:textId="77777777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58B6FF1D" w14:textId="77777777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0BBADECB" w14:textId="21DEFAAC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09EE6765" w14:textId="77777777" w:rsidTr="0000548B">
        <w:tc>
          <w:tcPr>
            <w:tcW w:w="2552" w:type="dxa"/>
          </w:tcPr>
          <w:p w14:paraId="2BD8A5D3" w14:textId="6E386655" w:rsidR="0010457B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</w:t>
            </w:r>
            <w:r w:rsidR="00A07891" w:rsidRPr="00A07891">
              <w:rPr>
                <w:rFonts w:asciiTheme="minorHAnsi" w:hAnsiTheme="minorHAnsi"/>
                <w:b/>
              </w:rPr>
              <w:t xml:space="preserve"> </w:t>
            </w:r>
            <w:r w:rsidRPr="00A07891">
              <w:rPr>
                <w:rFonts w:asciiTheme="minorHAnsi" w:hAnsiTheme="minorHAnsi"/>
                <w:b/>
              </w:rPr>
              <w:t>recordar tarjeta</w:t>
            </w:r>
          </w:p>
        </w:tc>
        <w:tc>
          <w:tcPr>
            <w:tcW w:w="5386" w:type="dxa"/>
          </w:tcPr>
          <w:p w14:paraId="122D295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6997DFA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26CA700" w14:textId="70D7BDEF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1F9E6E0A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1D4F527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071C54B1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4E9B52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74D7BBD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34DE7B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2EBE615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58A84F7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4BFD8FC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59818F5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5A64284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4F6B51A3" w14:textId="1BF044FC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6B9338BB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6327CC7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08DC649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0A0C1A3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0D56D1F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56C2326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7315217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0CB1AFF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17B87990" w14:textId="046ECE42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29EB69EF" w14:textId="09F45F30" w:rsidR="00DD1E10" w:rsidRPr="00A07891" w:rsidRDefault="00DD1E10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Alias</w:t>
            </w:r>
          </w:p>
          <w:p w14:paraId="7EF474A6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B1C533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28B05C63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0CECEAFD" w14:textId="48CA3703" w:rsidR="00A07891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10AD55A5" w14:textId="77777777" w:rsidR="00A07891" w:rsidRPr="00A07891" w:rsidRDefault="00A07891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</w:p>
          <w:p w14:paraId="77FF9258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229E4124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2C35CFA1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315E4E4B" w14:textId="55B3E151" w:rsidR="0010457B" w:rsidRPr="00A07891" w:rsidRDefault="00A07891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4388BD9F" w14:textId="77777777" w:rsidTr="0000548B">
        <w:tc>
          <w:tcPr>
            <w:tcW w:w="2552" w:type="dxa"/>
          </w:tcPr>
          <w:p w14:paraId="1A01407F" w14:textId="655390A8" w:rsidR="0010457B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mostrando cuotas</w:t>
            </w:r>
          </w:p>
        </w:tc>
        <w:tc>
          <w:tcPr>
            <w:tcW w:w="5386" w:type="dxa"/>
          </w:tcPr>
          <w:p w14:paraId="5AD1D50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3EE5C575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FD4EC87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7682B468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0F4FF0E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08DA3A0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36F092B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638E8C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0469E3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002F825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39A8E4F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F6537B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0916669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3B6B11F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159CF96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42191254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56E0EA8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CardMonth</w:t>
            </w:r>
            <w:proofErr w:type="spellEnd"/>
          </w:p>
          <w:p w14:paraId="0D92C20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522A0664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31441C9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1D09CD2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1C0F69FF" w14:textId="3D8AF420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2525B141" w14:textId="54A405A1" w:rsidR="00BA78B0" w:rsidRPr="00A07891" w:rsidRDefault="00BA78B0" w:rsidP="00BA78B0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Cs w:val="20"/>
              </w:rPr>
              <w:t>Cuotas</w:t>
            </w:r>
          </w:p>
          <w:p w14:paraId="16C4535B" w14:textId="77777777" w:rsidR="00BA78B0" w:rsidRPr="00A07891" w:rsidRDefault="00BA78B0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6620A8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4A3B4518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5ED69850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0456E709" w14:textId="77777777" w:rsidR="0010457B" w:rsidRPr="00A07891" w:rsidRDefault="0010457B" w:rsidP="008F3B3F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14E9E4CB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6BFAECC7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145A6E81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3D140175" w14:textId="08709247" w:rsidR="00A07891" w:rsidRPr="00A07891" w:rsidRDefault="00A07891" w:rsidP="008F3B3F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070283CF" w14:textId="77777777" w:rsidTr="0000548B">
        <w:tc>
          <w:tcPr>
            <w:tcW w:w="2552" w:type="dxa"/>
          </w:tcPr>
          <w:p w14:paraId="6FDF479D" w14:textId="167066C5" w:rsidR="0010457B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tarjeta foránea</w:t>
            </w:r>
          </w:p>
        </w:tc>
        <w:tc>
          <w:tcPr>
            <w:tcW w:w="5386" w:type="dxa"/>
          </w:tcPr>
          <w:p w14:paraId="22B245C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2C2AEEEE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61CF6EF" w14:textId="61A875A6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16B64291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2039D377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65724F40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D572DF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448BC6F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15C77A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367028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71D9E6F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4F7E625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3E90019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359AEBF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135ADC84" w14:textId="69245F4F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3369411A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FCA648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327E9DA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3E73D68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CardMonth</w:t>
            </w:r>
            <w:proofErr w:type="spellEnd"/>
          </w:p>
          <w:p w14:paraId="7CF8F8D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766F321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22E24C7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5E9D3C0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5115234C" w14:textId="106A4E2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5872D57A" w14:textId="77777777" w:rsidR="008F3B3F" w:rsidRPr="00A07891" w:rsidRDefault="008F3B3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DCC</w:t>
            </w:r>
          </w:p>
          <w:p w14:paraId="21BC58B2" w14:textId="77777777" w:rsidR="008F3B3F" w:rsidRPr="00A07891" w:rsidRDefault="008F3B3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City</w:t>
            </w:r>
          </w:p>
          <w:p w14:paraId="7C39C46F" w14:textId="42EC2E3A" w:rsidR="00A07891" w:rsidRPr="00A07891" w:rsidRDefault="008F3B3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Country</w:t>
            </w:r>
          </w:p>
          <w:p w14:paraId="79B631B2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32F8086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70664F0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1FF36916" w14:textId="5D9D7691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7CDA9115" w14:textId="67FCCEDC" w:rsidR="00A07891" w:rsidRPr="00A07891" w:rsidRDefault="00A07891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445A2AA6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5222FACB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22FC2B71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63CB3D7B" w14:textId="18FA6CAD" w:rsidR="0010457B" w:rsidRPr="00A07891" w:rsidRDefault="00A07891" w:rsidP="000004E4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601894B1" w14:textId="77777777" w:rsidTr="0000548B">
        <w:tc>
          <w:tcPr>
            <w:tcW w:w="2552" w:type="dxa"/>
          </w:tcPr>
          <w:p w14:paraId="068753CD" w14:textId="6DFF9234" w:rsidR="0010457B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Escenario recordar tarjeta + ocultando datos</w:t>
            </w:r>
          </w:p>
        </w:tc>
        <w:tc>
          <w:tcPr>
            <w:tcW w:w="5386" w:type="dxa"/>
          </w:tcPr>
          <w:p w14:paraId="226AFBC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7D497FA4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7B2B6EF" w14:textId="5A27E743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47DFDAF1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6E20A824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75DF6B8E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172E17C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5E53FEF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576A493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23878EE3" w14:textId="1069C8C2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3E6BCE64" w14:textId="77777777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UserToken</w:t>
            </w:r>
            <w:proofErr w:type="spellEnd"/>
          </w:p>
          <w:p w14:paraId="0FC7441C" w14:textId="77777777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FirstName</w:t>
            </w:r>
            <w:proofErr w:type="spellEnd"/>
          </w:p>
          <w:p w14:paraId="0F219582" w14:textId="77777777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LastName</w:t>
            </w:r>
            <w:proofErr w:type="spellEnd"/>
          </w:p>
          <w:p w14:paraId="0E785A74" w14:textId="71DF3513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Email</w:t>
            </w:r>
          </w:p>
          <w:p w14:paraId="22814E0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559AC81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2DFB15F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487598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2781BED3" w14:textId="1B041ED4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081F677D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37825C0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1F1134F0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687F47D3" w14:textId="37D1C9ED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063C66B0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66BA968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1F2DE767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3F1327E5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5CEE4EF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378FAC67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1DD5C3B0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2CC0E95E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10A68A69" w14:textId="559911A1" w:rsidR="0010457B" w:rsidRPr="00A07891" w:rsidRDefault="00A07891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69B22404" w14:textId="77777777" w:rsidTr="0000548B">
        <w:tc>
          <w:tcPr>
            <w:tcW w:w="2552" w:type="dxa"/>
          </w:tcPr>
          <w:p w14:paraId="2A0D2D22" w14:textId="218F8051" w:rsidR="0010457B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pago efectivo</w:t>
            </w:r>
          </w:p>
        </w:tc>
        <w:tc>
          <w:tcPr>
            <w:tcW w:w="5386" w:type="dxa"/>
          </w:tcPr>
          <w:p w14:paraId="5912E94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458C4074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30917F0E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58C3F88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71232976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CFA97D0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649F01D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315A77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30C723D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62B739E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2A367A90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0708C00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51C62B7" w14:textId="4399E1DD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7D03D40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01830A7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56893B3B" w14:textId="017ABCEC" w:rsidR="00713DEC" w:rsidRPr="00A07891" w:rsidRDefault="00713DEC" w:rsidP="00713DEC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</w:tc>
      </w:tr>
      <w:tr w:rsidR="0010457B" w:rsidRPr="00A07891" w14:paraId="1678372F" w14:textId="77777777" w:rsidTr="0000548B">
        <w:tc>
          <w:tcPr>
            <w:tcW w:w="2552" w:type="dxa"/>
          </w:tcPr>
          <w:p w14:paraId="721CA8A2" w14:textId="3589B276" w:rsidR="0010457B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Escenario puntos millas</w:t>
            </w:r>
          </w:p>
        </w:tc>
        <w:tc>
          <w:tcPr>
            <w:tcW w:w="5386" w:type="dxa"/>
          </w:tcPr>
          <w:p w14:paraId="50BA510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16C31B0A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Username</w:t>
            </w:r>
            <w:proofErr w:type="spellEnd"/>
          </w:p>
          <w:p w14:paraId="55F10987" w14:textId="563C1C64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5B1A19D8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1B07510B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02BCD40A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211F2A3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43A3951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759B6FA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6717C49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15DCD99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5494A42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6569BF9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24E7B46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6800EE9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06CE1DE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2C5D005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06E35EB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5BB4E95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4668B98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3AA21A6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77DAC6C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1F082AA4" w14:textId="266067A1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5B7465C7" w14:textId="135E546E" w:rsidR="00713DEC" w:rsidRPr="00A07891" w:rsidRDefault="00713DEC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Puntos</w:t>
            </w:r>
          </w:p>
          <w:p w14:paraId="24D9B516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7589C8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3D7A0E22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0E7D0A71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507E405E" w14:textId="77777777" w:rsidR="0010457B" w:rsidRPr="00A07891" w:rsidRDefault="0010457B" w:rsidP="00B000C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</w:tc>
      </w:tr>
      <w:tr w:rsidR="00F46D77" w:rsidRPr="00A07891" w14:paraId="385D1ED0" w14:textId="77777777" w:rsidTr="0000548B">
        <w:tc>
          <w:tcPr>
            <w:tcW w:w="2552" w:type="dxa"/>
          </w:tcPr>
          <w:p w14:paraId="3576C34D" w14:textId="746158AF" w:rsidR="00F46D77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Tarjeta Recordada</w:t>
            </w:r>
          </w:p>
        </w:tc>
        <w:tc>
          <w:tcPr>
            <w:tcW w:w="5386" w:type="dxa"/>
          </w:tcPr>
          <w:p w14:paraId="6D52F22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22210FE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696CA27B" w14:textId="4F04DE83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08D93969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07A2290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730D5519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186929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Channel</w:t>
            </w:r>
            <w:proofErr w:type="spellEnd"/>
          </w:p>
          <w:p w14:paraId="02B1D9D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7BFF993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7A50FE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3260ABC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41AA990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48BC9F8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07416BB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73CE2B9C" w14:textId="21CBE658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41CDB4C2" w14:textId="77777777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UserToken</w:t>
            </w:r>
            <w:proofErr w:type="spellEnd"/>
          </w:p>
          <w:p w14:paraId="7822056E" w14:textId="77777777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FirstName</w:t>
            </w:r>
            <w:proofErr w:type="spellEnd"/>
          </w:p>
          <w:p w14:paraId="45CF6365" w14:textId="77777777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LastName</w:t>
            </w:r>
            <w:proofErr w:type="spellEnd"/>
          </w:p>
          <w:p w14:paraId="2650732C" w14:textId="107C2140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Email</w:t>
            </w:r>
          </w:p>
          <w:p w14:paraId="05145F42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476C019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1586233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560216F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2938436C" w14:textId="60587260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3C28A644" w14:textId="6CB268BE" w:rsidR="00DA354F" w:rsidRPr="00A07891" w:rsidRDefault="00DA354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Alias</w:t>
            </w:r>
          </w:p>
          <w:p w14:paraId="427A198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61327F86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695320F4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35241259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43E0B4C7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72E494B6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4629F3EA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282F4454" w14:textId="776583F2" w:rsidR="00F46D77" w:rsidRPr="00A07891" w:rsidRDefault="00A07891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F46D77" w:rsidRPr="00A07891" w14:paraId="563C2CEB" w14:textId="77777777" w:rsidTr="0000548B">
        <w:tc>
          <w:tcPr>
            <w:tcW w:w="2552" w:type="dxa"/>
          </w:tcPr>
          <w:p w14:paraId="6906048A" w14:textId="06A6B6B6" w:rsidR="00F46D77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Ocultando el monto en botón Pagar</w:t>
            </w:r>
          </w:p>
        </w:tc>
        <w:tc>
          <w:tcPr>
            <w:tcW w:w="5386" w:type="dxa"/>
          </w:tcPr>
          <w:p w14:paraId="13F76E0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1645CE7A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F0EEB6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4A6A648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6EA058A6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1875D9E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7C36629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D71209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07FCCDE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0874BAF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0136571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CB8361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620012A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37D8978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0B38F134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228A1A5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2721CCF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56C099C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35D98CF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7602AA3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5F49C85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2C96A37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2A09F67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5B4195E3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7E20110F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2F3B665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14D29F48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6F35480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6A19EBB8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7F74D951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  <w:p w14:paraId="26E910F4" w14:textId="77777777" w:rsidR="00F46D77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</w:tc>
      </w:tr>
    </w:tbl>
    <w:p w14:paraId="03DCD94B" w14:textId="77777777" w:rsidR="0010457B" w:rsidRPr="00A07891" w:rsidRDefault="0010457B" w:rsidP="0010457B">
      <w:pPr>
        <w:pStyle w:val="Prrafodelista"/>
        <w:spacing w:line="360" w:lineRule="auto"/>
        <w:ind w:left="1800"/>
        <w:jc w:val="both"/>
        <w:rPr>
          <w:rFonts w:asciiTheme="minorHAnsi" w:hAnsiTheme="minorHAnsi"/>
          <w:highlight w:val="yellow"/>
        </w:rPr>
      </w:pPr>
    </w:p>
    <w:p w14:paraId="07780973" w14:textId="77777777" w:rsidR="0010457B" w:rsidRPr="00A07891" w:rsidRDefault="0010457B" w:rsidP="0010457B">
      <w:pPr>
        <w:spacing w:line="360" w:lineRule="auto"/>
        <w:jc w:val="both"/>
        <w:rPr>
          <w:rFonts w:asciiTheme="minorHAnsi" w:hAnsiTheme="minorHAnsi"/>
          <w:highlight w:val="yellow"/>
        </w:rPr>
      </w:pPr>
    </w:p>
    <w:p w14:paraId="6F7BCED3" w14:textId="77777777" w:rsidR="0010457B" w:rsidRPr="00A07891" w:rsidRDefault="0010457B" w:rsidP="0010457B">
      <w:pPr>
        <w:spacing w:line="360" w:lineRule="auto"/>
        <w:jc w:val="both"/>
        <w:rPr>
          <w:rFonts w:asciiTheme="minorHAnsi" w:hAnsiTheme="minorHAnsi"/>
          <w:highlight w:val="yellow"/>
        </w:rPr>
      </w:pPr>
    </w:p>
    <w:p w14:paraId="36FDE790" w14:textId="77777777" w:rsidR="0018145D" w:rsidRPr="00A07891" w:rsidRDefault="0018145D" w:rsidP="0018145D">
      <w:pPr>
        <w:pStyle w:val="Prrafodelista"/>
        <w:spacing w:line="360" w:lineRule="auto"/>
        <w:ind w:left="1800"/>
        <w:jc w:val="both"/>
        <w:rPr>
          <w:rFonts w:asciiTheme="minorHAnsi" w:hAnsiTheme="minorHAnsi"/>
        </w:rPr>
      </w:pPr>
    </w:p>
    <w:p w14:paraId="18F338A8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45D14C70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096E4280" w14:textId="77777777" w:rsidR="00624025" w:rsidRPr="00A07891" w:rsidRDefault="00624025" w:rsidP="00624025">
      <w:pPr>
        <w:pStyle w:val="Prrafodelista"/>
        <w:spacing w:line="360" w:lineRule="auto"/>
        <w:ind w:left="1800"/>
        <w:rPr>
          <w:rFonts w:asciiTheme="minorHAnsi" w:hAnsiTheme="minorHAnsi"/>
        </w:rPr>
      </w:pPr>
    </w:p>
    <w:p w14:paraId="65F9EBDC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3FDA3C13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323F86FC" w14:textId="77777777" w:rsidR="00624025" w:rsidRPr="00A07891" w:rsidRDefault="00624025" w:rsidP="00624025">
      <w:pPr>
        <w:rPr>
          <w:rFonts w:asciiTheme="minorHAnsi" w:hAnsiTheme="minorHAnsi"/>
        </w:rPr>
      </w:pPr>
    </w:p>
    <w:p w14:paraId="4A2A4278" w14:textId="77777777" w:rsidR="00624025" w:rsidRPr="00A07891" w:rsidRDefault="00624025" w:rsidP="00624025">
      <w:pPr>
        <w:spacing w:after="200" w:line="276" w:lineRule="auto"/>
        <w:rPr>
          <w:rFonts w:asciiTheme="minorHAnsi" w:eastAsia="Times New Roman" w:hAnsiTheme="minorHAnsi" w:cs="Arial"/>
          <w:b/>
          <w:color w:val="C00000"/>
          <w:sz w:val="56"/>
          <w:szCs w:val="56"/>
        </w:rPr>
      </w:pPr>
      <w:r w:rsidRPr="00A07891">
        <w:rPr>
          <w:rFonts w:asciiTheme="minorHAnsi" w:hAnsiTheme="minorHAnsi"/>
          <w:bCs/>
          <w:color w:val="C00000"/>
          <w:szCs w:val="56"/>
        </w:rPr>
        <w:br w:type="page"/>
      </w:r>
    </w:p>
    <w:p w14:paraId="5244D607" w14:textId="1995A41B" w:rsidR="00624025" w:rsidRPr="00A07891" w:rsidRDefault="00624025" w:rsidP="00F17DC4">
      <w:pPr>
        <w:pStyle w:val="Ttulo1"/>
        <w:numPr>
          <w:ilvl w:val="0"/>
          <w:numId w:val="28"/>
        </w:numPr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8" w:name="_Toc372130296"/>
      <w:bookmarkStart w:id="9" w:name="_Toc113035452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CAMPOS DE ENTRADA</w:t>
      </w:r>
      <w:bookmarkEnd w:id="8"/>
      <w:r w:rsidR="00372987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(INPUTS)</w:t>
      </w:r>
      <w:bookmarkEnd w:id="9"/>
    </w:p>
    <w:p w14:paraId="35D39B9E" w14:textId="77777777" w:rsidR="00624025" w:rsidRPr="00A07891" w:rsidRDefault="00624025" w:rsidP="00624025"/>
    <w:p w14:paraId="1205C468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</w:rPr>
      </w:pPr>
      <w:r w:rsidRPr="00A07891">
        <w:rPr>
          <w:rFonts w:asciiTheme="minorHAnsi" w:hAnsiTheme="minorHAnsi"/>
        </w:rPr>
        <w:t>A continuación, se enumeran los campos de entrada que se deben ingresar por pestaña en la Tabla de Datos (</w:t>
      </w:r>
      <w:proofErr w:type="spellStart"/>
      <w:r w:rsidRPr="00A07891">
        <w:rPr>
          <w:rFonts w:asciiTheme="minorHAnsi" w:hAnsiTheme="minorHAnsi"/>
        </w:rPr>
        <w:t>DataTable</w:t>
      </w:r>
      <w:proofErr w:type="spellEnd"/>
      <w:r w:rsidRPr="00A07891">
        <w:rPr>
          <w:rFonts w:asciiTheme="minorHAnsi" w:hAnsiTheme="minorHAnsi"/>
        </w:rPr>
        <w:t>) del script de automatización para su correcta ejecución:</w:t>
      </w:r>
    </w:p>
    <w:p w14:paraId="2CD5DF33" w14:textId="77777777" w:rsidR="00A07891" w:rsidRPr="00A07891" w:rsidRDefault="00A07891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1EFE828A" w14:textId="4882B955" w:rsidR="00624025" w:rsidRPr="00A07891" w:rsidRDefault="0018145D" w:rsidP="0062402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</w:t>
      </w:r>
      <w:r w:rsidR="00624025" w:rsidRPr="00A07891">
        <w:rPr>
          <w:rFonts w:asciiTheme="minorHAnsi" w:hAnsiTheme="minorHAnsi"/>
          <w:b/>
        </w:rPr>
        <w:t xml:space="preserve"> “</w:t>
      </w:r>
      <w:r w:rsidR="008B4961" w:rsidRPr="00A07891">
        <w:rPr>
          <w:rFonts w:asciiTheme="minorHAnsi" w:hAnsiTheme="minorHAnsi"/>
          <w:b/>
        </w:rPr>
        <w:t>E2E</w:t>
      </w:r>
      <w:r w:rsidR="00624025" w:rsidRPr="00A07891">
        <w:rPr>
          <w:rFonts w:asciiTheme="minorHAnsi" w:hAnsiTheme="minorHAnsi"/>
          <w:b/>
        </w:rPr>
        <w:t>”:</w:t>
      </w:r>
    </w:p>
    <w:p w14:paraId="24EE5C0B" w14:textId="77777777" w:rsidR="00624025" w:rsidRPr="00A07891" w:rsidRDefault="00624025" w:rsidP="00A07891">
      <w:pPr>
        <w:rPr>
          <w:rFonts w:asciiTheme="minorHAnsi" w:hAnsiTheme="minorHAnsi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2"/>
        <w:gridCol w:w="4185"/>
        <w:gridCol w:w="2657"/>
      </w:tblGrid>
      <w:tr w:rsidR="00624025" w:rsidRPr="00A07891" w14:paraId="65D54B97" w14:textId="77777777" w:rsidTr="0000548B">
        <w:trPr>
          <w:jc w:val="center"/>
        </w:trPr>
        <w:tc>
          <w:tcPr>
            <w:tcW w:w="1800" w:type="dxa"/>
            <w:shd w:val="clear" w:color="auto" w:fill="E5B8B7" w:themeFill="accent2" w:themeFillTint="66"/>
            <w:vAlign w:val="center"/>
          </w:tcPr>
          <w:p w14:paraId="674DDBE0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4185" w:type="dxa"/>
            <w:shd w:val="clear" w:color="auto" w:fill="E5B8B7" w:themeFill="accent2" w:themeFillTint="66"/>
            <w:vAlign w:val="center"/>
          </w:tcPr>
          <w:p w14:paraId="30F8FDF6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  <w:tc>
          <w:tcPr>
            <w:tcW w:w="2657" w:type="dxa"/>
            <w:shd w:val="clear" w:color="auto" w:fill="E5B8B7" w:themeFill="accent2" w:themeFillTint="66"/>
          </w:tcPr>
          <w:p w14:paraId="5B339B2F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EJEMPLO</w:t>
            </w:r>
          </w:p>
        </w:tc>
      </w:tr>
      <w:tr w:rsidR="00A07891" w:rsidRPr="00A07891" w14:paraId="1F668172" w14:textId="77777777" w:rsidTr="0000548B">
        <w:trPr>
          <w:jc w:val="center"/>
        </w:trPr>
        <w:tc>
          <w:tcPr>
            <w:tcW w:w="1800" w:type="dxa"/>
          </w:tcPr>
          <w:p w14:paraId="6CA7D6B5" w14:textId="43ACB103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Prueba</w:t>
            </w:r>
          </w:p>
        </w:tc>
        <w:tc>
          <w:tcPr>
            <w:tcW w:w="4185" w:type="dxa"/>
            <w:vAlign w:val="center"/>
          </w:tcPr>
          <w:p w14:paraId="7DE4C87C" w14:textId="47457EF4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el código de caso de prueba a ejecutar</w:t>
            </w:r>
          </w:p>
        </w:tc>
        <w:tc>
          <w:tcPr>
            <w:tcW w:w="2657" w:type="dxa"/>
          </w:tcPr>
          <w:p w14:paraId="4CEC46D7" w14:textId="09A89D8A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CP001</w:t>
            </w:r>
          </w:p>
        </w:tc>
      </w:tr>
      <w:tr w:rsidR="00A07891" w:rsidRPr="00A07891" w14:paraId="270DDCB9" w14:textId="77777777" w:rsidTr="0000548B">
        <w:trPr>
          <w:jc w:val="center"/>
        </w:trPr>
        <w:tc>
          <w:tcPr>
            <w:tcW w:w="1800" w:type="dxa"/>
          </w:tcPr>
          <w:p w14:paraId="2C4DF4A6" w14:textId="69508F83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de Uso</w:t>
            </w:r>
          </w:p>
        </w:tc>
        <w:tc>
          <w:tcPr>
            <w:tcW w:w="4185" w:type="dxa"/>
            <w:vAlign w:val="center"/>
          </w:tcPr>
          <w:p w14:paraId="45AF5A2C" w14:textId="0DD74987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que tipo de escenario a realizar</w:t>
            </w:r>
          </w:p>
        </w:tc>
        <w:tc>
          <w:tcPr>
            <w:tcW w:w="2657" w:type="dxa"/>
          </w:tcPr>
          <w:p w14:paraId="732329F7" w14:textId="074503E5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Regular</w:t>
            </w:r>
          </w:p>
        </w:tc>
      </w:tr>
      <w:tr w:rsidR="00A07891" w:rsidRPr="00A07891" w14:paraId="0AEBEBFC" w14:textId="77777777" w:rsidTr="0000548B">
        <w:trPr>
          <w:jc w:val="center"/>
        </w:trPr>
        <w:tc>
          <w:tcPr>
            <w:tcW w:w="1800" w:type="dxa"/>
          </w:tcPr>
          <w:p w14:paraId="605E81AC" w14:textId="135EB1D5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</w:t>
            </w:r>
          </w:p>
        </w:tc>
        <w:tc>
          <w:tcPr>
            <w:tcW w:w="4185" w:type="dxa"/>
            <w:vAlign w:val="center"/>
          </w:tcPr>
          <w:p w14:paraId="24A19B86" w14:textId="65A41E3C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 breve del caso</w:t>
            </w:r>
          </w:p>
        </w:tc>
        <w:tc>
          <w:tcPr>
            <w:tcW w:w="2657" w:type="dxa"/>
          </w:tcPr>
          <w:p w14:paraId="66D816B4" w14:textId="11627D6E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Dólar – Contable</w:t>
            </w:r>
          </w:p>
        </w:tc>
      </w:tr>
      <w:tr w:rsidR="008306C0" w:rsidRPr="00A07891" w14:paraId="1C10AF58" w14:textId="77777777" w:rsidTr="0000548B">
        <w:trPr>
          <w:jc w:val="center"/>
        </w:trPr>
        <w:tc>
          <w:tcPr>
            <w:tcW w:w="1800" w:type="dxa"/>
          </w:tcPr>
          <w:p w14:paraId="42C1C0D0" w14:textId="2FB929DB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Username</w:t>
            </w:r>
            <w:proofErr w:type="spellEnd"/>
          </w:p>
        </w:tc>
        <w:tc>
          <w:tcPr>
            <w:tcW w:w="4185" w:type="dxa"/>
            <w:vAlign w:val="center"/>
          </w:tcPr>
          <w:p w14:paraId="1E0EC70D" w14:textId="23F85C5F" w:rsidR="008306C0" w:rsidRPr="00541454" w:rsidRDefault="00CC657C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Usuario con el que se ingresa al formulario</w:t>
            </w:r>
          </w:p>
        </w:tc>
        <w:tc>
          <w:tcPr>
            <w:tcW w:w="2657" w:type="dxa"/>
          </w:tcPr>
          <w:p w14:paraId="4DA2AEDE" w14:textId="2B580680" w:rsidR="0091755C" w:rsidRPr="00541454" w:rsidRDefault="0091755C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integrdds@niubiz.com.pe</w:t>
            </w:r>
          </w:p>
          <w:p w14:paraId="37F70F3F" w14:textId="4CB583D7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51F382B4" w14:textId="77777777" w:rsidTr="0000548B">
        <w:trPr>
          <w:jc w:val="center"/>
        </w:trPr>
        <w:tc>
          <w:tcPr>
            <w:tcW w:w="1800" w:type="dxa"/>
          </w:tcPr>
          <w:p w14:paraId="47237313" w14:textId="00E736D5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Password</w:t>
            </w:r>
            <w:proofErr w:type="spellEnd"/>
          </w:p>
        </w:tc>
        <w:tc>
          <w:tcPr>
            <w:tcW w:w="4185" w:type="dxa"/>
            <w:vAlign w:val="center"/>
          </w:tcPr>
          <w:p w14:paraId="36026AE8" w14:textId="550CC1DA" w:rsidR="008306C0" w:rsidRPr="00541454" w:rsidRDefault="00CC657C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Contraseña con la que se ingresa al formulario</w:t>
            </w:r>
          </w:p>
        </w:tc>
        <w:tc>
          <w:tcPr>
            <w:tcW w:w="2657" w:type="dxa"/>
          </w:tcPr>
          <w:p w14:paraId="30ECB62D" w14:textId="3F59EA1D" w:rsidR="0091755C" w:rsidRPr="00541454" w:rsidRDefault="0091755C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_7z3@dddF</w:t>
            </w:r>
          </w:p>
          <w:p w14:paraId="15CC194E" w14:textId="23BE9B30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6AA4AD37" w14:textId="77777777" w:rsidTr="0000548B">
        <w:trPr>
          <w:jc w:val="center"/>
        </w:trPr>
        <w:tc>
          <w:tcPr>
            <w:tcW w:w="1800" w:type="dxa"/>
          </w:tcPr>
          <w:p w14:paraId="05EA042B" w14:textId="4A10C852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MerchantId</w:t>
            </w:r>
            <w:proofErr w:type="spellEnd"/>
          </w:p>
        </w:tc>
        <w:tc>
          <w:tcPr>
            <w:tcW w:w="4185" w:type="dxa"/>
            <w:vAlign w:val="center"/>
          </w:tcPr>
          <w:p w14:paraId="7DAE91C0" w14:textId="34955EEA" w:rsidR="008306C0" w:rsidRPr="00541454" w:rsidRDefault="00994B8A" w:rsidP="0000548B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Código de comercio creado al momento de la afiliación</w:t>
            </w:r>
          </w:p>
        </w:tc>
        <w:tc>
          <w:tcPr>
            <w:tcW w:w="2657" w:type="dxa"/>
          </w:tcPr>
          <w:p w14:paraId="2D1A726E" w14:textId="2752178A" w:rsidR="008306C0" w:rsidRPr="00541454" w:rsidRDefault="00CE4717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115015006 </w:t>
            </w:r>
          </w:p>
        </w:tc>
      </w:tr>
      <w:tr w:rsidR="008306C0" w:rsidRPr="00A07891" w14:paraId="264FBC8D" w14:textId="77777777" w:rsidTr="0000548B">
        <w:trPr>
          <w:jc w:val="center"/>
        </w:trPr>
        <w:tc>
          <w:tcPr>
            <w:tcW w:w="1800" w:type="dxa"/>
          </w:tcPr>
          <w:p w14:paraId="4A960D38" w14:textId="720888C0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Channel</w:t>
            </w:r>
            <w:proofErr w:type="spellEnd"/>
          </w:p>
        </w:tc>
        <w:tc>
          <w:tcPr>
            <w:tcW w:w="4185" w:type="dxa"/>
            <w:vAlign w:val="center"/>
          </w:tcPr>
          <w:p w14:paraId="7985E8F1" w14:textId="630DCF8B" w:rsidR="008306C0" w:rsidRPr="00541454" w:rsidRDefault="002649F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Canal de registro. Valor por defecto: “web”</w:t>
            </w:r>
          </w:p>
        </w:tc>
        <w:tc>
          <w:tcPr>
            <w:tcW w:w="2657" w:type="dxa"/>
          </w:tcPr>
          <w:p w14:paraId="21467052" w14:textId="7402DD5B" w:rsidR="008306C0" w:rsidRPr="00541454" w:rsidRDefault="00CE4717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W</w:t>
            </w:r>
            <w:r w:rsidR="00A07891" w:rsidRPr="00541454">
              <w:rPr>
                <w:rFonts w:asciiTheme="minorHAnsi" w:hAnsiTheme="minorHAnsi" w:cstheme="minorHAnsi"/>
              </w:rPr>
              <w:t>eb</w:t>
            </w:r>
          </w:p>
        </w:tc>
      </w:tr>
      <w:tr w:rsidR="008306C0" w:rsidRPr="00A07891" w14:paraId="68C2BE7D" w14:textId="77777777" w:rsidTr="0000548B">
        <w:trPr>
          <w:jc w:val="center"/>
        </w:trPr>
        <w:tc>
          <w:tcPr>
            <w:tcW w:w="1800" w:type="dxa"/>
          </w:tcPr>
          <w:p w14:paraId="5C0140FE" w14:textId="79BF6676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Amount</w:t>
            </w:r>
            <w:proofErr w:type="spellEnd"/>
          </w:p>
        </w:tc>
        <w:tc>
          <w:tcPr>
            <w:tcW w:w="4185" w:type="dxa"/>
            <w:vAlign w:val="center"/>
          </w:tcPr>
          <w:p w14:paraId="37272CF6" w14:textId="0BD42400" w:rsidR="008306C0" w:rsidRPr="00541454" w:rsidRDefault="002649F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Importe de la transacción. </w:t>
            </w:r>
          </w:p>
        </w:tc>
        <w:tc>
          <w:tcPr>
            <w:tcW w:w="2657" w:type="dxa"/>
          </w:tcPr>
          <w:p w14:paraId="74F4A74A" w14:textId="2CF2D675" w:rsidR="008306C0" w:rsidRPr="00541454" w:rsidRDefault="002649F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Formato ###</w:t>
            </w:r>
            <w:proofErr w:type="gramStart"/>
            <w:r w:rsidRPr="00541454">
              <w:rPr>
                <w:rFonts w:asciiTheme="minorHAnsi" w:hAnsiTheme="minorHAnsi" w:cstheme="minorHAnsi"/>
              </w:rPr>
              <w:t>#.#</w:t>
            </w:r>
            <w:proofErr w:type="gramEnd"/>
            <w:r w:rsidRPr="00541454">
              <w:rPr>
                <w:rFonts w:asciiTheme="minorHAnsi" w:hAnsiTheme="minorHAnsi" w:cstheme="minorHAnsi"/>
              </w:rPr>
              <w:t># (Dos decimales separados por punto) Ejemplo: 100.00</w:t>
            </w:r>
          </w:p>
        </w:tc>
      </w:tr>
      <w:tr w:rsidR="008306C0" w:rsidRPr="00A07891" w14:paraId="264F8B3A" w14:textId="77777777" w:rsidTr="0000548B">
        <w:trPr>
          <w:jc w:val="center"/>
        </w:trPr>
        <w:tc>
          <w:tcPr>
            <w:tcW w:w="1800" w:type="dxa"/>
          </w:tcPr>
          <w:p w14:paraId="12129DF3" w14:textId="00B0654A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ClientIP</w:t>
            </w:r>
            <w:proofErr w:type="spellEnd"/>
          </w:p>
        </w:tc>
        <w:tc>
          <w:tcPr>
            <w:tcW w:w="4185" w:type="dxa"/>
            <w:vAlign w:val="center"/>
          </w:tcPr>
          <w:p w14:paraId="6F423343" w14:textId="0EB8BBFD" w:rsidR="008306C0" w:rsidRPr="00541454" w:rsidRDefault="002649F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IP del cliente</w:t>
            </w:r>
          </w:p>
        </w:tc>
        <w:tc>
          <w:tcPr>
            <w:tcW w:w="2657" w:type="dxa"/>
          </w:tcPr>
          <w:p w14:paraId="639B7C5C" w14:textId="77777777" w:rsidR="00BE0A44" w:rsidRPr="00541454" w:rsidRDefault="00BE0A44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24.252.107.29</w:t>
            </w:r>
          </w:p>
          <w:p w14:paraId="59B59630" w14:textId="516C0719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0834D243" w14:textId="77777777" w:rsidTr="0000548B">
        <w:trPr>
          <w:jc w:val="center"/>
        </w:trPr>
        <w:tc>
          <w:tcPr>
            <w:tcW w:w="1800" w:type="dxa"/>
          </w:tcPr>
          <w:p w14:paraId="549CF71A" w14:textId="1C15DB3A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PurchaseNumber</w:t>
            </w:r>
            <w:proofErr w:type="spellEnd"/>
          </w:p>
        </w:tc>
        <w:tc>
          <w:tcPr>
            <w:tcW w:w="4185" w:type="dxa"/>
            <w:vAlign w:val="center"/>
          </w:tcPr>
          <w:p w14:paraId="24C081C7" w14:textId="6835160D" w:rsidR="008306C0" w:rsidRPr="00541454" w:rsidRDefault="00D34D7D" w:rsidP="0000548B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Pedido, este valor debe ser creado por el comercio y es único por intento de autorización</w:t>
            </w:r>
          </w:p>
        </w:tc>
        <w:tc>
          <w:tcPr>
            <w:tcW w:w="2657" w:type="dxa"/>
          </w:tcPr>
          <w:p w14:paraId="5582F59B" w14:textId="77777777" w:rsidR="00BE0A44" w:rsidRPr="00541454" w:rsidRDefault="00BE0A44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22084194941</w:t>
            </w:r>
          </w:p>
          <w:p w14:paraId="083F8743" w14:textId="38591C47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6E0538C3" w14:textId="77777777" w:rsidTr="0000548B">
        <w:trPr>
          <w:jc w:val="center"/>
        </w:trPr>
        <w:tc>
          <w:tcPr>
            <w:tcW w:w="1800" w:type="dxa"/>
          </w:tcPr>
          <w:p w14:paraId="6D72FB4D" w14:textId="2D9AD4A2" w:rsidR="008306C0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ShowAmount</w:t>
            </w:r>
            <w:proofErr w:type="spellEnd"/>
          </w:p>
        </w:tc>
        <w:tc>
          <w:tcPr>
            <w:tcW w:w="4185" w:type="dxa"/>
            <w:vAlign w:val="center"/>
          </w:tcPr>
          <w:p w14:paraId="4E45D1F9" w14:textId="187C49CD" w:rsidR="00BE0A44" w:rsidRPr="00541454" w:rsidRDefault="00743820" w:rsidP="0000548B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Indica si se muestra el monto a pagar en el botón Pagar del formulario. </w:t>
            </w:r>
          </w:p>
          <w:p w14:paraId="6F1FA431" w14:textId="48BEB123" w:rsidR="008306C0" w:rsidRPr="00541454" w:rsidRDefault="008306C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2657" w:type="dxa"/>
          </w:tcPr>
          <w:p w14:paraId="7327F1EB" w14:textId="77777777" w:rsidR="00BE0A44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Valor por defecto: TRUE. Otros valores:</w:t>
            </w:r>
          </w:p>
          <w:p w14:paraId="5E78CA44" w14:textId="77777777" w:rsidR="00BE0A44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TRUE</w:t>
            </w:r>
          </w:p>
          <w:p w14:paraId="2BEAE94F" w14:textId="5AF48352" w:rsidR="008306C0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FALSE</w:t>
            </w:r>
          </w:p>
        </w:tc>
      </w:tr>
      <w:tr w:rsidR="008306C0" w:rsidRPr="00A07891" w14:paraId="69A37072" w14:textId="77777777" w:rsidTr="0000548B">
        <w:trPr>
          <w:jc w:val="center"/>
        </w:trPr>
        <w:tc>
          <w:tcPr>
            <w:tcW w:w="1800" w:type="dxa"/>
          </w:tcPr>
          <w:p w14:paraId="595F9277" w14:textId="7B883924" w:rsidR="008306C0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HideXButton</w:t>
            </w:r>
            <w:proofErr w:type="spellEnd"/>
          </w:p>
        </w:tc>
        <w:tc>
          <w:tcPr>
            <w:tcW w:w="4185" w:type="dxa"/>
            <w:vAlign w:val="center"/>
          </w:tcPr>
          <w:p w14:paraId="4282C25C" w14:textId="13A8DF55" w:rsidR="008306C0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Permite ocultar el cerrar (X) en el formulario de pago. </w:t>
            </w:r>
          </w:p>
        </w:tc>
        <w:tc>
          <w:tcPr>
            <w:tcW w:w="2657" w:type="dxa"/>
          </w:tcPr>
          <w:p w14:paraId="2D67292D" w14:textId="508C7D3F" w:rsidR="008306C0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Valor por defecto: FALSE. Otros valores:</w:t>
            </w:r>
            <w:r w:rsidRPr="00541454">
              <w:rPr>
                <w:rFonts w:asciiTheme="minorHAnsi" w:hAnsiTheme="minorHAnsi" w:cstheme="minorHAnsi"/>
              </w:rPr>
              <w:br/>
              <w:t>TRUE</w:t>
            </w:r>
            <w:r w:rsidRPr="00541454">
              <w:rPr>
                <w:rFonts w:asciiTheme="minorHAnsi" w:hAnsiTheme="minorHAnsi" w:cstheme="minorHAnsi"/>
              </w:rPr>
              <w:br/>
              <w:t>FALSE</w:t>
            </w:r>
          </w:p>
        </w:tc>
      </w:tr>
      <w:tr w:rsidR="002649F9" w:rsidRPr="00A07891" w14:paraId="29884B47" w14:textId="77777777" w:rsidTr="0000548B">
        <w:trPr>
          <w:jc w:val="center"/>
        </w:trPr>
        <w:tc>
          <w:tcPr>
            <w:tcW w:w="1800" w:type="dxa"/>
          </w:tcPr>
          <w:p w14:paraId="73679423" w14:textId="5144B9DB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UserToken</w:t>
            </w:r>
            <w:proofErr w:type="spellEnd"/>
          </w:p>
        </w:tc>
        <w:tc>
          <w:tcPr>
            <w:tcW w:w="4185" w:type="dxa"/>
            <w:vAlign w:val="center"/>
          </w:tcPr>
          <w:p w14:paraId="67AAEC49" w14:textId="55499BFF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Identificador del token de usuario para la funcionalidad de tarjeta recordada, se debe enviar un valor único UUID.</w:t>
            </w:r>
          </w:p>
        </w:tc>
        <w:tc>
          <w:tcPr>
            <w:tcW w:w="2657" w:type="dxa"/>
          </w:tcPr>
          <w:p w14:paraId="2337AA2D" w14:textId="238C8179" w:rsidR="002649F9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correotest@example.com</w:t>
            </w:r>
          </w:p>
        </w:tc>
      </w:tr>
      <w:tr w:rsidR="002649F9" w:rsidRPr="00A07891" w14:paraId="04BFB114" w14:textId="77777777" w:rsidTr="0000548B">
        <w:trPr>
          <w:jc w:val="center"/>
        </w:trPr>
        <w:tc>
          <w:tcPr>
            <w:tcW w:w="1800" w:type="dxa"/>
          </w:tcPr>
          <w:p w14:paraId="5E0A3EB8" w14:textId="157E730B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FirstName</w:t>
            </w:r>
            <w:proofErr w:type="spellEnd"/>
          </w:p>
        </w:tc>
        <w:tc>
          <w:tcPr>
            <w:tcW w:w="4185" w:type="dxa"/>
            <w:vAlign w:val="center"/>
          </w:tcPr>
          <w:p w14:paraId="4A14F200" w14:textId="61445577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40BC53A1" w14:textId="77777777" w:rsidR="00356A03" w:rsidRPr="00541454" w:rsidRDefault="00356A03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correotest</w:t>
            </w:r>
            <w:proofErr w:type="spellEnd"/>
          </w:p>
          <w:p w14:paraId="2094BA66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0112CAF" w14:textId="77777777" w:rsidTr="0000548B">
        <w:trPr>
          <w:jc w:val="center"/>
        </w:trPr>
        <w:tc>
          <w:tcPr>
            <w:tcW w:w="1800" w:type="dxa"/>
          </w:tcPr>
          <w:p w14:paraId="4852B5FE" w14:textId="622296A0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LastName</w:t>
            </w:r>
            <w:proofErr w:type="spellEnd"/>
          </w:p>
        </w:tc>
        <w:tc>
          <w:tcPr>
            <w:tcW w:w="4185" w:type="dxa"/>
            <w:vAlign w:val="center"/>
          </w:tcPr>
          <w:p w14:paraId="281CBAD9" w14:textId="39AA9C8B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Apellidos del titular de la tarjeta. </w:t>
            </w:r>
          </w:p>
        </w:tc>
        <w:tc>
          <w:tcPr>
            <w:tcW w:w="2657" w:type="dxa"/>
          </w:tcPr>
          <w:p w14:paraId="101CB7BF" w14:textId="77777777" w:rsidR="00356A03" w:rsidRPr="00541454" w:rsidRDefault="00356A03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correotest</w:t>
            </w:r>
            <w:proofErr w:type="spellEnd"/>
          </w:p>
          <w:p w14:paraId="7138EE0C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271AECF4" w14:textId="77777777" w:rsidTr="0000548B">
        <w:trPr>
          <w:jc w:val="center"/>
        </w:trPr>
        <w:tc>
          <w:tcPr>
            <w:tcW w:w="1800" w:type="dxa"/>
          </w:tcPr>
          <w:p w14:paraId="67505818" w14:textId="2C7A4BF4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Email</w:t>
            </w:r>
          </w:p>
        </w:tc>
        <w:tc>
          <w:tcPr>
            <w:tcW w:w="4185" w:type="dxa"/>
            <w:vAlign w:val="center"/>
          </w:tcPr>
          <w:p w14:paraId="10508C47" w14:textId="057A2358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37DF5865" w14:textId="77777777" w:rsidR="00356A03" w:rsidRPr="00541454" w:rsidRDefault="00356A03" w:rsidP="0000548B">
            <w:pPr>
              <w:rPr>
                <w:rFonts w:asciiTheme="minorHAnsi" w:hAnsiTheme="minorHAnsi" w:cstheme="minorHAnsi"/>
                <w:color w:val="0563C1"/>
                <w:u w:val="single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563C1"/>
                <w:u w:val="single"/>
              </w:rPr>
              <w:t>correotest@example.com</w:t>
            </w:r>
          </w:p>
          <w:p w14:paraId="7D22476C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5615F408" w14:textId="77777777" w:rsidTr="0000548B">
        <w:trPr>
          <w:jc w:val="center"/>
        </w:trPr>
        <w:tc>
          <w:tcPr>
            <w:tcW w:w="1800" w:type="dxa"/>
          </w:tcPr>
          <w:p w14:paraId="578B7D74" w14:textId="3C3CB262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MerchantLogo</w:t>
            </w:r>
            <w:proofErr w:type="spellEnd"/>
          </w:p>
        </w:tc>
        <w:tc>
          <w:tcPr>
            <w:tcW w:w="4185" w:type="dxa"/>
            <w:vAlign w:val="center"/>
          </w:tcPr>
          <w:p w14:paraId="1D58B1F2" w14:textId="4C2CAAEF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URL del logo del comercio. Altamente recomendable incluir un logo, caso contrario se mostrará el nombre del comercio</w:t>
            </w:r>
          </w:p>
        </w:tc>
        <w:tc>
          <w:tcPr>
            <w:tcW w:w="2657" w:type="dxa"/>
          </w:tcPr>
          <w:p w14:paraId="2275B445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img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>/niubiz.png</w:t>
            </w:r>
          </w:p>
          <w:p w14:paraId="6EAF4C7B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6D2964C6" w14:textId="77777777" w:rsidTr="0000548B">
        <w:trPr>
          <w:jc w:val="center"/>
        </w:trPr>
        <w:tc>
          <w:tcPr>
            <w:tcW w:w="1800" w:type="dxa"/>
          </w:tcPr>
          <w:p w14:paraId="553D1F07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lastRenderedPageBreak/>
              <w:t>Callback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4A4F1240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67BFDEF" w14:textId="11F58C7E" w:rsidR="002649F9" w:rsidRPr="00541454" w:rsidRDefault="00333CC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URL de la aplicación del comercio para redirección en caso de que exista un pago durante la operación</w:t>
            </w:r>
          </w:p>
        </w:tc>
        <w:tc>
          <w:tcPr>
            <w:tcW w:w="2657" w:type="dxa"/>
          </w:tcPr>
          <w:p w14:paraId="085F3477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index.php</w:t>
            </w:r>
            <w:proofErr w:type="spellEnd"/>
          </w:p>
          <w:p w14:paraId="6DC9AE1C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0BAFE1EE" w14:textId="77777777" w:rsidTr="0000548B">
        <w:trPr>
          <w:jc w:val="center"/>
        </w:trPr>
        <w:tc>
          <w:tcPr>
            <w:tcW w:w="1800" w:type="dxa"/>
          </w:tcPr>
          <w:p w14:paraId="7AF3C1DC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65DF763E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8C80AAE" w14:textId="0CAB6F84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Dirección URL de la aplicación del comercio para redirección en caso de que exista un </w:t>
            </w:r>
            <w:proofErr w:type="spellStart"/>
            <w:r w:rsidRPr="00541454">
              <w:rPr>
                <w:rFonts w:asciiTheme="minorHAnsi" w:hAnsiTheme="minorHAnsi" w:cstheme="minorHAnsi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durante el pago</w:t>
            </w:r>
          </w:p>
        </w:tc>
        <w:tc>
          <w:tcPr>
            <w:tcW w:w="2657" w:type="dxa"/>
          </w:tcPr>
          <w:p w14:paraId="7494049B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timeout.php</w:t>
            </w:r>
            <w:proofErr w:type="spellEnd"/>
          </w:p>
          <w:p w14:paraId="3D4E9B7D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518035C6" w14:textId="77777777" w:rsidTr="0000548B">
        <w:trPr>
          <w:jc w:val="center"/>
        </w:trPr>
        <w:tc>
          <w:tcPr>
            <w:tcW w:w="1800" w:type="dxa"/>
          </w:tcPr>
          <w:p w14:paraId="0D414B7D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ButtonColor</w:t>
            </w:r>
            <w:proofErr w:type="spellEnd"/>
          </w:p>
          <w:p w14:paraId="4BCAD9E1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0157AA9" w14:textId="43D0FAF4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Color del Botón de Pago </w:t>
            </w:r>
          </w:p>
        </w:tc>
        <w:tc>
          <w:tcPr>
            <w:tcW w:w="2657" w:type="dxa"/>
          </w:tcPr>
          <w:p w14:paraId="3B35F73A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#104de8</w:t>
            </w:r>
          </w:p>
          <w:p w14:paraId="130F6AC8" w14:textId="4338324A" w:rsidR="002649F9" w:rsidRPr="00541454" w:rsidRDefault="0059278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(</w:t>
            </w:r>
            <w:proofErr w:type="spellStart"/>
            <w:r w:rsidRPr="00541454">
              <w:rPr>
                <w:rFonts w:asciiTheme="minorHAnsi" w:hAnsiTheme="minorHAnsi" w:cstheme="minorHAnsi"/>
              </w:rPr>
              <w:t>Navy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= Azul, Gray = Gris). Valor por defecto: NAVY.</w:t>
            </w:r>
          </w:p>
        </w:tc>
      </w:tr>
      <w:tr w:rsidR="002649F9" w:rsidRPr="00A07891" w14:paraId="49A89DD2" w14:textId="77777777" w:rsidTr="0000548B">
        <w:trPr>
          <w:jc w:val="center"/>
        </w:trPr>
        <w:tc>
          <w:tcPr>
            <w:tcW w:w="1800" w:type="dxa"/>
          </w:tcPr>
          <w:p w14:paraId="061DE95F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ExpirationMinutes</w:t>
            </w:r>
            <w:proofErr w:type="spellEnd"/>
          </w:p>
          <w:p w14:paraId="200A3884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326D933" w14:textId="3790BCDD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Tiempo de duración de la sesión de pago expresado en minutos</w:t>
            </w:r>
          </w:p>
        </w:tc>
        <w:tc>
          <w:tcPr>
            <w:tcW w:w="2657" w:type="dxa"/>
          </w:tcPr>
          <w:p w14:paraId="43969959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</w:t>
            </w:r>
          </w:p>
          <w:p w14:paraId="44674AAD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43202FA" w14:textId="77777777" w:rsidTr="0000548B">
        <w:trPr>
          <w:jc w:val="center"/>
        </w:trPr>
        <w:tc>
          <w:tcPr>
            <w:tcW w:w="1800" w:type="dxa"/>
          </w:tcPr>
          <w:p w14:paraId="20AA4ADB" w14:textId="09E5AEE0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CardNumber</w:t>
            </w:r>
            <w:proofErr w:type="spellEnd"/>
          </w:p>
        </w:tc>
        <w:tc>
          <w:tcPr>
            <w:tcW w:w="4185" w:type="dxa"/>
            <w:vAlign w:val="center"/>
          </w:tcPr>
          <w:p w14:paraId="40066D2E" w14:textId="3A098021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Número de tarjeta </w:t>
            </w:r>
          </w:p>
        </w:tc>
        <w:tc>
          <w:tcPr>
            <w:tcW w:w="2657" w:type="dxa"/>
          </w:tcPr>
          <w:p w14:paraId="14603D34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4547751247039134</w:t>
            </w:r>
          </w:p>
          <w:p w14:paraId="51974B56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0AB9D54F" w14:textId="77777777" w:rsidTr="0000548B">
        <w:trPr>
          <w:jc w:val="center"/>
        </w:trPr>
        <w:tc>
          <w:tcPr>
            <w:tcW w:w="1800" w:type="dxa"/>
          </w:tcPr>
          <w:p w14:paraId="726891F3" w14:textId="034FBE51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CardMonth</w:t>
            </w:r>
            <w:proofErr w:type="spellEnd"/>
          </w:p>
        </w:tc>
        <w:tc>
          <w:tcPr>
            <w:tcW w:w="4185" w:type="dxa"/>
            <w:vAlign w:val="center"/>
          </w:tcPr>
          <w:p w14:paraId="30B3FAB5" w14:textId="7F0FB9F4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Mes de expiración tarjeta</w:t>
            </w:r>
          </w:p>
        </w:tc>
        <w:tc>
          <w:tcPr>
            <w:tcW w:w="2657" w:type="dxa"/>
          </w:tcPr>
          <w:p w14:paraId="57C1AE67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11</w:t>
            </w:r>
          </w:p>
          <w:p w14:paraId="03A5CD18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5206A662" w14:textId="77777777" w:rsidTr="0000548B">
        <w:trPr>
          <w:jc w:val="center"/>
        </w:trPr>
        <w:tc>
          <w:tcPr>
            <w:tcW w:w="1800" w:type="dxa"/>
          </w:tcPr>
          <w:p w14:paraId="1BED9533" w14:textId="50E416E8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CardYear</w:t>
            </w:r>
            <w:proofErr w:type="spellEnd"/>
          </w:p>
        </w:tc>
        <w:tc>
          <w:tcPr>
            <w:tcW w:w="4185" w:type="dxa"/>
            <w:vAlign w:val="center"/>
          </w:tcPr>
          <w:p w14:paraId="048184D9" w14:textId="6D2456DE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Año de expiración tarjeta</w:t>
            </w:r>
          </w:p>
        </w:tc>
        <w:tc>
          <w:tcPr>
            <w:tcW w:w="2657" w:type="dxa"/>
          </w:tcPr>
          <w:p w14:paraId="28672C01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2023</w:t>
            </w:r>
          </w:p>
          <w:p w14:paraId="77D21899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2234E45" w14:textId="77777777" w:rsidTr="0000548B">
        <w:trPr>
          <w:jc w:val="center"/>
        </w:trPr>
        <w:tc>
          <w:tcPr>
            <w:tcW w:w="1800" w:type="dxa"/>
          </w:tcPr>
          <w:p w14:paraId="39CFDE93" w14:textId="31982BB2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CVV</w:t>
            </w:r>
          </w:p>
        </w:tc>
        <w:tc>
          <w:tcPr>
            <w:tcW w:w="4185" w:type="dxa"/>
            <w:vAlign w:val="center"/>
          </w:tcPr>
          <w:p w14:paraId="769A861D" w14:textId="5AF41D9D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verificación del CVV de la tarjeta</w:t>
            </w:r>
          </w:p>
        </w:tc>
        <w:tc>
          <w:tcPr>
            <w:tcW w:w="2657" w:type="dxa"/>
          </w:tcPr>
          <w:p w14:paraId="21180923" w14:textId="3AFC12DD" w:rsidR="002649F9" w:rsidRPr="00541454" w:rsidRDefault="0059278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321</w:t>
            </w:r>
          </w:p>
        </w:tc>
      </w:tr>
      <w:tr w:rsidR="002649F9" w:rsidRPr="00A07891" w14:paraId="72F892E5" w14:textId="77777777" w:rsidTr="0000548B">
        <w:trPr>
          <w:jc w:val="center"/>
        </w:trPr>
        <w:tc>
          <w:tcPr>
            <w:tcW w:w="1800" w:type="dxa"/>
          </w:tcPr>
          <w:p w14:paraId="315725B1" w14:textId="74338C74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CardFirstName</w:t>
            </w:r>
            <w:proofErr w:type="spellEnd"/>
          </w:p>
        </w:tc>
        <w:tc>
          <w:tcPr>
            <w:tcW w:w="4185" w:type="dxa"/>
            <w:vAlign w:val="center"/>
          </w:tcPr>
          <w:p w14:paraId="774DB291" w14:textId="6048AFEA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46F28120" w14:textId="77777777" w:rsidR="00145F05" w:rsidRPr="00541454" w:rsidRDefault="00145F05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7AC85883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4D998F70" w14:textId="77777777" w:rsidTr="0000548B">
        <w:trPr>
          <w:jc w:val="center"/>
        </w:trPr>
        <w:tc>
          <w:tcPr>
            <w:tcW w:w="1800" w:type="dxa"/>
          </w:tcPr>
          <w:p w14:paraId="7C9D0F54" w14:textId="15D3CC58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CardLastName</w:t>
            </w:r>
            <w:proofErr w:type="spellEnd"/>
          </w:p>
        </w:tc>
        <w:tc>
          <w:tcPr>
            <w:tcW w:w="4185" w:type="dxa"/>
            <w:vAlign w:val="center"/>
          </w:tcPr>
          <w:p w14:paraId="3061FC75" w14:textId="1DEE3A4F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Apellidos del titular de la tarjeta</w:t>
            </w:r>
          </w:p>
        </w:tc>
        <w:tc>
          <w:tcPr>
            <w:tcW w:w="2657" w:type="dxa"/>
          </w:tcPr>
          <w:p w14:paraId="42C24382" w14:textId="77777777" w:rsidR="00145F05" w:rsidRPr="00541454" w:rsidRDefault="00145F05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3A1EE08F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79C4533" w14:textId="77777777" w:rsidTr="0000548B">
        <w:trPr>
          <w:jc w:val="center"/>
        </w:trPr>
        <w:tc>
          <w:tcPr>
            <w:tcW w:w="1800" w:type="dxa"/>
          </w:tcPr>
          <w:p w14:paraId="0A2393D9" w14:textId="715F8071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CardEmail</w:t>
            </w:r>
            <w:proofErr w:type="spellEnd"/>
          </w:p>
        </w:tc>
        <w:tc>
          <w:tcPr>
            <w:tcW w:w="4185" w:type="dxa"/>
            <w:vAlign w:val="center"/>
          </w:tcPr>
          <w:p w14:paraId="11EB9DBD" w14:textId="74B4186C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5AEE5529" w14:textId="77777777" w:rsidR="00145F05" w:rsidRPr="00541454" w:rsidRDefault="00D55ACD" w:rsidP="0000548B">
            <w:pPr>
              <w:rPr>
                <w:rFonts w:asciiTheme="minorHAnsi" w:hAnsiTheme="minorHAnsi" w:cstheme="minorHAnsi"/>
                <w:color w:val="0563C1"/>
                <w:u w:val="single"/>
                <w:lang w:eastAsia="es-PE"/>
              </w:rPr>
            </w:pPr>
            <w:hyperlink r:id="rId14" w:history="1">
              <w:r w:rsidR="00145F05" w:rsidRPr="00541454">
                <w:rPr>
                  <w:rStyle w:val="Hipervnculo"/>
                  <w:rFonts w:asciiTheme="minorHAnsi" w:hAnsiTheme="minorHAnsi" w:cstheme="minorHAnsi"/>
                </w:rPr>
                <w:t>correotest1@example.com</w:t>
              </w:r>
            </w:hyperlink>
          </w:p>
          <w:p w14:paraId="170F0E17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4C4F0116" w14:textId="77777777" w:rsidTr="0000548B">
        <w:trPr>
          <w:jc w:val="center"/>
        </w:trPr>
        <w:tc>
          <w:tcPr>
            <w:tcW w:w="1800" w:type="dxa"/>
          </w:tcPr>
          <w:p w14:paraId="683091A1" w14:textId="77777777" w:rsidR="002649F9" w:rsidRPr="00541454" w:rsidRDefault="002649F9" w:rsidP="0000548B">
            <w:pPr>
              <w:rPr>
                <w:rFonts w:asciiTheme="minorHAnsi" w:hAnsiTheme="minorHAnsi" w:cstheme="minorHAnsi"/>
                <w:lang w:eastAsia="es-PE"/>
              </w:rPr>
            </w:pPr>
            <w:r w:rsidRPr="00541454">
              <w:rPr>
                <w:rFonts w:asciiTheme="minorHAnsi" w:hAnsiTheme="minorHAnsi" w:cstheme="minorHAnsi"/>
              </w:rPr>
              <w:t>Mobile</w:t>
            </w:r>
          </w:p>
          <w:p w14:paraId="245BF500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6D2D930" w14:textId="212C05FB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11E2FEA0" w14:textId="5180BA55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978675656</w:t>
            </w:r>
          </w:p>
        </w:tc>
      </w:tr>
      <w:tr w:rsidR="002649F9" w:rsidRPr="00A07891" w14:paraId="06CEC017" w14:textId="77777777" w:rsidTr="0000548B">
        <w:trPr>
          <w:jc w:val="center"/>
        </w:trPr>
        <w:tc>
          <w:tcPr>
            <w:tcW w:w="1800" w:type="dxa"/>
          </w:tcPr>
          <w:p w14:paraId="5DC5F550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 xml:space="preserve">Tipo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412EBA44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8AC9653" w14:textId="369D8FDF" w:rsidR="002649F9" w:rsidRPr="00541454" w:rsidRDefault="00CD2D4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Tipo de documento</w:t>
            </w:r>
          </w:p>
        </w:tc>
        <w:tc>
          <w:tcPr>
            <w:tcW w:w="2657" w:type="dxa"/>
          </w:tcPr>
          <w:p w14:paraId="500FBCE7" w14:textId="6095FBEC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Dni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, carnet de </w:t>
            </w:r>
            <w:proofErr w:type="spellStart"/>
            <w:r w:rsidRPr="00541454">
              <w:rPr>
                <w:rFonts w:asciiTheme="minorHAnsi" w:hAnsiTheme="minorHAnsi" w:cstheme="minorHAnsi"/>
              </w:rPr>
              <w:t>extranjeria</w:t>
            </w:r>
            <w:proofErr w:type="spellEnd"/>
            <w:r w:rsidRPr="00541454">
              <w:rPr>
                <w:rFonts w:asciiTheme="minorHAnsi" w:hAnsiTheme="minorHAnsi" w:cstheme="minorHAnsi"/>
              </w:rPr>
              <w:t>, pasaporte</w:t>
            </w:r>
          </w:p>
        </w:tc>
      </w:tr>
      <w:tr w:rsidR="002649F9" w:rsidRPr="00A07891" w14:paraId="20475263" w14:textId="77777777" w:rsidTr="0000548B">
        <w:trPr>
          <w:jc w:val="center"/>
        </w:trPr>
        <w:tc>
          <w:tcPr>
            <w:tcW w:w="1800" w:type="dxa"/>
          </w:tcPr>
          <w:p w14:paraId="6D343DCD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N°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34953A47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BE9776E" w14:textId="122F7C33" w:rsidR="002649F9" w:rsidRPr="00541454" w:rsidRDefault="00CD2D4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documento</w:t>
            </w:r>
          </w:p>
        </w:tc>
        <w:tc>
          <w:tcPr>
            <w:tcW w:w="2657" w:type="dxa"/>
          </w:tcPr>
          <w:p w14:paraId="2697954C" w14:textId="166FA538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54675433</w:t>
            </w:r>
          </w:p>
        </w:tc>
      </w:tr>
      <w:tr w:rsidR="002649F9" w:rsidRPr="00A07891" w14:paraId="467EE58F" w14:textId="77777777" w:rsidTr="0000548B">
        <w:trPr>
          <w:jc w:val="center"/>
        </w:trPr>
        <w:tc>
          <w:tcPr>
            <w:tcW w:w="1800" w:type="dxa"/>
          </w:tcPr>
          <w:p w14:paraId="631D696A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DCC</w:t>
            </w:r>
          </w:p>
          <w:p w14:paraId="38786902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E614C76" w14:textId="37C5570B" w:rsidR="002649F9" w:rsidRPr="00541454" w:rsidRDefault="00CD2D4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escoger dos formas de pago</w:t>
            </w:r>
          </w:p>
        </w:tc>
        <w:tc>
          <w:tcPr>
            <w:tcW w:w="2657" w:type="dxa"/>
          </w:tcPr>
          <w:p w14:paraId="3BECB82F" w14:textId="7A6CB76A" w:rsidR="00145F05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Moneda de Tarjeta,</w:t>
            </w:r>
          </w:p>
          <w:p w14:paraId="75BF49CB" w14:textId="0362A551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Moneda de Comercio</w:t>
            </w:r>
          </w:p>
        </w:tc>
      </w:tr>
      <w:tr w:rsidR="002649F9" w:rsidRPr="00A07891" w14:paraId="280CCEDD" w14:textId="77777777" w:rsidTr="0000548B">
        <w:trPr>
          <w:jc w:val="center"/>
        </w:trPr>
        <w:tc>
          <w:tcPr>
            <w:tcW w:w="1800" w:type="dxa"/>
          </w:tcPr>
          <w:p w14:paraId="5C1D44D9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City</w:t>
            </w:r>
          </w:p>
          <w:p w14:paraId="0323F33C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1536E671" w14:textId="216200F3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Ciudad ingresada por </w:t>
            </w:r>
            <w:r w:rsidR="0000548B" w:rsidRPr="00541454">
              <w:rPr>
                <w:rFonts w:asciiTheme="minorHAnsi" w:hAnsiTheme="minorHAnsi" w:cstheme="minorHAnsi"/>
              </w:rPr>
              <w:t>el titular</w:t>
            </w:r>
            <w:r w:rsidRPr="00541454">
              <w:rPr>
                <w:rFonts w:asciiTheme="minorHAnsi" w:hAnsiTheme="minorHAnsi" w:cstheme="minorHAnsi"/>
              </w:rPr>
              <w:t xml:space="preserve"> de tarjeta</w:t>
            </w:r>
          </w:p>
        </w:tc>
        <w:tc>
          <w:tcPr>
            <w:tcW w:w="2657" w:type="dxa"/>
          </w:tcPr>
          <w:p w14:paraId="763345E1" w14:textId="2CBDE84B" w:rsidR="002649F9" w:rsidRPr="00541454" w:rsidRDefault="006F56DF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Lima </w:t>
            </w:r>
          </w:p>
        </w:tc>
      </w:tr>
      <w:tr w:rsidR="002649F9" w:rsidRPr="00A07891" w14:paraId="1BCAAE21" w14:textId="77777777" w:rsidTr="0000548B">
        <w:trPr>
          <w:jc w:val="center"/>
        </w:trPr>
        <w:tc>
          <w:tcPr>
            <w:tcW w:w="1800" w:type="dxa"/>
          </w:tcPr>
          <w:p w14:paraId="3ACBF7A2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Country</w:t>
            </w:r>
          </w:p>
          <w:p w14:paraId="1DFB94DA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78A26A4" w14:textId="20B22A37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País ingresado por </w:t>
            </w:r>
            <w:r w:rsidR="0000548B" w:rsidRPr="00541454">
              <w:rPr>
                <w:rFonts w:asciiTheme="minorHAnsi" w:hAnsiTheme="minorHAnsi" w:cstheme="minorHAnsi"/>
              </w:rPr>
              <w:t>el titular</w:t>
            </w:r>
            <w:r w:rsidRPr="00541454">
              <w:rPr>
                <w:rFonts w:asciiTheme="minorHAnsi" w:hAnsiTheme="minorHAnsi" w:cstheme="minorHAnsi"/>
              </w:rPr>
              <w:t xml:space="preserve"> de tarjeta</w:t>
            </w:r>
          </w:p>
        </w:tc>
        <w:tc>
          <w:tcPr>
            <w:tcW w:w="2657" w:type="dxa"/>
          </w:tcPr>
          <w:p w14:paraId="69F94B4D" w14:textId="0B1E8603" w:rsidR="002649F9" w:rsidRPr="00541454" w:rsidRDefault="006F56DF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Perú</w:t>
            </w:r>
          </w:p>
        </w:tc>
      </w:tr>
      <w:tr w:rsidR="002649F9" w:rsidRPr="00A07891" w14:paraId="5220FE03" w14:textId="77777777" w:rsidTr="0000548B">
        <w:trPr>
          <w:jc w:val="center"/>
        </w:trPr>
        <w:tc>
          <w:tcPr>
            <w:tcW w:w="1800" w:type="dxa"/>
          </w:tcPr>
          <w:p w14:paraId="5FCDB260" w14:textId="025B4968" w:rsidR="002649F9" w:rsidRPr="00541454" w:rsidRDefault="006F56DF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Cuota</w:t>
            </w:r>
            <w:r w:rsidR="002649F9" w:rsidRPr="00541454">
              <w:rPr>
                <w:rFonts w:asciiTheme="minorHAnsi" w:hAnsiTheme="minorHAnsi" w:cstheme="minorHAnsi"/>
                <w:color w:val="000000"/>
              </w:rPr>
              <w:t>s</w:t>
            </w:r>
          </w:p>
          <w:p w14:paraId="206757EE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7A5169C" w14:textId="245A850D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cuotas ingresadas por el titular de la tarjeta</w:t>
            </w:r>
          </w:p>
        </w:tc>
        <w:tc>
          <w:tcPr>
            <w:tcW w:w="2657" w:type="dxa"/>
          </w:tcPr>
          <w:p w14:paraId="53612DA5" w14:textId="4F5ACC4C" w:rsidR="002649F9" w:rsidRPr="00541454" w:rsidRDefault="00E72BBC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2,1,7</w:t>
            </w:r>
          </w:p>
        </w:tc>
      </w:tr>
      <w:tr w:rsidR="002649F9" w:rsidRPr="00A07891" w14:paraId="3263E014" w14:textId="77777777" w:rsidTr="0000548B">
        <w:trPr>
          <w:trHeight w:val="887"/>
          <w:jc w:val="center"/>
        </w:trPr>
        <w:tc>
          <w:tcPr>
            <w:tcW w:w="1800" w:type="dxa"/>
          </w:tcPr>
          <w:p w14:paraId="68B79D90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Alias</w:t>
            </w:r>
          </w:p>
          <w:p w14:paraId="1659573D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C747D7F" w14:textId="44C02FC5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que la tarjeta sea recordada</w:t>
            </w:r>
          </w:p>
        </w:tc>
        <w:tc>
          <w:tcPr>
            <w:tcW w:w="2657" w:type="dxa"/>
          </w:tcPr>
          <w:p w14:paraId="7F7C1E51" w14:textId="77777777" w:rsidR="00E72BBC" w:rsidRPr="00541454" w:rsidRDefault="00E72BBC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master1</w:t>
            </w:r>
          </w:p>
          <w:p w14:paraId="1BFF7623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03490" w:rsidRPr="00A07891" w14:paraId="5F0BAD11" w14:textId="77777777" w:rsidTr="0000548B">
        <w:trPr>
          <w:jc w:val="center"/>
        </w:trPr>
        <w:tc>
          <w:tcPr>
            <w:tcW w:w="1800" w:type="dxa"/>
            <w:vAlign w:val="center"/>
          </w:tcPr>
          <w:p w14:paraId="655BB0C9" w14:textId="77777777" w:rsidR="00803490" w:rsidRPr="00541454" w:rsidRDefault="00803490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Puntos</w:t>
            </w:r>
          </w:p>
          <w:p w14:paraId="42082FFD" w14:textId="45D70806" w:rsidR="00803490" w:rsidRPr="00541454" w:rsidRDefault="00803490" w:rsidP="0000548B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4F25E4D6" w14:textId="4573168B" w:rsidR="00803490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puntos correspondiente por el titular de la tarjeta</w:t>
            </w:r>
          </w:p>
        </w:tc>
        <w:tc>
          <w:tcPr>
            <w:tcW w:w="2657" w:type="dxa"/>
          </w:tcPr>
          <w:p w14:paraId="7BC8BD1B" w14:textId="5FEC712B" w:rsidR="00803490" w:rsidRPr="00541454" w:rsidRDefault="00E72BBC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100</w:t>
            </w:r>
          </w:p>
        </w:tc>
      </w:tr>
      <w:tr w:rsidR="00803490" w:rsidRPr="00A07891" w14:paraId="62D173D0" w14:textId="77777777" w:rsidTr="0000548B">
        <w:trPr>
          <w:jc w:val="center"/>
        </w:trPr>
        <w:tc>
          <w:tcPr>
            <w:tcW w:w="1800" w:type="dxa"/>
            <w:vAlign w:val="center"/>
          </w:tcPr>
          <w:p w14:paraId="7085897E" w14:textId="3046856F" w:rsidR="00803490" w:rsidRPr="00541454" w:rsidRDefault="00803490" w:rsidP="0000548B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Countable</w:t>
            </w:r>
            <w:proofErr w:type="spellEnd"/>
          </w:p>
        </w:tc>
        <w:tc>
          <w:tcPr>
            <w:tcW w:w="4185" w:type="dxa"/>
            <w:vAlign w:val="center"/>
          </w:tcPr>
          <w:p w14:paraId="4DF8A254" w14:textId="68F392DA" w:rsidR="00803490" w:rsidRPr="00541454" w:rsidRDefault="00C3691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Este campo indica si la venta a realizar tendrá liquidación automática o manual</w:t>
            </w:r>
          </w:p>
        </w:tc>
        <w:tc>
          <w:tcPr>
            <w:tcW w:w="2657" w:type="dxa"/>
          </w:tcPr>
          <w:p w14:paraId="56785E96" w14:textId="0E45833B" w:rsidR="00803490" w:rsidRPr="00541454" w:rsidRDefault="00C3691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true – Para liquidación automática false – Para liquidación manual Valor por defecto: Según configuración del comercio en BackOffice </w:t>
            </w:r>
            <w:proofErr w:type="spellStart"/>
            <w:r w:rsidRPr="00541454">
              <w:rPr>
                <w:rFonts w:asciiTheme="minorHAnsi" w:hAnsiTheme="minorHAnsi" w:cstheme="minorHAnsi"/>
              </w:rPr>
              <w:t>Niubiz</w:t>
            </w:r>
            <w:proofErr w:type="spellEnd"/>
          </w:p>
        </w:tc>
      </w:tr>
      <w:tr w:rsidR="00803490" w:rsidRPr="00A07891" w14:paraId="0697A98D" w14:textId="77777777" w:rsidTr="0000548B">
        <w:trPr>
          <w:jc w:val="center"/>
        </w:trPr>
        <w:tc>
          <w:tcPr>
            <w:tcW w:w="1800" w:type="dxa"/>
            <w:vAlign w:val="center"/>
          </w:tcPr>
          <w:p w14:paraId="0BC497D8" w14:textId="1F733A19" w:rsidR="00803490" w:rsidRPr="00A07891" w:rsidRDefault="00803490" w:rsidP="0000548B">
            <w:pPr>
              <w:rPr>
                <w:rFonts w:cs="Calibri"/>
                <w:color w:val="000000"/>
                <w:sz w:val="20"/>
                <w:szCs w:val="20"/>
              </w:rPr>
            </w:pP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lastRenderedPageBreak/>
              <w:t>Currency</w:t>
            </w:r>
            <w:proofErr w:type="spellEnd"/>
          </w:p>
        </w:tc>
        <w:tc>
          <w:tcPr>
            <w:tcW w:w="4185" w:type="dxa"/>
            <w:vAlign w:val="center"/>
          </w:tcPr>
          <w:p w14:paraId="1001FFAE" w14:textId="0D4855C5" w:rsidR="00803490" w:rsidRPr="00A07891" w:rsidRDefault="00CE4717" w:rsidP="0000548B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 w:rsidRPr="00A07891">
              <w:t>Código de moneda (ISO 4217) utilizado en la transacción.</w:t>
            </w:r>
          </w:p>
        </w:tc>
        <w:tc>
          <w:tcPr>
            <w:tcW w:w="2657" w:type="dxa"/>
          </w:tcPr>
          <w:p w14:paraId="37BA7141" w14:textId="7DAFFADB" w:rsidR="00803490" w:rsidRPr="00A07891" w:rsidRDefault="00CE4717" w:rsidP="0000548B">
            <w:pPr>
              <w:rPr>
                <w:rFonts w:asciiTheme="minorHAnsi" w:hAnsiTheme="minorHAnsi"/>
              </w:rPr>
            </w:pPr>
            <w:r w:rsidRPr="00A07891">
              <w:t>PEN y USD</w:t>
            </w:r>
          </w:p>
        </w:tc>
      </w:tr>
      <w:tr w:rsidR="00BC2557" w:rsidRPr="00A07891" w14:paraId="053489AA" w14:textId="77777777" w:rsidTr="0000548B">
        <w:trPr>
          <w:jc w:val="center"/>
        </w:trPr>
        <w:tc>
          <w:tcPr>
            <w:tcW w:w="1800" w:type="dxa"/>
          </w:tcPr>
          <w:p w14:paraId="33C5645A" w14:textId="77777777" w:rsidR="00BC2557" w:rsidRPr="00A07891" w:rsidRDefault="00BC2557" w:rsidP="0000548B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Quiero Status</w:t>
            </w:r>
          </w:p>
          <w:p w14:paraId="512A4DEE" w14:textId="77777777" w:rsidR="00BC2557" w:rsidRPr="00A07891" w:rsidRDefault="00BC2557" w:rsidP="0000548B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5EFC7D13" w14:textId="437DADDB" w:rsidR="00BC2557" w:rsidRPr="00A07891" w:rsidRDefault="008B4961" w:rsidP="0000548B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Validar el status esperado vs el status obtenido</w:t>
            </w:r>
          </w:p>
        </w:tc>
        <w:tc>
          <w:tcPr>
            <w:tcW w:w="2657" w:type="dxa"/>
          </w:tcPr>
          <w:p w14:paraId="225BD554" w14:textId="77777777" w:rsidR="0000548B" w:rsidRPr="00A07891" w:rsidRDefault="0000548B" w:rsidP="0000548B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Authorized</w:t>
            </w:r>
            <w:proofErr w:type="spellEnd"/>
          </w:p>
          <w:p w14:paraId="17572509" w14:textId="77777777" w:rsidR="00BC2557" w:rsidRPr="00A07891" w:rsidRDefault="00BC2557" w:rsidP="008306C0">
            <w:pPr>
              <w:rPr>
                <w:rFonts w:asciiTheme="minorHAnsi" w:hAnsiTheme="minorHAnsi"/>
              </w:rPr>
            </w:pPr>
          </w:p>
        </w:tc>
      </w:tr>
      <w:tr w:rsidR="00BC2557" w:rsidRPr="00A07891" w14:paraId="6AC4B327" w14:textId="77777777" w:rsidTr="0000548B">
        <w:trPr>
          <w:jc w:val="center"/>
        </w:trPr>
        <w:tc>
          <w:tcPr>
            <w:tcW w:w="1800" w:type="dxa"/>
          </w:tcPr>
          <w:p w14:paraId="163D3ACF" w14:textId="77777777" w:rsidR="00BC2557" w:rsidRPr="00A07891" w:rsidRDefault="00BC2557" w:rsidP="00BC2557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 xml:space="preserve">Quiero </w:t>
            </w: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Action</w:t>
            </w:r>
            <w:proofErr w:type="spellEnd"/>
            <w:r w:rsidRPr="00A07891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Code</w:t>
            </w:r>
            <w:proofErr w:type="spellEnd"/>
          </w:p>
          <w:p w14:paraId="04C7C593" w14:textId="77777777" w:rsidR="00BC2557" w:rsidRPr="00A07891" w:rsidRDefault="00BC2557" w:rsidP="002649F9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7EF346B4" w14:textId="4F765E5C" w:rsidR="00BC2557" w:rsidRPr="00A07891" w:rsidRDefault="008B4961" w:rsidP="008306C0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Validar la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esperado vs el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obtenido</w:t>
            </w:r>
          </w:p>
        </w:tc>
        <w:tc>
          <w:tcPr>
            <w:tcW w:w="2657" w:type="dxa"/>
          </w:tcPr>
          <w:p w14:paraId="50186419" w14:textId="77777777" w:rsidR="0000548B" w:rsidRPr="00A07891" w:rsidRDefault="0000548B" w:rsidP="0000548B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000</w:t>
            </w:r>
          </w:p>
          <w:p w14:paraId="55EC7155" w14:textId="77777777" w:rsidR="00BC2557" w:rsidRPr="00A07891" w:rsidRDefault="00BC2557" w:rsidP="008306C0">
            <w:pPr>
              <w:rPr>
                <w:rFonts w:asciiTheme="minorHAnsi" w:hAnsiTheme="minorHAnsi"/>
              </w:rPr>
            </w:pPr>
          </w:p>
        </w:tc>
      </w:tr>
      <w:tr w:rsidR="00BC2557" w:rsidRPr="00A07891" w14:paraId="34B1CE4F" w14:textId="77777777" w:rsidTr="0000548B">
        <w:trPr>
          <w:jc w:val="center"/>
        </w:trPr>
        <w:tc>
          <w:tcPr>
            <w:tcW w:w="1800" w:type="dxa"/>
          </w:tcPr>
          <w:p w14:paraId="51E364C9" w14:textId="77777777" w:rsidR="00BC2557" w:rsidRPr="00A07891" w:rsidRDefault="00BC2557" w:rsidP="00BC2557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Quiero ECI</w:t>
            </w:r>
          </w:p>
          <w:p w14:paraId="1A2CFD01" w14:textId="77777777" w:rsidR="00BC2557" w:rsidRPr="00A07891" w:rsidRDefault="00BC2557" w:rsidP="002649F9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4AF2C5D6" w14:textId="697B68E6" w:rsidR="00BC2557" w:rsidRPr="00A07891" w:rsidRDefault="008B4961" w:rsidP="008306C0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Validar el </w:t>
            </w:r>
            <w:proofErr w:type="gramStart"/>
            <w:r w:rsidRPr="00A07891">
              <w:rPr>
                <w:rFonts w:asciiTheme="minorHAnsi" w:hAnsiTheme="minorHAnsi"/>
              </w:rPr>
              <w:t>ECI  esperado</w:t>
            </w:r>
            <w:proofErr w:type="gramEnd"/>
            <w:r w:rsidRPr="00A07891">
              <w:rPr>
                <w:rFonts w:asciiTheme="minorHAnsi" w:hAnsiTheme="minorHAnsi"/>
              </w:rPr>
              <w:t xml:space="preserve"> vs el ECI  obtenido</w:t>
            </w:r>
          </w:p>
        </w:tc>
        <w:tc>
          <w:tcPr>
            <w:tcW w:w="2657" w:type="dxa"/>
          </w:tcPr>
          <w:p w14:paraId="6A7FE6B3" w14:textId="77777777" w:rsidR="0000548B" w:rsidRPr="00A07891" w:rsidRDefault="0000548B" w:rsidP="0000548B">
            <w:pPr>
              <w:rPr>
                <w:rFonts w:cs="Calibri"/>
                <w:color w:val="000000"/>
                <w:lang w:eastAsia="es-PE"/>
              </w:rPr>
            </w:pPr>
            <w:r w:rsidRPr="00A07891">
              <w:rPr>
                <w:rFonts w:cs="Calibri"/>
                <w:color w:val="000000"/>
              </w:rPr>
              <w:t>07</w:t>
            </w:r>
          </w:p>
          <w:p w14:paraId="5E9C7E9A" w14:textId="77777777" w:rsidR="00BC2557" w:rsidRPr="00A07891" w:rsidRDefault="00BC2557" w:rsidP="008306C0">
            <w:pPr>
              <w:rPr>
                <w:rFonts w:asciiTheme="minorHAnsi" w:hAnsiTheme="minorHAnsi"/>
              </w:rPr>
            </w:pPr>
          </w:p>
        </w:tc>
      </w:tr>
    </w:tbl>
    <w:p w14:paraId="5E0EEB11" w14:textId="3A0321EB" w:rsidR="00624025" w:rsidRPr="00A07891" w:rsidRDefault="00541454" w:rsidP="00624025">
      <w:pPr>
        <w:spacing w:after="200"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/>
      </w:r>
      <w:r w:rsidR="00A07891" w:rsidRPr="00A07891">
        <w:rPr>
          <w:rFonts w:asciiTheme="minorHAnsi" w:hAnsiTheme="minorHAnsi"/>
          <w:b/>
        </w:rPr>
        <w:t>Ejemplo: CP 017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2"/>
        <w:gridCol w:w="4185"/>
        <w:gridCol w:w="2657"/>
      </w:tblGrid>
      <w:tr w:rsidR="00A07891" w:rsidRPr="00A07891" w14:paraId="7156F42A" w14:textId="77777777" w:rsidTr="00A07891">
        <w:trPr>
          <w:jc w:val="center"/>
        </w:trPr>
        <w:tc>
          <w:tcPr>
            <w:tcW w:w="1800" w:type="dxa"/>
            <w:shd w:val="clear" w:color="auto" w:fill="E5B8B7" w:themeFill="accent2" w:themeFillTint="66"/>
            <w:vAlign w:val="center"/>
          </w:tcPr>
          <w:p w14:paraId="2F009784" w14:textId="77777777" w:rsidR="00A07891" w:rsidRPr="00A07891" w:rsidRDefault="00A07891" w:rsidP="00A07891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4185" w:type="dxa"/>
            <w:shd w:val="clear" w:color="auto" w:fill="E5B8B7" w:themeFill="accent2" w:themeFillTint="66"/>
            <w:vAlign w:val="center"/>
          </w:tcPr>
          <w:p w14:paraId="44C15CA6" w14:textId="77777777" w:rsidR="00A07891" w:rsidRPr="00A07891" w:rsidRDefault="00A07891" w:rsidP="00A07891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  <w:tc>
          <w:tcPr>
            <w:tcW w:w="2657" w:type="dxa"/>
            <w:shd w:val="clear" w:color="auto" w:fill="E5B8B7" w:themeFill="accent2" w:themeFillTint="66"/>
          </w:tcPr>
          <w:p w14:paraId="490C20E6" w14:textId="77777777" w:rsidR="00A07891" w:rsidRPr="00A07891" w:rsidRDefault="00A07891" w:rsidP="00A07891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EJEMPLO</w:t>
            </w:r>
          </w:p>
        </w:tc>
      </w:tr>
      <w:tr w:rsidR="00A07891" w:rsidRPr="00A07891" w14:paraId="09E20385" w14:textId="77777777" w:rsidTr="00A07891">
        <w:trPr>
          <w:jc w:val="center"/>
        </w:trPr>
        <w:tc>
          <w:tcPr>
            <w:tcW w:w="1800" w:type="dxa"/>
          </w:tcPr>
          <w:p w14:paraId="2A952C0C" w14:textId="6F45C673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Prueba</w:t>
            </w:r>
          </w:p>
        </w:tc>
        <w:tc>
          <w:tcPr>
            <w:tcW w:w="4185" w:type="dxa"/>
            <w:vAlign w:val="center"/>
          </w:tcPr>
          <w:p w14:paraId="37C78C8C" w14:textId="62DB1FDD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el código de caso de prueba a ejecutar</w:t>
            </w:r>
          </w:p>
        </w:tc>
        <w:tc>
          <w:tcPr>
            <w:tcW w:w="2657" w:type="dxa"/>
          </w:tcPr>
          <w:p w14:paraId="7D679592" w14:textId="7C12982B" w:rsidR="00A07891" w:rsidRPr="00541454" w:rsidRDefault="006D5645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6D5645">
              <w:rPr>
                <w:rFonts w:asciiTheme="minorHAnsi" w:hAnsiTheme="minorHAnsi" w:cstheme="minorHAnsi"/>
                <w:color w:val="000000"/>
              </w:rPr>
              <w:t>CP017</w:t>
            </w:r>
          </w:p>
        </w:tc>
      </w:tr>
      <w:tr w:rsidR="00A07891" w:rsidRPr="00A07891" w14:paraId="19BF56F9" w14:textId="77777777" w:rsidTr="00A07891">
        <w:trPr>
          <w:jc w:val="center"/>
        </w:trPr>
        <w:tc>
          <w:tcPr>
            <w:tcW w:w="1800" w:type="dxa"/>
          </w:tcPr>
          <w:p w14:paraId="2DB5ED08" w14:textId="5409FAB5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de Uso</w:t>
            </w:r>
          </w:p>
        </w:tc>
        <w:tc>
          <w:tcPr>
            <w:tcW w:w="4185" w:type="dxa"/>
            <w:vAlign w:val="center"/>
          </w:tcPr>
          <w:p w14:paraId="375313D7" w14:textId="1DE3DA22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que tipo de escenario a realizar</w:t>
            </w:r>
          </w:p>
        </w:tc>
        <w:tc>
          <w:tcPr>
            <w:tcW w:w="2657" w:type="dxa"/>
          </w:tcPr>
          <w:p w14:paraId="092CE0F9" w14:textId="4933FECD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Regular</w:t>
            </w:r>
          </w:p>
        </w:tc>
      </w:tr>
      <w:tr w:rsidR="00A07891" w:rsidRPr="00A07891" w14:paraId="7135FA2F" w14:textId="77777777" w:rsidTr="00A07891">
        <w:trPr>
          <w:jc w:val="center"/>
        </w:trPr>
        <w:tc>
          <w:tcPr>
            <w:tcW w:w="1800" w:type="dxa"/>
          </w:tcPr>
          <w:p w14:paraId="482D6296" w14:textId="6AC2DE01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</w:t>
            </w:r>
          </w:p>
        </w:tc>
        <w:tc>
          <w:tcPr>
            <w:tcW w:w="4185" w:type="dxa"/>
            <w:vAlign w:val="center"/>
          </w:tcPr>
          <w:p w14:paraId="102C01D1" w14:textId="50CBBCE8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 breve del caso</w:t>
            </w:r>
          </w:p>
        </w:tc>
        <w:tc>
          <w:tcPr>
            <w:tcW w:w="2657" w:type="dxa"/>
          </w:tcPr>
          <w:p w14:paraId="034E62EE" w14:textId="331AE361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Dólar – Contable</w:t>
            </w:r>
          </w:p>
        </w:tc>
      </w:tr>
      <w:tr w:rsidR="00A07891" w:rsidRPr="00A07891" w14:paraId="55D99740" w14:textId="77777777" w:rsidTr="00A07891">
        <w:trPr>
          <w:jc w:val="center"/>
        </w:trPr>
        <w:tc>
          <w:tcPr>
            <w:tcW w:w="1800" w:type="dxa"/>
          </w:tcPr>
          <w:p w14:paraId="2FE1DC9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Username</w:t>
            </w:r>
            <w:proofErr w:type="spellEnd"/>
          </w:p>
        </w:tc>
        <w:tc>
          <w:tcPr>
            <w:tcW w:w="4185" w:type="dxa"/>
            <w:vAlign w:val="center"/>
          </w:tcPr>
          <w:p w14:paraId="06D7F43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Usuario con el que se ingresa al formulario</w:t>
            </w:r>
          </w:p>
        </w:tc>
        <w:tc>
          <w:tcPr>
            <w:tcW w:w="2657" w:type="dxa"/>
          </w:tcPr>
          <w:p w14:paraId="25C051F3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integrdds@niubiz.com.pe</w:t>
            </w:r>
          </w:p>
          <w:p w14:paraId="5E148FB2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A32CF29" w14:textId="77777777" w:rsidTr="00A07891">
        <w:trPr>
          <w:jc w:val="center"/>
        </w:trPr>
        <w:tc>
          <w:tcPr>
            <w:tcW w:w="1800" w:type="dxa"/>
          </w:tcPr>
          <w:p w14:paraId="178C4832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Password</w:t>
            </w:r>
            <w:proofErr w:type="spellEnd"/>
          </w:p>
        </w:tc>
        <w:tc>
          <w:tcPr>
            <w:tcW w:w="4185" w:type="dxa"/>
            <w:vAlign w:val="center"/>
          </w:tcPr>
          <w:p w14:paraId="7BBA66C0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Contraseña con la que se ingresa al formulario</w:t>
            </w:r>
          </w:p>
        </w:tc>
        <w:tc>
          <w:tcPr>
            <w:tcW w:w="2657" w:type="dxa"/>
          </w:tcPr>
          <w:p w14:paraId="3904C39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_7z3@dddF</w:t>
            </w:r>
          </w:p>
          <w:p w14:paraId="06D16596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30065C0D" w14:textId="77777777" w:rsidTr="00A07891">
        <w:trPr>
          <w:jc w:val="center"/>
        </w:trPr>
        <w:tc>
          <w:tcPr>
            <w:tcW w:w="1800" w:type="dxa"/>
          </w:tcPr>
          <w:p w14:paraId="7A421D0D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MerchantId</w:t>
            </w:r>
            <w:proofErr w:type="spellEnd"/>
          </w:p>
        </w:tc>
        <w:tc>
          <w:tcPr>
            <w:tcW w:w="4185" w:type="dxa"/>
            <w:vAlign w:val="center"/>
          </w:tcPr>
          <w:p w14:paraId="55616EA9" w14:textId="77777777" w:rsidR="00A07891" w:rsidRPr="00541454" w:rsidRDefault="00A07891" w:rsidP="00A07891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Código de comercio creado al momento de la afiliación</w:t>
            </w:r>
          </w:p>
        </w:tc>
        <w:tc>
          <w:tcPr>
            <w:tcW w:w="2657" w:type="dxa"/>
          </w:tcPr>
          <w:p w14:paraId="15DF3BD0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115015006 </w:t>
            </w:r>
          </w:p>
        </w:tc>
      </w:tr>
      <w:tr w:rsidR="00A07891" w:rsidRPr="00A07891" w14:paraId="6C9D5CDD" w14:textId="77777777" w:rsidTr="00A07891">
        <w:trPr>
          <w:jc w:val="center"/>
        </w:trPr>
        <w:tc>
          <w:tcPr>
            <w:tcW w:w="1800" w:type="dxa"/>
          </w:tcPr>
          <w:p w14:paraId="7F062F1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Channel</w:t>
            </w:r>
            <w:proofErr w:type="spellEnd"/>
          </w:p>
        </w:tc>
        <w:tc>
          <w:tcPr>
            <w:tcW w:w="4185" w:type="dxa"/>
            <w:vAlign w:val="center"/>
          </w:tcPr>
          <w:p w14:paraId="2B4A8E4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Canal de registro. Valor por defecto: “web”</w:t>
            </w:r>
          </w:p>
        </w:tc>
        <w:tc>
          <w:tcPr>
            <w:tcW w:w="2657" w:type="dxa"/>
          </w:tcPr>
          <w:p w14:paraId="664127B6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Web</w:t>
            </w:r>
          </w:p>
        </w:tc>
      </w:tr>
      <w:tr w:rsidR="00A07891" w:rsidRPr="00A07891" w14:paraId="05796EAC" w14:textId="77777777" w:rsidTr="00A07891">
        <w:trPr>
          <w:jc w:val="center"/>
        </w:trPr>
        <w:tc>
          <w:tcPr>
            <w:tcW w:w="1800" w:type="dxa"/>
          </w:tcPr>
          <w:p w14:paraId="6C006BC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Amount</w:t>
            </w:r>
            <w:proofErr w:type="spellEnd"/>
          </w:p>
        </w:tc>
        <w:tc>
          <w:tcPr>
            <w:tcW w:w="4185" w:type="dxa"/>
            <w:vAlign w:val="center"/>
          </w:tcPr>
          <w:p w14:paraId="6733242E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Importe de la transacción. </w:t>
            </w:r>
          </w:p>
        </w:tc>
        <w:tc>
          <w:tcPr>
            <w:tcW w:w="2657" w:type="dxa"/>
          </w:tcPr>
          <w:p w14:paraId="2FFFDACB" w14:textId="52E86415" w:rsidR="00A07891" w:rsidRPr="00541454" w:rsidRDefault="00541454" w:rsidP="00A0789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10.50</w:t>
            </w:r>
          </w:p>
        </w:tc>
      </w:tr>
      <w:tr w:rsidR="00A07891" w:rsidRPr="00A07891" w14:paraId="590CB901" w14:textId="77777777" w:rsidTr="00A07891">
        <w:trPr>
          <w:jc w:val="center"/>
        </w:trPr>
        <w:tc>
          <w:tcPr>
            <w:tcW w:w="1800" w:type="dxa"/>
          </w:tcPr>
          <w:p w14:paraId="1E97768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ClientIP</w:t>
            </w:r>
            <w:proofErr w:type="spellEnd"/>
          </w:p>
        </w:tc>
        <w:tc>
          <w:tcPr>
            <w:tcW w:w="4185" w:type="dxa"/>
            <w:vAlign w:val="center"/>
          </w:tcPr>
          <w:p w14:paraId="33ABF6A9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IP del cliente</w:t>
            </w:r>
          </w:p>
        </w:tc>
        <w:tc>
          <w:tcPr>
            <w:tcW w:w="2657" w:type="dxa"/>
          </w:tcPr>
          <w:p w14:paraId="67227966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24.252.107.29</w:t>
            </w:r>
          </w:p>
          <w:p w14:paraId="30982D40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6A2A59A0" w14:textId="77777777" w:rsidTr="00A07891">
        <w:trPr>
          <w:jc w:val="center"/>
        </w:trPr>
        <w:tc>
          <w:tcPr>
            <w:tcW w:w="1800" w:type="dxa"/>
          </w:tcPr>
          <w:p w14:paraId="58224383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PurchaseNumber</w:t>
            </w:r>
            <w:proofErr w:type="spellEnd"/>
          </w:p>
        </w:tc>
        <w:tc>
          <w:tcPr>
            <w:tcW w:w="4185" w:type="dxa"/>
            <w:vAlign w:val="center"/>
          </w:tcPr>
          <w:p w14:paraId="3584E4DD" w14:textId="77777777" w:rsidR="00A07891" w:rsidRPr="00541454" w:rsidRDefault="00A07891" w:rsidP="00A07891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Pedido, este valor debe ser creado por el comercio y es único por intento de autorización</w:t>
            </w:r>
          </w:p>
        </w:tc>
        <w:tc>
          <w:tcPr>
            <w:tcW w:w="2657" w:type="dxa"/>
          </w:tcPr>
          <w:p w14:paraId="464CB7D2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22084194941</w:t>
            </w:r>
          </w:p>
          <w:p w14:paraId="0834BC59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5CFDBAB" w14:textId="77777777" w:rsidTr="00A07891">
        <w:trPr>
          <w:jc w:val="center"/>
        </w:trPr>
        <w:tc>
          <w:tcPr>
            <w:tcW w:w="1800" w:type="dxa"/>
          </w:tcPr>
          <w:p w14:paraId="75BD5146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ShowAmount</w:t>
            </w:r>
            <w:proofErr w:type="spellEnd"/>
          </w:p>
        </w:tc>
        <w:tc>
          <w:tcPr>
            <w:tcW w:w="4185" w:type="dxa"/>
            <w:vAlign w:val="center"/>
          </w:tcPr>
          <w:p w14:paraId="11DB9AFD" w14:textId="444925DF" w:rsidR="00A07891" w:rsidRPr="00541454" w:rsidRDefault="00A07891" w:rsidP="00541454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Indica si se muestra el monto a pagar en el botón Pagar del formulario. </w:t>
            </w:r>
          </w:p>
        </w:tc>
        <w:tc>
          <w:tcPr>
            <w:tcW w:w="2657" w:type="dxa"/>
          </w:tcPr>
          <w:p w14:paraId="6BA14B3A" w14:textId="38546AEC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5BC475F" w14:textId="77777777" w:rsidTr="00A07891">
        <w:trPr>
          <w:jc w:val="center"/>
        </w:trPr>
        <w:tc>
          <w:tcPr>
            <w:tcW w:w="1800" w:type="dxa"/>
          </w:tcPr>
          <w:p w14:paraId="322B02A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HideXButton</w:t>
            </w:r>
            <w:proofErr w:type="spellEnd"/>
          </w:p>
        </w:tc>
        <w:tc>
          <w:tcPr>
            <w:tcW w:w="4185" w:type="dxa"/>
            <w:vAlign w:val="center"/>
          </w:tcPr>
          <w:p w14:paraId="371221E7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Permite ocultar el cerrar (X) en el formulario de pago. </w:t>
            </w:r>
          </w:p>
        </w:tc>
        <w:tc>
          <w:tcPr>
            <w:tcW w:w="2657" w:type="dxa"/>
          </w:tcPr>
          <w:p w14:paraId="4DAB7535" w14:textId="1996ABCA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F17160B" w14:textId="77777777" w:rsidTr="00A07891">
        <w:trPr>
          <w:jc w:val="center"/>
        </w:trPr>
        <w:tc>
          <w:tcPr>
            <w:tcW w:w="1800" w:type="dxa"/>
          </w:tcPr>
          <w:p w14:paraId="630AEE89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UserToken</w:t>
            </w:r>
            <w:proofErr w:type="spellEnd"/>
          </w:p>
        </w:tc>
        <w:tc>
          <w:tcPr>
            <w:tcW w:w="4185" w:type="dxa"/>
            <w:vAlign w:val="center"/>
          </w:tcPr>
          <w:p w14:paraId="356DF49B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Identificador del token de usuario para la funcionalidad de tarjeta recordada, se debe enviar un valor único UUID.</w:t>
            </w:r>
          </w:p>
        </w:tc>
        <w:tc>
          <w:tcPr>
            <w:tcW w:w="2657" w:type="dxa"/>
          </w:tcPr>
          <w:p w14:paraId="564DBB4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correotest@example.com</w:t>
            </w:r>
          </w:p>
        </w:tc>
      </w:tr>
      <w:tr w:rsidR="00A07891" w:rsidRPr="00A07891" w14:paraId="677ABAA5" w14:textId="77777777" w:rsidTr="00A07891">
        <w:trPr>
          <w:jc w:val="center"/>
        </w:trPr>
        <w:tc>
          <w:tcPr>
            <w:tcW w:w="1800" w:type="dxa"/>
          </w:tcPr>
          <w:p w14:paraId="33B5901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FirstName</w:t>
            </w:r>
            <w:proofErr w:type="spellEnd"/>
          </w:p>
        </w:tc>
        <w:tc>
          <w:tcPr>
            <w:tcW w:w="4185" w:type="dxa"/>
            <w:vAlign w:val="center"/>
          </w:tcPr>
          <w:p w14:paraId="5766ACEF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756CBC24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65019FF7" w14:textId="77777777" w:rsidTr="00A07891">
        <w:trPr>
          <w:jc w:val="center"/>
        </w:trPr>
        <w:tc>
          <w:tcPr>
            <w:tcW w:w="1800" w:type="dxa"/>
          </w:tcPr>
          <w:p w14:paraId="6A5738A9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LastName</w:t>
            </w:r>
            <w:proofErr w:type="spellEnd"/>
          </w:p>
        </w:tc>
        <w:tc>
          <w:tcPr>
            <w:tcW w:w="4185" w:type="dxa"/>
            <w:vAlign w:val="center"/>
          </w:tcPr>
          <w:p w14:paraId="2F259AB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Apellidos del titular de la tarjeta. </w:t>
            </w:r>
          </w:p>
        </w:tc>
        <w:tc>
          <w:tcPr>
            <w:tcW w:w="2657" w:type="dxa"/>
          </w:tcPr>
          <w:p w14:paraId="425C2B9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30FCF23" w14:textId="77777777" w:rsidTr="00A07891">
        <w:trPr>
          <w:jc w:val="center"/>
        </w:trPr>
        <w:tc>
          <w:tcPr>
            <w:tcW w:w="1800" w:type="dxa"/>
          </w:tcPr>
          <w:p w14:paraId="0A62AB96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Email</w:t>
            </w:r>
          </w:p>
        </w:tc>
        <w:tc>
          <w:tcPr>
            <w:tcW w:w="4185" w:type="dxa"/>
            <w:vAlign w:val="center"/>
          </w:tcPr>
          <w:p w14:paraId="065D5FB4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2CB47C43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3C99D5DA" w14:textId="77777777" w:rsidTr="00A07891">
        <w:trPr>
          <w:jc w:val="center"/>
        </w:trPr>
        <w:tc>
          <w:tcPr>
            <w:tcW w:w="1800" w:type="dxa"/>
          </w:tcPr>
          <w:p w14:paraId="308A3F6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MerchantLogo</w:t>
            </w:r>
            <w:proofErr w:type="spellEnd"/>
          </w:p>
        </w:tc>
        <w:tc>
          <w:tcPr>
            <w:tcW w:w="4185" w:type="dxa"/>
            <w:vAlign w:val="center"/>
          </w:tcPr>
          <w:p w14:paraId="42AFAD3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URL del logo del comercio. Altamente recomendable incluir un logo, caso contrario se mostrará el nombre del comercio</w:t>
            </w:r>
          </w:p>
        </w:tc>
        <w:tc>
          <w:tcPr>
            <w:tcW w:w="2657" w:type="dxa"/>
          </w:tcPr>
          <w:p w14:paraId="6894B314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img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>/niubiz.png</w:t>
            </w:r>
          </w:p>
          <w:p w14:paraId="2BA6E487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1E320F4A" w14:textId="77777777" w:rsidTr="00A07891">
        <w:trPr>
          <w:jc w:val="center"/>
        </w:trPr>
        <w:tc>
          <w:tcPr>
            <w:tcW w:w="1800" w:type="dxa"/>
          </w:tcPr>
          <w:p w14:paraId="74ADD89F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Callback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4C5C3017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07ADC497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URL de la aplicación del comercio para redirección en caso de que exista un pago durante la operación</w:t>
            </w:r>
          </w:p>
        </w:tc>
        <w:tc>
          <w:tcPr>
            <w:tcW w:w="2657" w:type="dxa"/>
          </w:tcPr>
          <w:p w14:paraId="305B8D5A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index.php</w:t>
            </w:r>
            <w:proofErr w:type="spellEnd"/>
          </w:p>
          <w:p w14:paraId="434A8DE3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B95A79C" w14:textId="77777777" w:rsidTr="00A07891">
        <w:trPr>
          <w:jc w:val="center"/>
        </w:trPr>
        <w:tc>
          <w:tcPr>
            <w:tcW w:w="1800" w:type="dxa"/>
          </w:tcPr>
          <w:p w14:paraId="01814ADA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58212CD0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0BC11A6F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Dirección URL de la aplicación del comercio para redirección en caso de que exista un </w:t>
            </w:r>
            <w:proofErr w:type="spellStart"/>
            <w:r w:rsidRPr="00541454">
              <w:rPr>
                <w:rFonts w:asciiTheme="minorHAnsi" w:hAnsiTheme="minorHAnsi" w:cstheme="minorHAnsi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durante el pago</w:t>
            </w:r>
          </w:p>
        </w:tc>
        <w:tc>
          <w:tcPr>
            <w:tcW w:w="2657" w:type="dxa"/>
          </w:tcPr>
          <w:p w14:paraId="0A1FBE5D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timeout.php</w:t>
            </w:r>
            <w:proofErr w:type="spellEnd"/>
          </w:p>
          <w:p w14:paraId="7ED6A570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34010507" w14:textId="77777777" w:rsidTr="00A07891">
        <w:trPr>
          <w:jc w:val="center"/>
        </w:trPr>
        <w:tc>
          <w:tcPr>
            <w:tcW w:w="1800" w:type="dxa"/>
          </w:tcPr>
          <w:p w14:paraId="074BD122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ButtonColor</w:t>
            </w:r>
            <w:proofErr w:type="spellEnd"/>
          </w:p>
          <w:p w14:paraId="02A2C771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9C9F57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Color del Botón de Pago </w:t>
            </w:r>
          </w:p>
        </w:tc>
        <w:tc>
          <w:tcPr>
            <w:tcW w:w="2657" w:type="dxa"/>
          </w:tcPr>
          <w:p w14:paraId="4D9DA648" w14:textId="10690E2A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#104de8</w:t>
            </w:r>
          </w:p>
        </w:tc>
      </w:tr>
      <w:tr w:rsidR="00A07891" w:rsidRPr="00A07891" w14:paraId="109B8162" w14:textId="77777777" w:rsidTr="00A07891">
        <w:trPr>
          <w:jc w:val="center"/>
        </w:trPr>
        <w:tc>
          <w:tcPr>
            <w:tcW w:w="1800" w:type="dxa"/>
          </w:tcPr>
          <w:p w14:paraId="262AB476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lastRenderedPageBreak/>
              <w:t>ExpirationMinutes</w:t>
            </w:r>
            <w:proofErr w:type="spellEnd"/>
          </w:p>
          <w:p w14:paraId="4F59E151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625C11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Tiempo de duración de la sesión de pago expresado en minutos</w:t>
            </w:r>
          </w:p>
        </w:tc>
        <w:tc>
          <w:tcPr>
            <w:tcW w:w="2657" w:type="dxa"/>
          </w:tcPr>
          <w:p w14:paraId="316D289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</w:t>
            </w:r>
          </w:p>
          <w:p w14:paraId="43BBA451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797F8CC" w14:textId="77777777" w:rsidTr="00A07891">
        <w:trPr>
          <w:jc w:val="center"/>
        </w:trPr>
        <w:tc>
          <w:tcPr>
            <w:tcW w:w="1800" w:type="dxa"/>
          </w:tcPr>
          <w:p w14:paraId="38BF4AC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CardNumber</w:t>
            </w:r>
            <w:proofErr w:type="spellEnd"/>
          </w:p>
        </w:tc>
        <w:tc>
          <w:tcPr>
            <w:tcW w:w="4185" w:type="dxa"/>
            <w:vAlign w:val="center"/>
          </w:tcPr>
          <w:p w14:paraId="1DA51E72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Número de tarjeta </w:t>
            </w:r>
          </w:p>
        </w:tc>
        <w:tc>
          <w:tcPr>
            <w:tcW w:w="2657" w:type="dxa"/>
          </w:tcPr>
          <w:p w14:paraId="628DC6F1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4547751247039134</w:t>
            </w:r>
          </w:p>
          <w:p w14:paraId="7415E8FC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6FE38F2" w14:textId="77777777" w:rsidTr="00A07891">
        <w:trPr>
          <w:jc w:val="center"/>
        </w:trPr>
        <w:tc>
          <w:tcPr>
            <w:tcW w:w="1800" w:type="dxa"/>
          </w:tcPr>
          <w:p w14:paraId="6C30574A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CardMonth</w:t>
            </w:r>
            <w:proofErr w:type="spellEnd"/>
          </w:p>
        </w:tc>
        <w:tc>
          <w:tcPr>
            <w:tcW w:w="4185" w:type="dxa"/>
            <w:vAlign w:val="center"/>
          </w:tcPr>
          <w:p w14:paraId="1591A00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Mes de expiración tarjeta</w:t>
            </w:r>
          </w:p>
        </w:tc>
        <w:tc>
          <w:tcPr>
            <w:tcW w:w="2657" w:type="dxa"/>
          </w:tcPr>
          <w:p w14:paraId="0EB506F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11</w:t>
            </w:r>
          </w:p>
          <w:p w14:paraId="51D9AE3D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AB1D121" w14:textId="77777777" w:rsidTr="00A07891">
        <w:trPr>
          <w:jc w:val="center"/>
        </w:trPr>
        <w:tc>
          <w:tcPr>
            <w:tcW w:w="1800" w:type="dxa"/>
          </w:tcPr>
          <w:p w14:paraId="01DB6D2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CardYear</w:t>
            </w:r>
            <w:proofErr w:type="spellEnd"/>
          </w:p>
        </w:tc>
        <w:tc>
          <w:tcPr>
            <w:tcW w:w="4185" w:type="dxa"/>
            <w:vAlign w:val="center"/>
          </w:tcPr>
          <w:p w14:paraId="59F6ADA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Año de expiración tarjeta</w:t>
            </w:r>
          </w:p>
        </w:tc>
        <w:tc>
          <w:tcPr>
            <w:tcW w:w="2657" w:type="dxa"/>
          </w:tcPr>
          <w:p w14:paraId="6770ECF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2023</w:t>
            </w:r>
          </w:p>
          <w:p w14:paraId="7240600D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7B71388" w14:textId="77777777" w:rsidTr="00A07891">
        <w:trPr>
          <w:jc w:val="center"/>
        </w:trPr>
        <w:tc>
          <w:tcPr>
            <w:tcW w:w="1800" w:type="dxa"/>
          </w:tcPr>
          <w:p w14:paraId="02B0A2F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CVV</w:t>
            </w:r>
          </w:p>
        </w:tc>
        <w:tc>
          <w:tcPr>
            <w:tcW w:w="4185" w:type="dxa"/>
            <w:vAlign w:val="center"/>
          </w:tcPr>
          <w:p w14:paraId="4D681473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verificación del CVV de la tarjeta</w:t>
            </w:r>
          </w:p>
        </w:tc>
        <w:tc>
          <w:tcPr>
            <w:tcW w:w="2657" w:type="dxa"/>
          </w:tcPr>
          <w:p w14:paraId="2CE56742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321</w:t>
            </w:r>
          </w:p>
        </w:tc>
      </w:tr>
      <w:tr w:rsidR="00A07891" w:rsidRPr="00A07891" w14:paraId="381AA178" w14:textId="77777777" w:rsidTr="00A07891">
        <w:trPr>
          <w:jc w:val="center"/>
        </w:trPr>
        <w:tc>
          <w:tcPr>
            <w:tcW w:w="1800" w:type="dxa"/>
          </w:tcPr>
          <w:p w14:paraId="4575505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CardFirstName</w:t>
            </w:r>
            <w:proofErr w:type="spellEnd"/>
          </w:p>
        </w:tc>
        <w:tc>
          <w:tcPr>
            <w:tcW w:w="4185" w:type="dxa"/>
            <w:vAlign w:val="center"/>
          </w:tcPr>
          <w:p w14:paraId="40976D2C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0C4415D7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2B069F51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5E94D32" w14:textId="77777777" w:rsidTr="00A07891">
        <w:trPr>
          <w:jc w:val="center"/>
        </w:trPr>
        <w:tc>
          <w:tcPr>
            <w:tcW w:w="1800" w:type="dxa"/>
          </w:tcPr>
          <w:p w14:paraId="70B15786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CardLastName</w:t>
            </w:r>
            <w:proofErr w:type="spellEnd"/>
          </w:p>
        </w:tc>
        <w:tc>
          <w:tcPr>
            <w:tcW w:w="4185" w:type="dxa"/>
            <w:vAlign w:val="center"/>
          </w:tcPr>
          <w:p w14:paraId="5E77B533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Apellidos del titular de la tarjeta</w:t>
            </w:r>
          </w:p>
        </w:tc>
        <w:tc>
          <w:tcPr>
            <w:tcW w:w="2657" w:type="dxa"/>
          </w:tcPr>
          <w:p w14:paraId="316F59B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17D29D4D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F2C270D" w14:textId="77777777" w:rsidTr="00A07891">
        <w:trPr>
          <w:jc w:val="center"/>
        </w:trPr>
        <w:tc>
          <w:tcPr>
            <w:tcW w:w="1800" w:type="dxa"/>
          </w:tcPr>
          <w:p w14:paraId="62432FCF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CardEmail</w:t>
            </w:r>
            <w:proofErr w:type="spellEnd"/>
          </w:p>
        </w:tc>
        <w:tc>
          <w:tcPr>
            <w:tcW w:w="4185" w:type="dxa"/>
            <w:vAlign w:val="center"/>
          </w:tcPr>
          <w:p w14:paraId="468DFE54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5062A618" w14:textId="77777777" w:rsidR="00A07891" w:rsidRPr="00541454" w:rsidRDefault="00D55ACD" w:rsidP="00A07891">
            <w:pPr>
              <w:rPr>
                <w:rFonts w:asciiTheme="minorHAnsi" w:hAnsiTheme="minorHAnsi" w:cstheme="minorHAnsi"/>
                <w:color w:val="0563C1"/>
                <w:u w:val="single"/>
                <w:lang w:eastAsia="es-PE"/>
              </w:rPr>
            </w:pPr>
            <w:hyperlink r:id="rId15" w:history="1">
              <w:r w:rsidR="00A07891" w:rsidRPr="00541454">
                <w:rPr>
                  <w:rStyle w:val="Hipervnculo"/>
                  <w:rFonts w:asciiTheme="minorHAnsi" w:hAnsiTheme="minorHAnsi" w:cstheme="minorHAnsi"/>
                </w:rPr>
                <w:t>correotest1@example.com</w:t>
              </w:r>
            </w:hyperlink>
          </w:p>
          <w:p w14:paraId="738ACEC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885A390" w14:textId="77777777" w:rsidTr="00A07891">
        <w:trPr>
          <w:jc w:val="center"/>
        </w:trPr>
        <w:tc>
          <w:tcPr>
            <w:tcW w:w="1800" w:type="dxa"/>
          </w:tcPr>
          <w:p w14:paraId="4BE2E760" w14:textId="77777777" w:rsidR="00A07891" w:rsidRPr="00541454" w:rsidRDefault="00A07891" w:rsidP="00A07891">
            <w:pPr>
              <w:rPr>
                <w:rFonts w:asciiTheme="minorHAnsi" w:hAnsiTheme="minorHAnsi" w:cstheme="minorHAnsi"/>
                <w:lang w:eastAsia="es-PE"/>
              </w:rPr>
            </w:pPr>
            <w:r w:rsidRPr="00541454">
              <w:rPr>
                <w:rFonts w:asciiTheme="minorHAnsi" w:hAnsiTheme="minorHAnsi" w:cstheme="minorHAnsi"/>
              </w:rPr>
              <w:t>Mobile</w:t>
            </w:r>
          </w:p>
          <w:p w14:paraId="5AD33CE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4D4E48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2650E59E" w14:textId="295128D1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1CAA464E" w14:textId="77777777" w:rsidTr="00A07891">
        <w:trPr>
          <w:jc w:val="center"/>
        </w:trPr>
        <w:tc>
          <w:tcPr>
            <w:tcW w:w="1800" w:type="dxa"/>
          </w:tcPr>
          <w:p w14:paraId="09E07188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 xml:space="preserve">Tipo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027013F3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20BA04D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Tipo de documento</w:t>
            </w:r>
          </w:p>
        </w:tc>
        <w:tc>
          <w:tcPr>
            <w:tcW w:w="2657" w:type="dxa"/>
          </w:tcPr>
          <w:p w14:paraId="1B5811A9" w14:textId="29979F50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57DC0970" w14:textId="77777777" w:rsidTr="00A07891">
        <w:trPr>
          <w:jc w:val="center"/>
        </w:trPr>
        <w:tc>
          <w:tcPr>
            <w:tcW w:w="1800" w:type="dxa"/>
          </w:tcPr>
          <w:p w14:paraId="4B57E3D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N°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05CDAB12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E2888D6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documento</w:t>
            </w:r>
          </w:p>
        </w:tc>
        <w:tc>
          <w:tcPr>
            <w:tcW w:w="2657" w:type="dxa"/>
          </w:tcPr>
          <w:p w14:paraId="34165588" w14:textId="38C77B2F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C60A1E2" w14:textId="77777777" w:rsidTr="00A07891">
        <w:trPr>
          <w:jc w:val="center"/>
        </w:trPr>
        <w:tc>
          <w:tcPr>
            <w:tcW w:w="1800" w:type="dxa"/>
          </w:tcPr>
          <w:p w14:paraId="2F62EF05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DCC</w:t>
            </w:r>
          </w:p>
          <w:p w14:paraId="01786AC9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03A55DF1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escoger dos formas de pago</w:t>
            </w:r>
          </w:p>
        </w:tc>
        <w:tc>
          <w:tcPr>
            <w:tcW w:w="2657" w:type="dxa"/>
          </w:tcPr>
          <w:p w14:paraId="0E6ED150" w14:textId="57CD799D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B764E57" w14:textId="77777777" w:rsidTr="00A07891">
        <w:trPr>
          <w:jc w:val="center"/>
        </w:trPr>
        <w:tc>
          <w:tcPr>
            <w:tcW w:w="1800" w:type="dxa"/>
          </w:tcPr>
          <w:p w14:paraId="322F414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City</w:t>
            </w:r>
          </w:p>
          <w:p w14:paraId="59E91DE2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F2C4B0E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Ciudad ingresada por el titular de tarjeta</w:t>
            </w:r>
          </w:p>
        </w:tc>
        <w:tc>
          <w:tcPr>
            <w:tcW w:w="2657" w:type="dxa"/>
          </w:tcPr>
          <w:p w14:paraId="41483DC4" w14:textId="00BF5714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76010CB" w14:textId="77777777" w:rsidTr="00A07891">
        <w:trPr>
          <w:jc w:val="center"/>
        </w:trPr>
        <w:tc>
          <w:tcPr>
            <w:tcW w:w="1800" w:type="dxa"/>
          </w:tcPr>
          <w:p w14:paraId="54A813A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Country</w:t>
            </w:r>
          </w:p>
          <w:p w14:paraId="4F07DD4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BC0587C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País ingresado por el titular de tarjeta</w:t>
            </w:r>
          </w:p>
        </w:tc>
        <w:tc>
          <w:tcPr>
            <w:tcW w:w="2657" w:type="dxa"/>
          </w:tcPr>
          <w:p w14:paraId="1D0F84A3" w14:textId="477C41FA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3A7E1E1" w14:textId="77777777" w:rsidTr="00A07891">
        <w:trPr>
          <w:jc w:val="center"/>
        </w:trPr>
        <w:tc>
          <w:tcPr>
            <w:tcW w:w="1800" w:type="dxa"/>
          </w:tcPr>
          <w:p w14:paraId="3B7122B3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Cuotas</w:t>
            </w:r>
          </w:p>
          <w:p w14:paraId="7E4CF6A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69A06041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cuotas ingresadas por el titular de la tarjeta</w:t>
            </w:r>
          </w:p>
        </w:tc>
        <w:tc>
          <w:tcPr>
            <w:tcW w:w="2657" w:type="dxa"/>
          </w:tcPr>
          <w:p w14:paraId="48997EF2" w14:textId="04FBF801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A83523B" w14:textId="77777777" w:rsidTr="00541454">
        <w:trPr>
          <w:trHeight w:val="270"/>
          <w:jc w:val="center"/>
        </w:trPr>
        <w:tc>
          <w:tcPr>
            <w:tcW w:w="1800" w:type="dxa"/>
          </w:tcPr>
          <w:p w14:paraId="54EA8524" w14:textId="4FDBCCB0" w:rsidR="00A07891" w:rsidRPr="00541454" w:rsidRDefault="00A07891" w:rsidP="00541454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Alias</w:t>
            </w:r>
          </w:p>
        </w:tc>
        <w:tc>
          <w:tcPr>
            <w:tcW w:w="4185" w:type="dxa"/>
            <w:vAlign w:val="center"/>
          </w:tcPr>
          <w:p w14:paraId="4402A14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que la tarjeta sea recordada</w:t>
            </w:r>
          </w:p>
        </w:tc>
        <w:tc>
          <w:tcPr>
            <w:tcW w:w="2657" w:type="dxa"/>
          </w:tcPr>
          <w:p w14:paraId="073D0206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6EF8D050" w14:textId="77777777" w:rsidTr="00A07891">
        <w:trPr>
          <w:jc w:val="center"/>
        </w:trPr>
        <w:tc>
          <w:tcPr>
            <w:tcW w:w="1800" w:type="dxa"/>
            <w:vAlign w:val="center"/>
          </w:tcPr>
          <w:p w14:paraId="2AF68829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Puntos</w:t>
            </w:r>
          </w:p>
          <w:p w14:paraId="4ED267DB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78E72A07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puntos correspondiente por el titular de la tarjeta</w:t>
            </w:r>
          </w:p>
        </w:tc>
        <w:tc>
          <w:tcPr>
            <w:tcW w:w="2657" w:type="dxa"/>
          </w:tcPr>
          <w:p w14:paraId="574436D8" w14:textId="5165F7AF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B5E9474" w14:textId="77777777" w:rsidTr="00A07891">
        <w:trPr>
          <w:jc w:val="center"/>
        </w:trPr>
        <w:tc>
          <w:tcPr>
            <w:tcW w:w="1800" w:type="dxa"/>
            <w:vAlign w:val="center"/>
          </w:tcPr>
          <w:p w14:paraId="5A5C70B7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Countable</w:t>
            </w:r>
            <w:proofErr w:type="spellEnd"/>
          </w:p>
        </w:tc>
        <w:tc>
          <w:tcPr>
            <w:tcW w:w="4185" w:type="dxa"/>
            <w:vAlign w:val="center"/>
          </w:tcPr>
          <w:p w14:paraId="275D0CC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Este campo indica si la venta a realizar tendrá liquidación automática o manual</w:t>
            </w:r>
          </w:p>
        </w:tc>
        <w:tc>
          <w:tcPr>
            <w:tcW w:w="2657" w:type="dxa"/>
          </w:tcPr>
          <w:p w14:paraId="37C0D2AA" w14:textId="6E180A5D" w:rsidR="00A07891" w:rsidRPr="00541454" w:rsidRDefault="00541454" w:rsidP="00A0789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true</w:t>
            </w:r>
          </w:p>
        </w:tc>
      </w:tr>
      <w:tr w:rsidR="00A07891" w:rsidRPr="00A07891" w14:paraId="18F7C477" w14:textId="77777777" w:rsidTr="00A07891">
        <w:trPr>
          <w:jc w:val="center"/>
        </w:trPr>
        <w:tc>
          <w:tcPr>
            <w:tcW w:w="1800" w:type="dxa"/>
            <w:vAlign w:val="center"/>
          </w:tcPr>
          <w:p w14:paraId="76721807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Currency</w:t>
            </w:r>
            <w:proofErr w:type="spellEnd"/>
          </w:p>
        </w:tc>
        <w:tc>
          <w:tcPr>
            <w:tcW w:w="4185" w:type="dxa"/>
            <w:vAlign w:val="center"/>
          </w:tcPr>
          <w:p w14:paraId="1210C85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Código de moneda (ISO 4217) utilizado en la transacción.</w:t>
            </w:r>
          </w:p>
        </w:tc>
        <w:tc>
          <w:tcPr>
            <w:tcW w:w="2657" w:type="dxa"/>
          </w:tcPr>
          <w:p w14:paraId="28E29EED" w14:textId="1D1C5D16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USD</w:t>
            </w:r>
          </w:p>
        </w:tc>
      </w:tr>
      <w:tr w:rsidR="00A07891" w:rsidRPr="00A07891" w14:paraId="54796BC3" w14:textId="77777777" w:rsidTr="00A07891">
        <w:trPr>
          <w:jc w:val="center"/>
        </w:trPr>
        <w:tc>
          <w:tcPr>
            <w:tcW w:w="1800" w:type="dxa"/>
          </w:tcPr>
          <w:p w14:paraId="7438BEF4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Quiero Status</w:t>
            </w:r>
          </w:p>
          <w:p w14:paraId="4002798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39FDC0B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Validar el status esperado vs el status obtenido</w:t>
            </w:r>
          </w:p>
        </w:tc>
        <w:tc>
          <w:tcPr>
            <w:tcW w:w="2657" w:type="dxa"/>
          </w:tcPr>
          <w:p w14:paraId="56D6B938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Authorized</w:t>
            </w:r>
            <w:proofErr w:type="spellEnd"/>
          </w:p>
          <w:p w14:paraId="068C6E8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BB54008" w14:textId="77777777" w:rsidTr="00A07891">
        <w:trPr>
          <w:jc w:val="center"/>
        </w:trPr>
        <w:tc>
          <w:tcPr>
            <w:tcW w:w="1800" w:type="dxa"/>
          </w:tcPr>
          <w:p w14:paraId="51280A8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 xml:space="preserve">Quiero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Action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Code</w:t>
            </w:r>
            <w:proofErr w:type="spellEnd"/>
          </w:p>
          <w:p w14:paraId="0829C6F3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45C21831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Validar la </w:t>
            </w:r>
            <w:proofErr w:type="spellStart"/>
            <w:r w:rsidRPr="00541454">
              <w:rPr>
                <w:rFonts w:asciiTheme="minorHAnsi" w:hAnsiTheme="minorHAnsi" w:cstheme="minorHAnsi"/>
              </w:rPr>
              <w:t>action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</w:rPr>
              <w:t>code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esperado vs el </w:t>
            </w:r>
            <w:proofErr w:type="spellStart"/>
            <w:r w:rsidRPr="00541454">
              <w:rPr>
                <w:rFonts w:asciiTheme="minorHAnsi" w:hAnsiTheme="minorHAnsi" w:cstheme="minorHAnsi"/>
              </w:rPr>
              <w:t>action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</w:rPr>
              <w:t>code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obtenido</w:t>
            </w:r>
          </w:p>
        </w:tc>
        <w:tc>
          <w:tcPr>
            <w:tcW w:w="2657" w:type="dxa"/>
          </w:tcPr>
          <w:p w14:paraId="4226E751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000</w:t>
            </w:r>
          </w:p>
          <w:p w14:paraId="6984EE42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06A40D6" w14:textId="77777777" w:rsidTr="00A07891">
        <w:trPr>
          <w:jc w:val="center"/>
        </w:trPr>
        <w:tc>
          <w:tcPr>
            <w:tcW w:w="1800" w:type="dxa"/>
          </w:tcPr>
          <w:p w14:paraId="63663584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Quiero ECI</w:t>
            </w:r>
          </w:p>
          <w:p w14:paraId="631FF526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5C0C97B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Validar el </w:t>
            </w:r>
            <w:proofErr w:type="gramStart"/>
            <w:r w:rsidRPr="00541454">
              <w:rPr>
                <w:rFonts w:asciiTheme="minorHAnsi" w:hAnsiTheme="minorHAnsi" w:cstheme="minorHAnsi"/>
              </w:rPr>
              <w:t>ECI  esperado</w:t>
            </w:r>
            <w:proofErr w:type="gramEnd"/>
            <w:r w:rsidRPr="00541454">
              <w:rPr>
                <w:rFonts w:asciiTheme="minorHAnsi" w:hAnsiTheme="minorHAnsi" w:cstheme="minorHAnsi"/>
              </w:rPr>
              <w:t xml:space="preserve"> vs el ECI  obtenido</w:t>
            </w:r>
          </w:p>
        </w:tc>
        <w:tc>
          <w:tcPr>
            <w:tcW w:w="2657" w:type="dxa"/>
          </w:tcPr>
          <w:p w14:paraId="6A25D479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07</w:t>
            </w:r>
          </w:p>
          <w:p w14:paraId="4855033E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</w:tbl>
    <w:p w14:paraId="7440624E" w14:textId="799713A1" w:rsidR="00A07891" w:rsidRPr="00A07891" w:rsidRDefault="00A07891" w:rsidP="00624025">
      <w:pPr>
        <w:spacing w:after="200" w:line="276" w:lineRule="auto"/>
        <w:rPr>
          <w:rFonts w:asciiTheme="minorHAnsi" w:hAnsiTheme="minorHAnsi"/>
        </w:rPr>
      </w:pPr>
    </w:p>
    <w:p w14:paraId="33D91195" w14:textId="642BDF8B" w:rsidR="00A07891" w:rsidRDefault="00A07891" w:rsidP="00624025">
      <w:pPr>
        <w:spacing w:after="200" w:line="276" w:lineRule="auto"/>
        <w:rPr>
          <w:rFonts w:asciiTheme="minorHAnsi" w:hAnsiTheme="minorHAnsi"/>
        </w:rPr>
      </w:pPr>
    </w:p>
    <w:p w14:paraId="022BCD70" w14:textId="77777777" w:rsidR="00541454" w:rsidRPr="00A07891" w:rsidRDefault="00541454" w:rsidP="00624025">
      <w:pPr>
        <w:spacing w:after="200" w:line="276" w:lineRule="auto"/>
        <w:rPr>
          <w:rFonts w:asciiTheme="minorHAnsi" w:hAnsiTheme="minorHAnsi"/>
        </w:rPr>
      </w:pPr>
    </w:p>
    <w:p w14:paraId="7D5CCE27" w14:textId="75C8578F" w:rsidR="00624025" w:rsidRPr="00A07891" w:rsidRDefault="00624025" w:rsidP="00F17DC4">
      <w:pPr>
        <w:pStyle w:val="Ttulo1"/>
        <w:numPr>
          <w:ilvl w:val="0"/>
          <w:numId w:val="28"/>
        </w:numPr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10" w:name="_Toc372130297"/>
      <w:bookmarkStart w:id="11" w:name="_Toc113035453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CAMPOS DE SALIDA</w:t>
      </w:r>
      <w:bookmarkEnd w:id="10"/>
      <w:r w:rsidR="00372987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(OUTPUTS)</w:t>
      </w:r>
      <w:bookmarkEnd w:id="11"/>
    </w:p>
    <w:p w14:paraId="6C5DAC58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0A9A7AC" w14:textId="05E6A519" w:rsidR="00624025" w:rsidRPr="00A07891" w:rsidRDefault="00372987" w:rsidP="0062402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</w:t>
      </w:r>
      <w:r w:rsidR="00624025" w:rsidRPr="00A07891">
        <w:rPr>
          <w:rFonts w:asciiTheme="minorHAnsi" w:hAnsiTheme="minorHAnsi"/>
          <w:b/>
        </w:rPr>
        <w:t xml:space="preserve"> </w:t>
      </w:r>
      <w:r w:rsidRPr="00A07891">
        <w:rPr>
          <w:rFonts w:asciiTheme="minorHAnsi" w:hAnsiTheme="minorHAnsi"/>
          <w:b/>
        </w:rPr>
        <w:t>“</w:t>
      </w:r>
      <w:r w:rsidR="00D75755" w:rsidRPr="00A07891">
        <w:rPr>
          <w:rFonts w:asciiTheme="minorHAnsi" w:hAnsiTheme="minorHAnsi"/>
          <w:b/>
        </w:rPr>
        <w:t>UNITARIO</w:t>
      </w:r>
      <w:r w:rsidRPr="00A07891">
        <w:rPr>
          <w:rFonts w:asciiTheme="minorHAnsi" w:hAnsiTheme="minorHAnsi"/>
          <w:b/>
        </w:rPr>
        <w:t>”:</w:t>
      </w:r>
    </w:p>
    <w:p w14:paraId="7C586B7F" w14:textId="77777777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  <w:highlight w:val="yellow"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7033"/>
      </w:tblGrid>
      <w:tr w:rsidR="00D75755" w:rsidRPr="00A07891" w14:paraId="368099BA" w14:textId="77777777" w:rsidTr="0060648A">
        <w:tc>
          <w:tcPr>
            <w:tcW w:w="1609" w:type="dxa"/>
            <w:shd w:val="clear" w:color="auto" w:fill="E5B8B7" w:themeFill="accent2" w:themeFillTint="66"/>
            <w:vAlign w:val="center"/>
          </w:tcPr>
          <w:p w14:paraId="52EC0671" w14:textId="77777777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7033" w:type="dxa"/>
            <w:shd w:val="clear" w:color="auto" w:fill="E5B8B7" w:themeFill="accent2" w:themeFillTint="66"/>
            <w:vAlign w:val="center"/>
          </w:tcPr>
          <w:p w14:paraId="43BFF757" w14:textId="77777777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</w:tr>
      <w:tr w:rsidR="00D75755" w:rsidRPr="00A07891" w14:paraId="02A7A735" w14:textId="77777777" w:rsidTr="0060648A">
        <w:tc>
          <w:tcPr>
            <w:tcW w:w="1609" w:type="dxa"/>
            <w:vAlign w:val="center"/>
          </w:tcPr>
          <w:p w14:paraId="7E96353B" w14:textId="140B6FB9" w:rsidR="00D75755" w:rsidRPr="00A07891" w:rsidRDefault="00227A9F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-</w:t>
            </w:r>
          </w:p>
        </w:tc>
        <w:tc>
          <w:tcPr>
            <w:tcW w:w="7033" w:type="dxa"/>
            <w:vAlign w:val="center"/>
          </w:tcPr>
          <w:p w14:paraId="63850F45" w14:textId="15C9D664" w:rsidR="00D75755" w:rsidRPr="00A07891" w:rsidRDefault="00227A9F" w:rsidP="0060648A">
            <w:pPr>
              <w:pStyle w:val="Prrafodelista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</w:t>
            </w:r>
          </w:p>
        </w:tc>
      </w:tr>
    </w:tbl>
    <w:p w14:paraId="5AF50C53" w14:textId="7B32670F" w:rsidR="00D75755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57A89525" w14:textId="796E9F74" w:rsidR="00227A9F" w:rsidRDefault="00227A9F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23E81E60" w14:textId="7DABF13C" w:rsidR="00227A9F" w:rsidRPr="00227A9F" w:rsidRDefault="00227A9F" w:rsidP="00624025">
      <w:pPr>
        <w:pStyle w:val="Prrafodelista"/>
        <w:ind w:left="1080"/>
        <w:rPr>
          <w:rFonts w:asciiTheme="minorHAnsi" w:hAnsiTheme="minorHAnsi" w:cstheme="minorHAnsi"/>
        </w:rPr>
      </w:pPr>
      <w:r w:rsidRPr="00227A9F">
        <w:rPr>
          <w:rFonts w:asciiTheme="minorHAnsi" w:hAnsiTheme="minorHAnsi" w:cstheme="minorHAnsi"/>
        </w:rPr>
        <w:t>La tabla se encuentra vacía porque en las pruebas unitarias no hay respuesta de salidas.</w:t>
      </w:r>
    </w:p>
    <w:p w14:paraId="0D0B96B5" w14:textId="10A167DC" w:rsidR="00227A9F" w:rsidRDefault="00227A9F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FC51EE0" w14:textId="77777777" w:rsidR="00227A9F" w:rsidRPr="00A07891" w:rsidRDefault="00227A9F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5AC0D41B" w14:textId="3296018D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98E6C86" w14:textId="34DF0C7E" w:rsidR="00D75755" w:rsidRPr="00A07891" w:rsidRDefault="00D75755" w:rsidP="00D7575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 “E2E”:</w:t>
      </w:r>
    </w:p>
    <w:p w14:paraId="3FC64DB9" w14:textId="77777777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7926D7D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  <w:b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7033"/>
      </w:tblGrid>
      <w:tr w:rsidR="00624025" w:rsidRPr="00A07891" w14:paraId="003968C3" w14:textId="77777777" w:rsidTr="002938B0">
        <w:tc>
          <w:tcPr>
            <w:tcW w:w="1609" w:type="dxa"/>
            <w:shd w:val="clear" w:color="auto" w:fill="E5B8B7" w:themeFill="accent2" w:themeFillTint="66"/>
            <w:vAlign w:val="center"/>
          </w:tcPr>
          <w:p w14:paraId="777F45D9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7033" w:type="dxa"/>
            <w:shd w:val="clear" w:color="auto" w:fill="E5B8B7" w:themeFill="accent2" w:themeFillTint="66"/>
            <w:vAlign w:val="center"/>
          </w:tcPr>
          <w:p w14:paraId="68A7962F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</w:tr>
      <w:tr w:rsidR="00624025" w:rsidRPr="00A07891" w14:paraId="2CB17860" w14:textId="77777777" w:rsidTr="002938B0">
        <w:tc>
          <w:tcPr>
            <w:tcW w:w="1609" w:type="dxa"/>
            <w:vAlign w:val="center"/>
          </w:tcPr>
          <w:p w14:paraId="3574B298" w14:textId="18CF3DA4" w:rsidR="00624025" w:rsidRPr="00A07891" w:rsidRDefault="002938B0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Tengo Status</w:t>
            </w:r>
          </w:p>
        </w:tc>
        <w:tc>
          <w:tcPr>
            <w:tcW w:w="7033" w:type="dxa"/>
            <w:vAlign w:val="center"/>
          </w:tcPr>
          <w:p w14:paraId="58F43C13" w14:textId="1E0FEE78" w:rsidR="00624025" w:rsidRPr="00A07891" w:rsidRDefault="002938B0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Almacenar el valor para comparar los resultados del status de la operación</w:t>
            </w:r>
          </w:p>
        </w:tc>
      </w:tr>
      <w:tr w:rsidR="00550F1E" w:rsidRPr="00A07891" w14:paraId="395378E6" w14:textId="77777777" w:rsidTr="002938B0">
        <w:tc>
          <w:tcPr>
            <w:tcW w:w="1609" w:type="dxa"/>
            <w:vAlign w:val="center"/>
          </w:tcPr>
          <w:p w14:paraId="7704AAB8" w14:textId="6CB3C610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Tengo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Action</w:t>
            </w:r>
            <w:proofErr w:type="spellEnd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Code</w:t>
            </w:r>
            <w:proofErr w:type="spellEnd"/>
          </w:p>
        </w:tc>
        <w:tc>
          <w:tcPr>
            <w:tcW w:w="7033" w:type="dxa"/>
            <w:vAlign w:val="center"/>
          </w:tcPr>
          <w:p w14:paraId="091658A5" w14:textId="7D5DE40E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Almacenar el valor para comparar los resultados del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de la operación</w:t>
            </w:r>
          </w:p>
        </w:tc>
      </w:tr>
      <w:tr w:rsidR="00550F1E" w:rsidRPr="00A07891" w14:paraId="4FA160BD" w14:textId="77777777" w:rsidTr="002938B0">
        <w:tc>
          <w:tcPr>
            <w:tcW w:w="1609" w:type="dxa"/>
            <w:vAlign w:val="center"/>
          </w:tcPr>
          <w:p w14:paraId="10BC436A" w14:textId="4C9EF005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Tengo ECI</w:t>
            </w:r>
          </w:p>
        </w:tc>
        <w:tc>
          <w:tcPr>
            <w:tcW w:w="7033" w:type="dxa"/>
            <w:vAlign w:val="center"/>
          </w:tcPr>
          <w:p w14:paraId="2172E3FF" w14:textId="5812E272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Almacenar el valor para comparar los resultados del ECI de la operación</w:t>
            </w:r>
          </w:p>
        </w:tc>
      </w:tr>
      <w:tr w:rsidR="00550F1E" w:rsidRPr="00A07891" w14:paraId="0DCADA53" w14:textId="77777777" w:rsidTr="002938B0">
        <w:tc>
          <w:tcPr>
            <w:tcW w:w="1609" w:type="dxa"/>
            <w:vAlign w:val="center"/>
          </w:tcPr>
          <w:p w14:paraId="4E9C3827" w14:textId="642BF193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Token Seguridad</w:t>
            </w:r>
          </w:p>
        </w:tc>
        <w:tc>
          <w:tcPr>
            <w:tcW w:w="7033" w:type="dxa"/>
            <w:vAlign w:val="center"/>
          </w:tcPr>
          <w:p w14:paraId="5A230D87" w14:textId="3AC279BF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como evidencia de la operación realizada de token de sesión</w:t>
            </w:r>
          </w:p>
        </w:tc>
      </w:tr>
      <w:tr w:rsidR="00550F1E" w:rsidRPr="00A07891" w14:paraId="2FFD088A" w14:textId="77777777" w:rsidTr="002938B0">
        <w:tc>
          <w:tcPr>
            <w:tcW w:w="1609" w:type="dxa"/>
            <w:vAlign w:val="center"/>
          </w:tcPr>
          <w:p w14:paraId="412EEA83" w14:textId="1A7AD6F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Token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Sesion</w:t>
            </w:r>
            <w:proofErr w:type="spellEnd"/>
          </w:p>
        </w:tc>
        <w:tc>
          <w:tcPr>
            <w:tcW w:w="7033" w:type="dxa"/>
            <w:vAlign w:val="center"/>
          </w:tcPr>
          <w:p w14:paraId="3FE78599" w14:textId="4BE7180F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para realizar la operación de transacción</w:t>
            </w:r>
          </w:p>
        </w:tc>
      </w:tr>
      <w:tr w:rsidR="00550F1E" w:rsidRPr="00A07891" w14:paraId="5BEC7D65" w14:textId="77777777" w:rsidTr="002938B0">
        <w:tc>
          <w:tcPr>
            <w:tcW w:w="1609" w:type="dxa"/>
            <w:vAlign w:val="center"/>
          </w:tcPr>
          <w:p w14:paraId="34B6AAC6" w14:textId="6EB58D8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Token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Transaction</w:t>
            </w:r>
            <w:proofErr w:type="spellEnd"/>
          </w:p>
        </w:tc>
        <w:tc>
          <w:tcPr>
            <w:tcW w:w="7033" w:type="dxa"/>
            <w:vAlign w:val="center"/>
          </w:tcPr>
          <w:p w14:paraId="5EC23808" w14:textId="1602EBCB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para realizar la operación de autorizar la transacción</w:t>
            </w:r>
          </w:p>
        </w:tc>
      </w:tr>
      <w:tr w:rsidR="00550F1E" w:rsidRPr="00A07891" w14:paraId="24E0E2C7" w14:textId="77777777" w:rsidTr="002938B0">
        <w:tc>
          <w:tcPr>
            <w:tcW w:w="1609" w:type="dxa"/>
            <w:vAlign w:val="center"/>
          </w:tcPr>
          <w:p w14:paraId="132F321B" w14:textId="07622942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Autorizar Response</w:t>
            </w:r>
          </w:p>
        </w:tc>
        <w:tc>
          <w:tcPr>
            <w:tcW w:w="7033" w:type="dxa"/>
            <w:vAlign w:val="center"/>
          </w:tcPr>
          <w:p w14:paraId="14A1F92D" w14:textId="24F2333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valor como evidencia de la ejecución del caso</w:t>
            </w:r>
          </w:p>
        </w:tc>
      </w:tr>
    </w:tbl>
    <w:p w14:paraId="2F63BBB0" w14:textId="77777777" w:rsidR="00624025" w:rsidRPr="00A07891" w:rsidRDefault="00624025" w:rsidP="00624025">
      <w:pPr>
        <w:rPr>
          <w:rFonts w:asciiTheme="minorHAnsi" w:hAnsiTheme="minorHAnsi"/>
        </w:rPr>
      </w:pPr>
    </w:p>
    <w:p w14:paraId="6ABC473C" w14:textId="62FC1026" w:rsidR="007A6FDC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7B0462A6" w14:textId="77777777" w:rsidR="000702ED" w:rsidRPr="00A07891" w:rsidRDefault="000702ED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7A539552" w14:textId="739455C9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1CABE88C" w14:textId="0A050553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7DA9F90C" w14:textId="3CAADBCE" w:rsidR="007A6FDC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01BF4BBA" w14:textId="3098CBEF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70D45428" w14:textId="1CAD758C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45834ECE" w14:textId="59731199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2E76EF7A" w14:textId="23CDED72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2E1AE4E3" w14:textId="58CBB453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19D1C885" w14:textId="20064D2B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2CCB1C9A" w14:textId="0714F958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4AAE5DB0" w14:textId="77777777" w:rsidR="008046B4" w:rsidRPr="00A07891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0D39E3E9" w14:textId="77777777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4AB9230A" w14:textId="77777777" w:rsidR="00624025" w:rsidRPr="00A07891" w:rsidRDefault="00624025" w:rsidP="00624025">
      <w:pPr>
        <w:ind w:left="285" w:firstLine="708"/>
      </w:pPr>
    </w:p>
    <w:p w14:paraId="3B82133F" w14:textId="5513C546" w:rsidR="00624025" w:rsidRPr="00A07891" w:rsidRDefault="00624025" w:rsidP="00F17DC4">
      <w:pPr>
        <w:pStyle w:val="Ttulo1"/>
        <w:numPr>
          <w:ilvl w:val="0"/>
          <w:numId w:val="28"/>
        </w:numPr>
        <w:rPr>
          <w:rFonts w:asciiTheme="minorHAnsi" w:hAnsiTheme="minorHAnsi"/>
          <w:bCs w:val="0"/>
          <w:color w:val="C00000"/>
          <w:kern w:val="0"/>
          <w:sz w:val="40"/>
          <w:szCs w:val="56"/>
          <w:lang w:val="es-PE"/>
        </w:rPr>
      </w:pPr>
      <w:bookmarkStart w:id="12" w:name="_Toc372130298"/>
      <w:bookmarkStart w:id="13" w:name="_Toc113035454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ANEXOS</w:t>
      </w:r>
      <w:bookmarkStart w:id="14" w:name="_MON_1436868813"/>
      <w:bookmarkEnd w:id="12"/>
      <w:bookmarkEnd w:id="13"/>
      <w:bookmarkEnd w:id="14"/>
      <w:r w:rsidRPr="00A07891">
        <w:rPr>
          <w:rFonts w:asciiTheme="minorHAnsi" w:hAnsiTheme="minorHAnsi"/>
          <w:bCs w:val="0"/>
          <w:color w:val="C00000"/>
          <w:kern w:val="0"/>
          <w:sz w:val="40"/>
          <w:szCs w:val="56"/>
          <w:lang w:val="es-PE"/>
        </w:rPr>
        <w:tab/>
      </w:r>
    </w:p>
    <w:p w14:paraId="08291ED9" w14:textId="77777777" w:rsidR="00624025" w:rsidRPr="00A07891" w:rsidRDefault="00624025" w:rsidP="00624025"/>
    <w:p w14:paraId="4002F97B" w14:textId="0A05379A" w:rsidR="00FC14A3" w:rsidRPr="00A07891" w:rsidRDefault="00372987" w:rsidP="008046B4">
      <w:pPr>
        <w:ind w:firstLine="284"/>
      </w:pPr>
      <w:r w:rsidRPr="00A07891">
        <w:t>Evidencia de Ejecución</w:t>
      </w:r>
      <w:r w:rsidR="008046B4">
        <w:t xml:space="preserve"> del </w:t>
      </w:r>
      <w:r w:rsidR="00FC14A3" w:rsidRPr="00A07891">
        <w:t>Caso de prueba   CP017</w:t>
      </w:r>
    </w:p>
    <w:p w14:paraId="45425F20" w14:textId="1E482ACA" w:rsidR="00F45C45" w:rsidRPr="00A07891" w:rsidRDefault="00F45C45" w:rsidP="00624025">
      <w:pPr>
        <w:ind w:left="993"/>
      </w:pPr>
    </w:p>
    <w:bookmarkStart w:id="15" w:name="_MON_1723648300"/>
    <w:bookmarkEnd w:id="15"/>
    <w:p w14:paraId="519E4AE4" w14:textId="1A6ED7F7" w:rsidR="00F45C45" w:rsidRPr="00A07891" w:rsidRDefault="008046B4" w:rsidP="00624025">
      <w:pPr>
        <w:ind w:left="993"/>
      </w:pPr>
      <w:r w:rsidRPr="00A07891">
        <w:object w:dxaOrig="1543" w:dyaOrig="995" w14:anchorId="6CD3F5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6" o:title=""/>
          </v:shape>
          <o:OLEObject Type="Embed" ProgID="Word.Document.12" ShapeID="_x0000_i1025" DrawAspect="Icon" ObjectID="_1725197613" r:id="rId17">
            <o:FieldCodes>\s</o:FieldCodes>
          </o:OLEObject>
        </w:object>
      </w:r>
    </w:p>
    <w:p w14:paraId="2185B436" w14:textId="1A75F1C1" w:rsidR="00F45C45" w:rsidRPr="00A07891" w:rsidRDefault="00F45C45" w:rsidP="00624025">
      <w:pPr>
        <w:ind w:left="993"/>
      </w:pPr>
    </w:p>
    <w:p w14:paraId="6024E945" w14:textId="0315F0A9" w:rsidR="00F45C45" w:rsidRPr="00A07891" w:rsidRDefault="00F45C45" w:rsidP="00624025">
      <w:pPr>
        <w:ind w:left="993"/>
      </w:pPr>
    </w:p>
    <w:p w14:paraId="0C0E4527" w14:textId="7E5E1664" w:rsidR="00386F35" w:rsidRPr="00A07891" w:rsidRDefault="00386F35" w:rsidP="008046B4"/>
    <w:p w14:paraId="7A8DF49C" w14:textId="32EDEF4C" w:rsidR="008B3435" w:rsidRPr="00A07891" w:rsidRDefault="008B3435" w:rsidP="00624025">
      <w:pPr>
        <w:ind w:left="993"/>
      </w:pPr>
    </w:p>
    <w:p w14:paraId="6D01FC5D" w14:textId="6B359623" w:rsidR="008B3435" w:rsidRPr="00A07891" w:rsidRDefault="008B3435" w:rsidP="008046B4">
      <w:pPr>
        <w:jc w:val="center"/>
      </w:pPr>
      <w:r w:rsidRPr="00A07891">
        <w:rPr>
          <w:rFonts w:ascii="Century Gothic" w:eastAsia="Century Gothic" w:hAnsi="Century Gothic" w:cs="Century Gothic"/>
          <w:noProof/>
          <w:sz w:val="18"/>
        </w:rPr>
        <w:drawing>
          <wp:inline distT="0" distB="0" distL="0" distR="0" wp14:anchorId="01CDA219" wp14:editId="0B5ACF08">
            <wp:extent cx="4000500" cy="5696364"/>
            <wp:effectExtent l="19050" t="19050" r="19050" b="19050"/>
            <wp:docPr id="3" name="Drawing 0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759" cy="5705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BBE6E" w14:textId="67701E0E" w:rsidR="00386F35" w:rsidRPr="00A07891" w:rsidRDefault="008B3435" w:rsidP="008046B4">
      <w:pPr>
        <w:jc w:val="center"/>
      </w:pPr>
      <w:r w:rsidRPr="00A07891">
        <w:rPr>
          <w:noProof/>
        </w:rPr>
        <w:lastRenderedPageBreak/>
        <w:drawing>
          <wp:inline distT="0" distB="0" distL="0" distR="0" wp14:anchorId="0BD89AF8" wp14:editId="128984AD">
            <wp:extent cx="5724525" cy="5895975"/>
            <wp:effectExtent l="19050" t="19050" r="28575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9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DDC72" w14:textId="073EE7B2" w:rsidR="008B3435" w:rsidRPr="00A07891" w:rsidRDefault="008B3435" w:rsidP="00624025">
      <w:pPr>
        <w:ind w:left="993"/>
      </w:pPr>
    </w:p>
    <w:p w14:paraId="134B48D2" w14:textId="4A3559C2" w:rsidR="008B3435" w:rsidRPr="00A07891" w:rsidRDefault="008B3435" w:rsidP="00624025">
      <w:pPr>
        <w:ind w:left="993"/>
      </w:pPr>
    </w:p>
    <w:p w14:paraId="7BC14D87" w14:textId="4D5AFB55" w:rsidR="008B3435" w:rsidRPr="00A07891" w:rsidRDefault="00040655" w:rsidP="008046B4">
      <w:pPr>
        <w:jc w:val="center"/>
      </w:pPr>
      <w:r w:rsidRPr="00A07891">
        <w:rPr>
          <w:noProof/>
        </w:rPr>
        <w:lastRenderedPageBreak/>
        <w:drawing>
          <wp:inline distT="0" distB="0" distL="0" distR="0" wp14:anchorId="30BD0701" wp14:editId="33DAB44F">
            <wp:extent cx="6179820" cy="5621020"/>
            <wp:effectExtent l="19050" t="19050" r="11430" b="177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562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8DC46" w14:textId="6FD72E96" w:rsidR="00040655" w:rsidRPr="00A07891" w:rsidRDefault="00040655" w:rsidP="00624025">
      <w:pPr>
        <w:ind w:left="993"/>
      </w:pPr>
    </w:p>
    <w:p w14:paraId="2D23236F" w14:textId="38132561" w:rsidR="00040655" w:rsidRPr="00A07891" w:rsidRDefault="00040655" w:rsidP="00624025">
      <w:pPr>
        <w:ind w:left="993"/>
      </w:pPr>
    </w:p>
    <w:p w14:paraId="518DBBBA" w14:textId="45679EF8" w:rsidR="00040655" w:rsidRPr="00A07891" w:rsidRDefault="00040655" w:rsidP="00624025">
      <w:pPr>
        <w:ind w:left="993"/>
      </w:pPr>
    </w:p>
    <w:p w14:paraId="334A661D" w14:textId="7B153A20" w:rsidR="00040655" w:rsidRPr="00A07891" w:rsidRDefault="00040655" w:rsidP="008046B4">
      <w:pPr>
        <w:jc w:val="center"/>
      </w:pPr>
      <w:r w:rsidRPr="00A07891">
        <w:rPr>
          <w:noProof/>
        </w:rPr>
        <w:lastRenderedPageBreak/>
        <w:drawing>
          <wp:inline distT="0" distB="0" distL="0" distR="0" wp14:anchorId="7863DF8C" wp14:editId="741CC91A">
            <wp:extent cx="6179820" cy="5899150"/>
            <wp:effectExtent l="19050" t="19050" r="11430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589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E0EBA" w14:textId="7757BB1A" w:rsidR="008B3435" w:rsidRPr="00A07891" w:rsidRDefault="008B3435" w:rsidP="00624025">
      <w:pPr>
        <w:ind w:left="993"/>
      </w:pPr>
    </w:p>
    <w:p w14:paraId="7BB1C3DC" w14:textId="6DB3D305" w:rsidR="008B3435" w:rsidRPr="00A07891" w:rsidRDefault="008B3435" w:rsidP="00624025">
      <w:pPr>
        <w:ind w:left="993"/>
      </w:pPr>
    </w:p>
    <w:p w14:paraId="26B349A6" w14:textId="471D2F42" w:rsidR="008B3435" w:rsidRPr="00A07891" w:rsidRDefault="008B3435" w:rsidP="00624025">
      <w:pPr>
        <w:ind w:left="993"/>
      </w:pPr>
    </w:p>
    <w:p w14:paraId="45AADB88" w14:textId="46B4C11B" w:rsidR="008B3435" w:rsidRPr="00A07891" w:rsidRDefault="008B3435" w:rsidP="00624025">
      <w:pPr>
        <w:ind w:left="993"/>
      </w:pPr>
    </w:p>
    <w:p w14:paraId="1F60F457" w14:textId="658A64AD" w:rsidR="008B3435" w:rsidRPr="00A07891" w:rsidRDefault="008B3435" w:rsidP="00624025">
      <w:pPr>
        <w:ind w:left="993"/>
      </w:pPr>
    </w:p>
    <w:p w14:paraId="09452E19" w14:textId="245926C8" w:rsidR="008B3435" w:rsidRPr="00A07891" w:rsidRDefault="00040655" w:rsidP="008046B4">
      <w:pPr>
        <w:jc w:val="right"/>
      </w:pPr>
      <w:r w:rsidRPr="00A07891">
        <w:rPr>
          <w:noProof/>
        </w:rPr>
        <w:lastRenderedPageBreak/>
        <w:drawing>
          <wp:inline distT="0" distB="0" distL="0" distR="0" wp14:anchorId="0B318F1E" wp14:editId="517CD420">
            <wp:extent cx="5495925" cy="6038850"/>
            <wp:effectExtent l="19050" t="19050" r="2857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03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E92AE" w14:textId="668E183E" w:rsidR="00040655" w:rsidRPr="00A07891" w:rsidRDefault="00040655" w:rsidP="00624025">
      <w:pPr>
        <w:ind w:left="993"/>
      </w:pPr>
    </w:p>
    <w:p w14:paraId="7444E61A" w14:textId="123C5CA6" w:rsidR="00040655" w:rsidRPr="00A07891" w:rsidRDefault="00040655" w:rsidP="00624025">
      <w:pPr>
        <w:ind w:left="993"/>
      </w:pPr>
    </w:p>
    <w:p w14:paraId="30BB00AE" w14:textId="77777777" w:rsidR="00040655" w:rsidRPr="00A07891" w:rsidRDefault="00040655" w:rsidP="00624025">
      <w:pPr>
        <w:ind w:left="993"/>
      </w:pPr>
    </w:p>
    <w:p w14:paraId="0C5792BF" w14:textId="16A5658F" w:rsidR="008B3435" w:rsidRPr="00A07891" w:rsidRDefault="008B3435" w:rsidP="00624025">
      <w:pPr>
        <w:ind w:left="993"/>
      </w:pPr>
    </w:p>
    <w:p w14:paraId="6235CCF4" w14:textId="45049AB6" w:rsidR="008B3435" w:rsidRPr="00A07891" w:rsidRDefault="008B3435" w:rsidP="00624025">
      <w:pPr>
        <w:ind w:left="993"/>
      </w:pPr>
    </w:p>
    <w:p w14:paraId="5CB00B70" w14:textId="68B3A0ED" w:rsidR="008B3435" w:rsidRPr="00A07891" w:rsidRDefault="008B3435" w:rsidP="00624025">
      <w:pPr>
        <w:ind w:left="993"/>
      </w:pPr>
    </w:p>
    <w:p w14:paraId="4E318AC0" w14:textId="5DA4BBBE" w:rsidR="008B3435" w:rsidRPr="00A07891" w:rsidRDefault="008B3435" w:rsidP="00624025">
      <w:pPr>
        <w:ind w:left="993"/>
      </w:pPr>
    </w:p>
    <w:p w14:paraId="13C3599E" w14:textId="77777777" w:rsidR="008B3435" w:rsidRPr="00A07891" w:rsidRDefault="008B3435" w:rsidP="00624025">
      <w:pPr>
        <w:ind w:left="993"/>
      </w:pPr>
    </w:p>
    <w:p w14:paraId="58E4A272" w14:textId="0D3A5CF5" w:rsidR="00386F35" w:rsidRPr="00A07891" w:rsidRDefault="00386F35" w:rsidP="00624025">
      <w:pPr>
        <w:ind w:left="993"/>
      </w:pPr>
    </w:p>
    <w:p w14:paraId="130CE70B" w14:textId="710841C6" w:rsidR="00040655" w:rsidRPr="00A07891" w:rsidRDefault="00040655" w:rsidP="00624025">
      <w:pPr>
        <w:ind w:left="993"/>
      </w:pPr>
    </w:p>
    <w:p w14:paraId="64D02C48" w14:textId="77777777" w:rsidR="00040655" w:rsidRPr="00A07891" w:rsidRDefault="00040655" w:rsidP="00624025">
      <w:pPr>
        <w:ind w:left="993"/>
      </w:pPr>
    </w:p>
    <w:p w14:paraId="5658AD77" w14:textId="77777777" w:rsidR="00624025" w:rsidRPr="00A07891" w:rsidRDefault="00624025" w:rsidP="00624025"/>
    <w:p w14:paraId="23039123" w14:textId="7995CD0C" w:rsidR="00624025" w:rsidRPr="00A07891" w:rsidRDefault="00624025" w:rsidP="00624025">
      <w:r w:rsidRPr="00A07891">
        <w:tab/>
        <w:t xml:space="preserve">      </w:t>
      </w:r>
    </w:p>
    <w:p w14:paraId="5AE3BC90" w14:textId="77777777" w:rsidR="00624025" w:rsidRPr="00A07891" w:rsidRDefault="00624025" w:rsidP="00624025"/>
    <w:p w14:paraId="6DC5B9C6" w14:textId="77777777" w:rsidR="00624025" w:rsidRPr="00A07891" w:rsidRDefault="00624025" w:rsidP="00624025">
      <w:pPr>
        <w:ind w:left="993"/>
      </w:pPr>
    </w:p>
    <w:p w14:paraId="5574DC7C" w14:textId="4BD70178" w:rsidR="00624025" w:rsidRPr="00A07891" w:rsidRDefault="00624025" w:rsidP="008046B4">
      <w:proofErr w:type="spellStart"/>
      <w:r w:rsidRPr="00A07891">
        <w:lastRenderedPageBreak/>
        <w:t>DataTable</w:t>
      </w:r>
      <w:proofErr w:type="spellEnd"/>
      <w:r w:rsidRPr="00A07891">
        <w:t xml:space="preserve"> de Script automatizado.</w:t>
      </w:r>
    </w:p>
    <w:p w14:paraId="746A0D8E" w14:textId="23970549" w:rsidR="00372987" w:rsidRPr="00A07891" w:rsidRDefault="00372987" w:rsidP="00624025">
      <w:pPr>
        <w:ind w:left="993"/>
      </w:pPr>
    </w:p>
    <w:p w14:paraId="7F3B6F1D" w14:textId="77777777" w:rsidR="00624025" w:rsidRPr="00A07891" w:rsidRDefault="00624025" w:rsidP="00624025">
      <w:pPr>
        <w:ind w:left="993"/>
      </w:pPr>
    </w:p>
    <w:p w14:paraId="2622A538" w14:textId="02E833CF" w:rsidR="00624025" w:rsidRPr="00A07891" w:rsidRDefault="00624025" w:rsidP="00624025">
      <w:pPr>
        <w:ind w:left="285" w:firstLine="708"/>
      </w:pPr>
    </w:p>
    <w:p w14:paraId="752DE675" w14:textId="7F420FCD" w:rsidR="00624025" w:rsidRPr="00A07891" w:rsidRDefault="0060648A" w:rsidP="00F77767">
      <w:pPr>
        <w:spacing w:line="276" w:lineRule="auto"/>
        <w:rPr>
          <w:rFonts w:cs="Arial"/>
          <w:b/>
          <w:bCs/>
          <w:iCs/>
        </w:rPr>
      </w:pPr>
      <w:r w:rsidRPr="00A07891">
        <w:rPr>
          <w:rFonts w:cs="Arial"/>
          <w:b/>
          <w:bCs/>
          <w:iCs/>
        </w:rPr>
        <w:object w:dxaOrig="1469" w:dyaOrig="950" w14:anchorId="798F4DC0">
          <v:shape id="_x0000_i1026" type="#_x0000_t75" style="width:73.5pt;height:47.25pt" o:ole="">
            <v:imagedata r:id="rId23" o:title=""/>
          </v:shape>
          <o:OLEObject Type="Embed" ProgID="Excel.Sheet.12" ShapeID="_x0000_i1026" DrawAspect="Icon" ObjectID="_1725197614" r:id="rId24"/>
        </w:object>
      </w:r>
    </w:p>
    <w:p w14:paraId="5E5CD859" w14:textId="2AE4C8C4" w:rsidR="002E2ECB" w:rsidRPr="00A07891" w:rsidRDefault="002E2ECB" w:rsidP="00F77767">
      <w:pPr>
        <w:spacing w:line="276" w:lineRule="auto"/>
        <w:rPr>
          <w:rFonts w:cs="Arial"/>
          <w:b/>
          <w:bCs/>
          <w:iCs/>
        </w:rPr>
      </w:pPr>
    </w:p>
    <w:p w14:paraId="5EFBC946" w14:textId="7C6558AB" w:rsidR="008046B4" w:rsidRDefault="008046B4" w:rsidP="00F77767">
      <w:pPr>
        <w:spacing w:line="276" w:lineRule="auto"/>
        <w:rPr>
          <w:rFonts w:cs="Arial"/>
          <w:b/>
          <w:bCs/>
          <w:iCs/>
        </w:rPr>
      </w:pPr>
      <w:r>
        <w:rPr>
          <w:rFonts w:cs="Arial"/>
          <w:b/>
          <w:bCs/>
          <w:iCs/>
        </w:rPr>
        <w:t>Data, Reporte y Evidencia de Ejecuciones</w:t>
      </w:r>
    </w:p>
    <w:p w14:paraId="6614A882" w14:textId="04CE272C" w:rsidR="008046B4" w:rsidRDefault="00D55ACD" w:rsidP="00F77767">
      <w:pPr>
        <w:spacing w:line="276" w:lineRule="auto"/>
        <w:rPr>
          <w:rFonts w:cs="Arial"/>
          <w:b/>
          <w:bCs/>
          <w:iCs/>
        </w:rPr>
      </w:pPr>
      <w:hyperlink r:id="rId25" w:history="1">
        <w:r w:rsidR="008046B4">
          <w:rPr>
            <w:rStyle w:val="Hipervnculo"/>
          </w:rPr>
          <w:t>fromeroc9/DOCUMENTACION-SOLICITADO (github.com)</w:t>
        </w:r>
      </w:hyperlink>
    </w:p>
    <w:p w14:paraId="3C59E891" w14:textId="603BE282" w:rsidR="008046B4" w:rsidRDefault="008046B4" w:rsidP="00F77767">
      <w:pPr>
        <w:spacing w:line="276" w:lineRule="auto"/>
        <w:rPr>
          <w:rFonts w:cs="Arial"/>
          <w:b/>
          <w:bCs/>
          <w:iCs/>
        </w:rPr>
      </w:pPr>
    </w:p>
    <w:p w14:paraId="746D7B47" w14:textId="77777777" w:rsidR="008046B4" w:rsidRPr="00A07891" w:rsidRDefault="008046B4" w:rsidP="00F77767">
      <w:pPr>
        <w:spacing w:line="276" w:lineRule="auto"/>
        <w:rPr>
          <w:rFonts w:cs="Arial"/>
          <w:b/>
          <w:bCs/>
          <w:iCs/>
        </w:rPr>
      </w:pPr>
    </w:p>
    <w:p w14:paraId="16F72CAA" w14:textId="23794423" w:rsidR="002E2ECB" w:rsidRPr="00A07891" w:rsidRDefault="002E2ECB" w:rsidP="00F77767">
      <w:pPr>
        <w:spacing w:line="276" w:lineRule="auto"/>
        <w:rPr>
          <w:rFonts w:cs="Arial"/>
          <w:b/>
          <w:bCs/>
          <w:iCs/>
        </w:rPr>
      </w:pPr>
    </w:p>
    <w:p w14:paraId="7E37A60A" w14:textId="72265A0C" w:rsidR="002E2ECB" w:rsidRPr="00A07891" w:rsidRDefault="002E2ECB" w:rsidP="00F77767">
      <w:pPr>
        <w:spacing w:line="276" w:lineRule="auto"/>
        <w:rPr>
          <w:rFonts w:cs="Arial"/>
          <w:b/>
          <w:bCs/>
          <w:iCs/>
        </w:rPr>
      </w:pPr>
    </w:p>
    <w:sectPr w:rsidR="002E2ECB" w:rsidRPr="00A07891" w:rsidSect="0001354C">
      <w:headerReference w:type="even" r:id="rId26"/>
      <w:headerReference w:type="default" r:id="rId27"/>
      <w:footerReference w:type="default" r:id="rId28"/>
      <w:pgSz w:w="11907" w:h="16839" w:code="9"/>
      <w:pgMar w:top="155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50DF0F" w14:textId="77777777" w:rsidR="002200F4" w:rsidRDefault="002200F4" w:rsidP="00276B50">
      <w:r>
        <w:separator/>
      </w:r>
    </w:p>
  </w:endnote>
  <w:endnote w:type="continuationSeparator" w:id="0">
    <w:p w14:paraId="4249ED20" w14:textId="77777777" w:rsidR="002200F4" w:rsidRDefault="002200F4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D55ACD" w:rsidRPr="00462CDB" w14:paraId="6F697BE5" w14:textId="77777777" w:rsidTr="00B0145F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14:paraId="79DEB242" w14:textId="14D52463" w:rsidR="00D55ACD" w:rsidRPr="00462CDB" w:rsidRDefault="00D55ACD" w:rsidP="00B0145F">
          <w:pPr>
            <w:pStyle w:val="Piedepgina"/>
            <w:spacing w:before="100" w:beforeAutospacing="1"/>
            <w:jc w:val="center"/>
          </w:pPr>
          <w:r w:rsidRPr="00462CDB">
            <w:fldChar w:fldCharType="begin"/>
          </w:r>
          <w:r w:rsidRPr="00462CDB">
            <w:instrText xml:space="preserve"> PAGE   \* MERGEFORMAT </w:instrText>
          </w:r>
          <w:r w:rsidRPr="00462CDB">
            <w:fldChar w:fldCharType="separate"/>
          </w:r>
          <w:r>
            <w:rPr>
              <w:noProof/>
            </w:rPr>
            <w:t>1</w:t>
          </w:r>
          <w:r w:rsidRPr="00462CDB">
            <w:fldChar w:fldCharType="end"/>
          </w:r>
        </w:p>
      </w:tc>
    </w:tr>
  </w:tbl>
  <w:p w14:paraId="3CC2EC04" w14:textId="77777777" w:rsidR="00D55ACD" w:rsidRDefault="00D55AC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33B01" w14:textId="07FE6A46" w:rsidR="00D55ACD" w:rsidRPr="007A7DB0" w:rsidRDefault="00D55ACD" w:rsidP="00E57123">
    <w:pPr>
      <w:pStyle w:val="Piedepgina"/>
      <w:ind w:right="1252"/>
      <w:jc w:val="right"/>
      <w:rPr>
        <w:sz w:val="20"/>
        <w:szCs w:val="20"/>
      </w:rPr>
    </w:pPr>
    <w:r>
      <w:rPr>
        <w:sz w:val="20"/>
        <w:szCs w:val="20"/>
      </w:rPr>
      <w:t xml:space="preserve"> </w:t>
    </w:r>
  </w:p>
  <w:p w14:paraId="1CFB65C4" w14:textId="463FB90D" w:rsidR="00D55ACD" w:rsidRDefault="00D55ACD" w:rsidP="00E57123">
    <w:r>
      <w:rPr>
        <w:noProof/>
        <w:lang w:val="es-AR" w:eastAsia="es-AR"/>
      </w:rPr>
      <w:drawing>
        <wp:anchor distT="0" distB="0" distL="114300" distR="114300" simplePos="0" relativeHeight="251668480" behindDoc="1" locked="0" layoutInCell="1" allowOverlap="1" wp14:anchorId="61476621" wp14:editId="77384A53">
          <wp:simplePos x="0" y="0"/>
          <wp:positionH relativeFrom="margin">
            <wp:posOffset>6055360</wp:posOffset>
          </wp:positionH>
          <wp:positionV relativeFrom="paragraph">
            <wp:posOffset>8890</wp:posOffset>
          </wp:positionV>
          <wp:extent cx="657860" cy="569595"/>
          <wp:effectExtent l="0" t="0" r="8890" b="1905"/>
          <wp:wrapNone/>
          <wp:docPr id="35" name="Imagen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860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67456" behindDoc="1" locked="0" layoutInCell="1" allowOverlap="1" wp14:anchorId="4824F48A" wp14:editId="4CC622C1">
          <wp:simplePos x="0" y="0"/>
          <wp:positionH relativeFrom="column">
            <wp:posOffset>-125095</wp:posOffset>
          </wp:positionH>
          <wp:positionV relativeFrom="paragraph">
            <wp:posOffset>138430</wp:posOffset>
          </wp:positionV>
          <wp:extent cx="1043305" cy="391795"/>
          <wp:effectExtent l="0" t="0" r="4445" b="8255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3305" cy="391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7C227A" w14:textId="434FCE52" w:rsidR="00D55ACD" w:rsidRDefault="00D55ACD" w:rsidP="00282264">
    <w:pPr>
      <w:pStyle w:val="Piedepgina"/>
      <w:jc w:val="right"/>
    </w:pPr>
    <w:r>
      <w:rPr>
        <w:sz w:val="20"/>
        <w:szCs w:val="20"/>
      </w:rPr>
      <w:t xml:space="preserve">                   Página </w:t>
    </w:r>
    <w:r w:rsidRPr="001E333F">
      <w:rPr>
        <w:sz w:val="20"/>
        <w:szCs w:val="20"/>
      </w:rPr>
      <w:fldChar w:fldCharType="begin"/>
    </w:r>
    <w:r w:rsidRPr="001E333F">
      <w:rPr>
        <w:sz w:val="20"/>
        <w:szCs w:val="20"/>
      </w:rPr>
      <w:instrText>PAGE   \* MERGEFORMAT</w:instrText>
    </w:r>
    <w:r w:rsidRPr="001E333F">
      <w:rPr>
        <w:sz w:val="20"/>
        <w:szCs w:val="20"/>
      </w:rPr>
      <w:fldChar w:fldCharType="separate"/>
    </w:r>
    <w:r>
      <w:rPr>
        <w:noProof/>
        <w:sz w:val="20"/>
        <w:szCs w:val="20"/>
      </w:rPr>
      <w:t>16</w:t>
    </w:r>
    <w:r w:rsidRPr="001E333F">
      <w:rPr>
        <w:sz w:val="20"/>
        <w:szCs w:val="20"/>
      </w:rPr>
      <w:fldChar w:fldCharType="end"/>
    </w:r>
    <w:r>
      <w:rPr>
        <w:sz w:val="20"/>
        <w:szCs w:val="20"/>
      </w:rPr>
      <w:t xml:space="preserve"> de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NUMPAGES   \* MERGEFORMAT 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34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5367D" w14:textId="77777777" w:rsidR="002200F4" w:rsidRDefault="002200F4" w:rsidP="00276B50">
      <w:r>
        <w:separator/>
      </w:r>
    </w:p>
  </w:footnote>
  <w:footnote w:type="continuationSeparator" w:id="0">
    <w:p w14:paraId="5EAFD50C" w14:textId="77777777" w:rsidR="002200F4" w:rsidRDefault="002200F4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7CACA" w14:textId="77777777" w:rsidR="00D55ACD" w:rsidRDefault="00D55ACD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7BFFD" w14:textId="2D07D530" w:rsidR="00D55ACD" w:rsidRPr="001B5D0B" w:rsidRDefault="00D55ACD" w:rsidP="001B5D0B">
    <w:pPr>
      <w:pStyle w:val="Encabezado"/>
      <w:jc w:val="center"/>
      <w:rPr>
        <w:b/>
      </w:rPr>
    </w:pPr>
    <w:r>
      <w:rPr>
        <w:b/>
        <w:noProof/>
        <w:lang w:val="es-AR" w:eastAsia="es-A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CB94A1D" wp14:editId="3BE6448C">
              <wp:simplePos x="0" y="0"/>
              <wp:positionH relativeFrom="margin">
                <wp:posOffset>-373380</wp:posOffset>
              </wp:positionH>
              <wp:positionV relativeFrom="paragraph">
                <wp:posOffset>-201930</wp:posOffset>
              </wp:positionV>
              <wp:extent cx="3283585" cy="542925"/>
              <wp:effectExtent l="0" t="0" r="0" b="0"/>
              <wp:wrapSquare wrapText="bothSides"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3585" cy="542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469256" w14:textId="240A273C" w:rsidR="00D55ACD" w:rsidRDefault="00D55ACD" w:rsidP="00E06EDD">
                          <w:pPr>
                            <w:pStyle w:val="Encabezado"/>
                            <w:tabs>
                              <w:tab w:val="left" w:pos="1859"/>
                            </w:tabs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 xml:space="preserve">Proyecto Automatización Pago Web - </w:t>
                          </w:r>
                          <w:proofErr w:type="spellStart"/>
                          <w:r>
                            <w:rPr>
                              <w:b/>
                              <w:sz w:val="20"/>
                              <w:szCs w:val="20"/>
                            </w:rPr>
                            <w:t>Niubiz</w:t>
                          </w:r>
                          <w:proofErr w:type="spellEnd"/>
                        </w:p>
                        <w:p w14:paraId="44EE76F9" w14:textId="4C836465" w:rsidR="00D55ACD" w:rsidRPr="008B7F06" w:rsidRDefault="00D55ACD" w:rsidP="00E06EDD">
                          <w:pPr>
                            <w:pStyle w:val="Encabezado"/>
                            <w:tabs>
                              <w:tab w:val="left" w:pos="1859"/>
                            </w:tabs>
                            <w:rPr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sz w:val="16"/>
                              <w:szCs w:val="16"/>
                            </w:rPr>
                            <w:t>Memoria Técnica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B94A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left:0;text-align:left;margin-left:-29.4pt;margin-top:-15.9pt;width:258.55pt;height:4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" filled="f" stroked="f">
              <v:textbox>
                <w:txbxContent>
                  <w:p w14:paraId="1F469256" w14:textId="240A273C" w:rsidR="00D55ACD" w:rsidRDefault="00D55ACD" w:rsidP="00E06EDD">
                    <w:pPr>
                      <w:pStyle w:val="Encabezado"/>
                      <w:tabs>
                        <w:tab w:val="left" w:pos="1859"/>
                      </w:tabs>
                      <w:rPr>
                        <w:b/>
                        <w:sz w:val="20"/>
                        <w:szCs w:val="20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 xml:space="preserve">Proyecto Automatización Pago Web - </w:t>
                    </w:r>
                    <w:proofErr w:type="spellStart"/>
                    <w:r>
                      <w:rPr>
                        <w:b/>
                        <w:sz w:val="20"/>
                        <w:szCs w:val="20"/>
                      </w:rPr>
                      <w:t>Niubiz</w:t>
                    </w:r>
                    <w:proofErr w:type="spellEnd"/>
                  </w:p>
                  <w:p w14:paraId="44EE76F9" w14:textId="4C836465" w:rsidR="00D55ACD" w:rsidRPr="008B7F06" w:rsidRDefault="00D55ACD" w:rsidP="00E06EDD">
                    <w:pPr>
                      <w:pStyle w:val="Encabezado"/>
                      <w:tabs>
                        <w:tab w:val="left" w:pos="1859"/>
                      </w:tabs>
                      <w:rPr>
                        <w:bCs/>
                        <w:sz w:val="16"/>
                        <w:szCs w:val="16"/>
                      </w:rPr>
                    </w:pPr>
                    <w:r>
                      <w:rPr>
                        <w:bCs/>
                        <w:sz w:val="16"/>
                        <w:szCs w:val="16"/>
                      </w:rPr>
                      <w:t>Memoria Técnica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noProof/>
        <w:lang w:val="es-AR" w:eastAsia="es-AR"/>
      </w:rPr>
      <w:drawing>
        <wp:anchor distT="0" distB="0" distL="114300" distR="114300" simplePos="0" relativeHeight="251665408" behindDoc="1" locked="0" layoutInCell="1" allowOverlap="1" wp14:anchorId="6D1873B1" wp14:editId="0A3DE523">
          <wp:simplePos x="0" y="0"/>
          <wp:positionH relativeFrom="margin">
            <wp:posOffset>5201285</wp:posOffset>
          </wp:positionH>
          <wp:positionV relativeFrom="paragraph">
            <wp:posOffset>-95885</wp:posOffset>
          </wp:positionV>
          <wp:extent cx="1438275" cy="282575"/>
          <wp:effectExtent l="0" t="0" r="9525" b="3175"/>
          <wp:wrapNone/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82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A13CE8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420AF2"/>
    <w:multiLevelType w:val="hybridMultilevel"/>
    <w:tmpl w:val="F02C6B46"/>
    <w:lvl w:ilvl="0" w:tplc="021E9606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DD21D6"/>
    <w:multiLevelType w:val="hybridMultilevel"/>
    <w:tmpl w:val="B29EC7F8"/>
    <w:lvl w:ilvl="0" w:tplc="9DAE89E6">
      <w:start w:val="1"/>
      <w:numFmt w:val="bullet"/>
      <w:lvlText w:val=""/>
      <w:lvlJc w:val="left"/>
      <w:pPr>
        <w:tabs>
          <w:tab w:val="num" w:pos="1854"/>
        </w:tabs>
        <w:ind w:left="185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4EA17D1"/>
    <w:multiLevelType w:val="hybridMultilevel"/>
    <w:tmpl w:val="E49CF32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56C737E"/>
    <w:multiLevelType w:val="hybridMultilevel"/>
    <w:tmpl w:val="DB4C95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1239B"/>
    <w:multiLevelType w:val="hybridMultilevel"/>
    <w:tmpl w:val="F912CA2A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7927B23"/>
    <w:multiLevelType w:val="hybridMultilevel"/>
    <w:tmpl w:val="A0EC2902"/>
    <w:lvl w:ilvl="0" w:tplc="9DAE89E6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7" w15:restartNumberingAfterBreak="0">
    <w:nsid w:val="18354D21"/>
    <w:multiLevelType w:val="hybridMultilevel"/>
    <w:tmpl w:val="501E1C4A"/>
    <w:lvl w:ilvl="0" w:tplc="85601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A52E4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C00000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1C5CA1"/>
    <w:multiLevelType w:val="hybridMultilevel"/>
    <w:tmpl w:val="2F0ADF1E"/>
    <w:lvl w:ilvl="0" w:tplc="05BA025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F1954"/>
    <w:multiLevelType w:val="hybridMultilevel"/>
    <w:tmpl w:val="B98CA4E4"/>
    <w:lvl w:ilvl="0" w:tplc="6AEE8B4A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06C5EE9"/>
    <w:multiLevelType w:val="hybridMultilevel"/>
    <w:tmpl w:val="D9D2E03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134484D"/>
    <w:multiLevelType w:val="hybridMultilevel"/>
    <w:tmpl w:val="F02C6B46"/>
    <w:lvl w:ilvl="0" w:tplc="021E9606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378374E"/>
    <w:multiLevelType w:val="hybridMultilevel"/>
    <w:tmpl w:val="D9B4561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753DCC"/>
    <w:multiLevelType w:val="hybridMultilevel"/>
    <w:tmpl w:val="11206EC0"/>
    <w:lvl w:ilvl="0" w:tplc="280A000F">
      <w:start w:val="1"/>
      <w:numFmt w:val="decimal"/>
      <w:lvlText w:val="%1.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B56018F"/>
    <w:multiLevelType w:val="hybridMultilevel"/>
    <w:tmpl w:val="D362CE8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2F6168A"/>
    <w:multiLevelType w:val="hybridMultilevel"/>
    <w:tmpl w:val="C06C6ED6"/>
    <w:lvl w:ilvl="0" w:tplc="8188E1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406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78A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A0C2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267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50D6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AD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4C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A01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8BE6DF0"/>
    <w:multiLevelType w:val="hybridMultilevel"/>
    <w:tmpl w:val="A0B244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D5A19"/>
    <w:multiLevelType w:val="multilevel"/>
    <w:tmpl w:val="59B28900"/>
    <w:lvl w:ilvl="0">
      <w:start w:val="1"/>
      <w:numFmt w:val="bullet"/>
      <w:lvlText w:val=""/>
      <w:lvlJc w:val="left"/>
      <w:pPr>
        <w:ind w:left="982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8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2" w:hanging="1440"/>
      </w:pPr>
      <w:rPr>
        <w:rFonts w:hint="default"/>
      </w:rPr>
    </w:lvl>
  </w:abstractNum>
  <w:abstractNum w:abstractNumId="18" w15:restartNumberingAfterBreak="0">
    <w:nsid w:val="4DBF5CCC"/>
    <w:multiLevelType w:val="hybridMultilevel"/>
    <w:tmpl w:val="B1EAFF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C7406"/>
    <w:multiLevelType w:val="hybridMultilevel"/>
    <w:tmpl w:val="A0A8D88C"/>
    <w:lvl w:ilvl="0" w:tplc="2850DD02">
      <w:start w:val="1"/>
      <w:numFmt w:val="decimal"/>
      <w:lvlText w:val="%1."/>
      <w:lvlJc w:val="left"/>
      <w:pPr>
        <w:ind w:left="1326" w:hanging="207"/>
      </w:pPr>
      <w:rPr>
        <w:rFonts w:ascii="Calibri" w:eastAsia="Calibri" w:hAnsi="Calibri" w:cs="Times New Roman" w:hint="default"/>
        <w:sz w:val="22"/>
        <w:szCs w:val="22"/>
      </w:rPr>
    </w:lvl>
    <w:lvl w:ilvl="1" w:tplc="1AA6A190">
      <w:start w:val="1"/>
      <w:numFmt w:val="lowerLetter"/>
      <w:lvlText w:val="%2."/>
      <w:lvlJc w:val="left"/>
      <w:pPr>
        <w:ind w:left="1840" w:hanging="361"/>
      </w:pPr>
      <w:rPr>
        <w:rFonts w:ascii="Calibri" w:eastAsia="Calibri" w:hAnsi="Calibri" w:cs="Times New Roman" w:hint="default"/>
        <w:spacing w:val="-1"/>
        <w:sz w:val="22"/>
        <w:szCs w:val="22"/>
      </w:rPr>
    </w:lvl>
    <w:lvl w:ilvl="2" w:tplc="C298CE88">
      <w:start w:val="1"/>
      <w:numFmt w:val="bullet"/>
      <w:lvlText w:val="•"/>
      <w:lvlJc w:val="left"/>
      <w:pPr>
        <w:ind w:left="3004" w:hanging="361"/>
      </w:pPr>
    </w:lvl>
    <w:lvl w:ilvl="3" w:tplc="E12CFC40">
      <w:start w:val="1"/>
      <w:numFmt w:val="bullet"/>
      <w:lvlText w:val="•"/>
      <w:lvlJc w:val="left"/>
      <w:pPr>
        <w:ind w:left="4169" w:hanging="361"/>
      </w:pPr>
    </w:lvl>
    <w:lvl w:ilvl="4" w:tplc="AC500B96">
      <w:start w:val="1"/>
      <w:numFmt w:val="bullet"/>
      <w:lvlText w:val="•"/>
      <w:lvlJc w:val="left"/>
      <w:pPr>
        <w:ind w:left="5333" w:hanging="361"/>
      </w:pPr>
    </w:lvl>
    <w:lvl w:ilvl="5" w:tplc="BE264EA0">
      <w:start w:val="1"/>
      <w:numFmt w:val="bullet"/>
      <w:lvlText w:val="•"/>
      <w:lvlJc w:val="left"/>
      <w:pPr>
        <w:ind w:left="6498" w:hanging="361"/>
      </w:pPr>
    </w:lvl>
    <w:lvl w:ilvl="6" w:tplc="D57459CA">
      <w:start w:val="1"/>
      <w:numFmt w:val="bullet"/>
      <w:lvlText w:val="•"/>
      <w:lvlJc w:val="left"/>
      <w:pPr>
        <w:ind w:left="7662" w:hanging="361"/>
      </w:pPr>
    </w:lvl>
    <w:lvl w:ilvl="7" w:tplc="1D000EFE">
      <w:start w:val="1"/>
      <w:numFmt w:val="bullet"/>
      <w:lvlText w:val="•"/>
      <w:lvlJc w:val="left"/>
      <w:pPr>
        <w:ind w:left="8827" w:hanging="361"/>
      </w:pPr>
    </w:lvl>
    <w:lvl w:ilvl="8" w:tplc="AC5857E2">
      <w:start w:val="1"/>
      <w:numFmt w:val="bullet"/>
      <w:lvlText w:val="•"/>
      <w:lvlJc w:val="left"/>
      <w:pPr>
        <w:ind w:left="9991" w:hanging="361"/>
      </w:pPr>
    </w:lvl>
  </w:abstractNum>
  <w:abstractNum w:abstractNumId="20" w15:restartNumberingAfterBreak="0">
    <w:nsid w:val="5B423CB0"/>
    <w:multiLevelType w:val="hybridMultilevel"/>
    <w:tmpl w:val="E090AEFC"/>
    <w:lvl w:ilvl="0" w:tplc="8A266CB8">
      <w:start w:val="1"/>
      <w:numFmt w:val="bullet"/>
      <w:lvlText w:val="o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CC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  <w:lang w:val="es-AR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6C02B0"/>
    <w:multiLevelType w:val="hybridMultilevel"/>
    <w:tmpl w:val="8ACC45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057F3"/>
    <w:multiLevelType w:val="hybridMultilevel"/>
    <w:tmpl w:val="BB6479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69329F2"/>
    <w:multiLevelType w:val="hybridMultilevel"/>
    <w:tmpl w:val="A818495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BF1B73"/>
    <w:multiLevelType w:val="hybridMultilevel"/>
    <w:tmpl w:val="635C20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0078C4"/>
    <w:multiLevelType w:val="hybridMultilevel"/>
    <w:tmpl w:val="9002263C"/>
    <w:lvl w:ilvl="0" w:tplc="3D846C92">
      <w:start w:val="2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F815F0D"/>
    <w:multiLevelType w:val="hybridMultilevel"/>
    <w:tmpl w:val="3F3E7D80"/>
    <w:lvl w:ilvl="0" w:tplc="3AB24DEC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7"/>
  </w:num>
  <w:num w:numId="4">
    <w:abstractNumId w:val="16"/>
  </w:num>
  <w:num w:numId="5">
    <w:abstractNumId w:val="18"/>
  </w:num>
  <w:num w:numId="6">
    <w:abstractNumId w:val="4"/>
  </w:num>
  <w:num w:numId="7">
    <w:abstractNumId w:val="23"/>
  </w:num>
  <w:num w:numId="8">
    <w:abstractNumId w:val="20"/>
  </w:num>
  <w:num w:numId="9">
    <w:abstractNumId w:val="25"/>
  </w:num>
  <w:num w:numId="10">
    <w:abstractNumId w:val="5"/>
  </w:num>
  <w:num w:numId="11">
    <w:abstractNumId w:val="15"/>
  </w:num>
  <w:num w:numId="12">
    <w:abstractNumId w:val="24"/>
  </w:num>
  <w:num w:numId="13">
    <w:abstractNumId w:val="26"/>
  </w:num>
  <w:num w:numId="14">
    <w:abstractNumId w:val="6"/>
  </w:num>
  <w:num w:numId="15">
    <w:abstractNumId w:val="2"/>
  </w:num>
  <w:num w:numId="16">
    <w:abstractNumId w:val="21"/>
  </w:num>
  <w:num w:numId="17">
    <w:abstractNumId w:val="1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9"/>
  </w:num>
  <w:num w:numId="19">
    <w:abstractNumId w:val="8"/>
  </w:num>
  <w:num w:numId="20">
    <w:abstractNumId w:val="10"/>
  </w:num>
  <w:num w:numId="21">
    <w:abstractNumId w:val="22"/>
  </w:num>
  <w:num w:numId="22">
    <w:abstractNumId w:val="11"/>
  </w:num>
  <w:num w:numId="23">
    <w:abstractNumId w:val="9"/>
  </w:num>
  <w:num w:numId="24">
    <w:abstractNumId w:val="12"/>
  </w:num>
  <w:num w:numId="25">
    <w:abstractNumId w:val="3"/>
  </w:num>
  <w:num w:numId="26">
    <w:abstractNumId w:val="13"/>
  </w:num>
  <w:num w:numId="27">
    <w:abstractNumId w:val="14"/>
  </w:num>
  <w:num w:numId="28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6A"/>
    <w:rsid w:val="000004E4"/>
    <w:rsid w:val="00000553"/>
    <w:rsid w:val="000006A7"/>
    <w:rsid w:val="0000139C"/>
    <w:rsid w:val="00001E43"/>
    <w:rsid w:val="00002D8C"/>
    <w:rsid w:val="00003435"/>
    <w:rsid w:val="00003931"/>
    <w:rsid w:val="00003CE7"/>
    <w:rsid w:val="00004535"/>
    <w:rsid w:val="00004DBF"/>
    <w:rsid w:val="0000548B"/>
    <w:rsid w:val="00005EAF"/>
    <w:rsid w:val="00012CCB"/>
    <w:rsid w:val="00013021"/>
    <w:rsid w:val="0001354C"/>
    <w:rsid w:val="000145AB"/>
    <w:rsid w:val="00014659"/>
    <w:rsid w:val="000146FE"/>
    <w:rsid w:val="00014762"/>
    <w:rsid w:val="00014BCE"/>
    <w:rsid w:val="00014C2D"/>
    <w:rsid w:val="00015873"/>
    <w:rsid w:val="00016358"/>
    <w:rsid w:val="00016463"/>
    <w:rsid w:val="0001677A"/>
    <w:rsid w:val="00016E60"/>
    <w:rsid w:val="0001775C"/>
    <w:rsid w:val="000208F4"/>
    <w:rsid w:val="00021A4F"/>
    <w:rsid w:val="000225DF"/>
    <w:rsid w:val="0002268D"/>
    <w:rsid w:val="00022FC1"/>
    <w:rsid w:val="000243E8"/>
    <w:rsid w:val="0002474B"/>
    <w:rsid w:val="00024949"/>
    <w:rsid w:val="00024C46"/>
    <w:rsid w:val="00025F90"/>
    <w:rsid w:val="0002612A"/>
    <w:rsid w:val="00032481"/>
    <w:rsid w:val="0003275B"/>
    <w:rsid w:val="000327CB"/>
    <w:rsid w:val="00033482"/>
    <w:rsid w:val="0003492A"/>
    <w:rsid w:val="00035A8D"/>
    <w:rsid w:val="00035BD3"/>
    <w:rsid w:val="000370B9"/>
    <w:rsid w:val="0003759D"/>
    <w:rsid w:val="00040655"/>
    <w:rsid w:val="0004260E"/>
    <w:rsid w:val="00042EB3"/>
    <w:rsid w:val="00042F0D"/>
    <w:rsid w:val="000436B2"/>
    <w:rsid w:val="00044349"/>
    <w:rsid w:val="00044F0D"/>
    <w:rsid w:val="000453C2"/>
    <w:rsid w:val="000458D0"/>
    <w:rsid w:val="00046A17"/>
    <w:rsid w:val="00047193"/>
    <w:rsid w:val="00050A95"/>
    <w:rsid w:val="00050F2A"/>
    <w:rsid w:val="000516CD"/>
    <w:rsid w:val="00051842"/>
    <w:rsid w:val="00051CC3"/>
    <w:rsid w:val="00053D3A"/>
    <w:rsid w:val="00054014"/>
    <w:rsid w:val="00054391"/>
    <w:rsid w:val="00054596"/>
    <w:rsid w:val="00054862"/>
    <w:rsid w:val="00054CF9"/>
    <w:rsid w:val="00054F4E"/>
    <w:rsid w:val="000550FC"/>
    <w:rsid w:val="000559EA"/>
    <w:rsid w:val="00056E21"/>
    <w:rsid w:val="00057C59"/>
    <w:rsid w:val="00060600"/>
    <w:rsid w:val="00061293"/>
    <w:rsid w:val="00061C49"/>
    <w:rsid w:val="000628D2"/>
    <w:rsid w:val="00062E6E"/>
    <w:rsid w:val="000641F3"/>
    <w:rsid w:val="0006483F"/>
    <w:rsid w:val="00064C61"/>
    <w:rsid w:val="00064EE7"/>
    <w:rsid w:val="00064FB7"/>
    <w:rsid w:val="00066AAC"/>
    <w:rsid w:val="00067611"/>
    <w:rsid w:val="00067A86"/>
    <w:rsid w:val="00067D72"/>
    <w:rsid w:val="000702ED"/>
    <w:rsid w:val="0007090B"/>
    <w:rsid w:val="000712F1"/>
    <w:rsid w:val="00071384"/>
    <w:rsid w:val="000713D5"/>
    <w:rsid w:val="00071A27"/>
    <w:rsid w:val="00072A12"/>
    <w:rsid w:val="00073DC8"/>
    <w:rsid w:val="0007417E"/>
    <w:rsid w:val="000748F8"/>
    <w:rsid w:val="00074E30"/>
    <w:rsid w:val="0007577A"/>
    <w:rsid w:val="000758AF"/>
    <w:rsid w:val="0008203F"/>
    <w:rsid w:val="00083258"/>
    <w:rsid w:val="000836E1"/>
    <w:rsid w:val="0008382D"/>
    <w:rsid w:val="0008447C"/>
    <w:rsid w:val="0008472C"/>
    <w:rsid w:val="000851DD"/>
    <w:rsid w:val="0008546A"/>
    <w:rsid w:val="00085AA9"/>
    <w:rsid w:val="00085B68"/>
    <w:rsid w:val="00085DEF"/>
    <w:rsid w:val="000864C1"/>
    <w:rsid w:val="00086567"/>
    <w:rsid w:val="00087AC2"/>
    <w:rsid w:val="0009011A"/>
    <w:rsid w:val="0009090F"/>
    <w:rsid w:val="0009133F"/>
    <w:rsid w:val="00093B5F"/>
    <w:rsid w:val="00094871"/>
    <w:rsid w:val="0009668A"/>
    <w:rsid w:val="000A0F60"/>
    <w:rsid w:val="000A201F"/>
    <w:rsid w:val="000A26A2"/>
    <w:rsid w:val="000A2B6A"/>
    <w:rsid w:val="000A3DEA"/>
    <w:rsid w:val="000A47C2"/>
    <w:rsid w:val="000A5707"/>
    <w:rsid w:val="000A687B"/>
    <w:rsid w:val="000B0D8E"/>
    <w:rsid w:val="000B162C"/>
    <w:rsid w:val="000B1B32"/>
    <w:rsid w:val="000B294D"/>
    <w:rsid w:val="000B569B"/>
    <w:rsid w:val="000B6D66"/>
    <w:rsid w:val="000C1DFC"/>
    <w:rsid w:val="000C2E6F"/>
    <w:rsid w:val="000C30AB"/>
    <w:rsid w:val="000C340D"/>
    <w:rsid w:val="000C3625"/>
    <w:rsid w:val="000C3919"/>
    <w:rsid w:val="000C4A24"/>
    <w:rsid w:val="000C4DE3"/>
    <w:rsid w:val="000C4DFC"/>
    <w:rsid w:val="000C5E57"/>
    <w:rsid w:val="000C7F6C"/>
    <w:rsid w:val="000D0EAF"/>
    <w:rsid w:val="000D446C"/>
    <w:rsid w:val="000D453F"/>
    <w:rsid w:val="000D48CB"/>
    <w:rsid w:val="000D5A93"/>
    <w:rsid w:val="000D5C7B"/>
    <w:rsid w:val="000D79B6"/>
    <w:rsid w:val="000D7BA0"/>
    <w:rsid w:val="000E058C"/>
    <w:rsid w:val="000E11A1"/>
    <w:rsid w:val="000E1553"/>
    <w:rsid w:val="000E3C42"/>
    <w:rsid w:val="000E4175"/>
    <w:rsid w:val="000E4A3E"/>
    <w:rsid w:val="000E5671"/>
    <w:rsid w:val="000E5C44"/>
    <w:rsid w:val="000E6E94"/>
    <w:rsid w:val="000E6FDD"/>
    <w:rsid w:val="000E76C3"/>
    <w:rsid w:val="000F2397"/>
    <w:rsid w:val="000F33B1"/>
    <w:rsid w:val="000F55A1"/>
    <w:rsid w:val="000F63B5"/>
    <w:rsid w:val="000F674C"/>
    <w:rsid w:val="000F6804"/>
    <w:rsid w:val="000F6EC0"/>
    <w:rsid w:val="000F6F07"/>
    <w:rsid w:val="000F7409"/>
    <w:rsid w:val="000F74CC"/>
    <w:rsid w:val="00100AD1"/>
    <w:rsid w:val="001023C9"/>
    <w:rsid w:val="001027FE"/>
    <w:rsid w:val="00102B13"/>
    <w:rsid w:val="00103838"/>
    <w:rsid w:val="00103A76"/>
    <w:rsid w:val="00103B98"/>
    <w:rsid w:val="0010457B"/>
    <w:rsid w:val="00106BC5"/>
    <w:rsid w:val="00106F8C"/>
    <w:rsid w:val="00107861"/>
    <w:rsid w:val="00112547"/>
    <w:rsid w:val="00112DA2"/>
    <w:rsid w:val="001135DD"/>
    <w:rsid w:val="00114719"/>
    <w:rsid w:val="0011545C"/>
    <w:rsid w:val="0011560A"/>
    <w:rsid w:val="00115832"/>
    <w:rsid w:val="00115E85"/>
    <w:rsid w:val="00116C6C"/>
    <w:rsid w:val="00117759"/>
    <w:rsid w:val="00117D50"/>
    <w:rsid w:val="001219CE"/>
    <w:rsid w:val="00121BF6"/>
    <w:rsid w:val="00121C05"/>
    <w:rsid w:val="00121C97"/>
    <w:rsid w:val="001229CE"/>
    <w:rsid w:val="00123234"/>
    <w:rsid w:val="0012398D"/>
    <w:rsid w:val="00124197"/>
    <w:rsid w:val="0012602A"/>
    <w:rsid w:val="00126312"/>
    <w:rsid w:val="001263B8"/>
    <w:rsid w:val="001269FA"/>
    <w:rsid w:val="001276BE"/>
    <w:rsid w:val="00127856"/>
    <w:rsid w:val="00130A95"/>
    <w:rsid w:val="00131357"/>
    <w:rsid w:val="00131DF1"/>
    <w:rsid w:val="0013220D"/>
    <w:rsid w:val="00134000"/>
    <w:rsid w:val="00134587"/>
    <w:rsid w:val="00134EDA"/>
    <w:rsid w:val="00135BFF"/>
    <w:rsid w:val="00136082"/>
    <w:rsid w:val="001366C0"/>
    <w:rsid w:val="0013670C"/>
    <w:rsid w:val="001372C7"/>
    <w:rsid w:val="0013793C"/>
    <w:rsid w:val="00140B09"/>
    <w:rsid w:val="00140E20"/>
    <w:rsid w:val="00142200"/>
    <w:rsid w:val="0014289B"/>
    <w:rsid w:val="00143109"/>
    <w:rsid w:val="00143DCE"/>
    <w:rsid w:val="00143FF6"/>
    <w:rsid w:val="00144246"/>
    <w:rsid w:val="00145E85"/>
    <w:rsid w:val="00145F05"/>
    <w:rsid w:val="001475A8"/>
    <w:rsid w:val="00147C18"/>
    <w:rsid w:val="00150E18"/>
    <w:rsid w:val="00150F0B"/>
    <w:rsid w:val="00151014"/>
    <w:rsid w:val="001528B5"/>
    <w:rsid w:val="00153CC5"/>
    <w:rsid w:val="00155DE2"/>
    <w:rsid w:val="0015633D"/>
    <w:rsid w:val="001566A2"/>
    <w:rsid w:val="00156D7C"/>
    <w:rsid w:val="00157F87"/>
    <w:rsid w:val="0016031D"/>
    <w:rsid w:val="0016035A"/>
    <w:rsid w:val="001603AF"/>
    <w:rsid w:val="0016085E"/>
    <w:rsid w:val="00160995"/>
    <w:rsid w:val="00160C69"/>
    <w:rsid w:val="00161CC0"/>
    <w:rsid w:val="00162282"/>
    <w:rsid w:val="001624AE"/>
    <w:rsid w:val="00162774"/>
    <w:rsid w:val="00162C4F"/>
    <w:rsid w:val="0016440F"/>
    <w:rsid w:val="00165A56"/>
    <w:rsid w:val="0016608A"/>
    <w:rsid w:val="00166F49"/>
    <w:rsid w:val="001700E5"/>
    <w:rsid w:val="0017135C"/>
    <w:rsid w:val="00171BF5"/>
    <w:rsid w:val="00171D1D"/>
    <w:rsid w:val="001720A8"/>
    <w:rsid w:val="00172D20"/>
    <w:rsid w:val="001746FE"/>
    <w:rsid w:val="0017479C"/>
    <w:rsid w:val="00174DD8"/>
    <w:rsid w:val="001753E9"/>
    <w:rsid w:val="0017584D"/>
    <w:rsid w:val="001758F5"/>
    <w:rsid w:val="00177B55"/>
    <w:rsid w:val="00180286"/>
    <w:rsid w:val="00181000"/>
    <w:rsid w:val="0018145D"/>
    <w:rsid w:val="00181639"/>
    <w:rsid w:val="001828C6"/>
    <w:rsid w:val="00183D2C"/>
    <w:rsid w:val="00183DC0"/>
    <w:rsid w:val="00186442"/>
    <w:rsid w:val="00186526"/>
    <w:rsid w:val="001875E3"/>
    <w:rsid w:val="00187B09"/>
    <w:rsid w:val="00187DB1"/>
    <w:rsid w:val="00191912"/>
    <w:rsid w:val="00191D0A"/>
    <w:rsid w:val="00191EC3"/>
    <w:rsid w:val="00192969"/>
    <w:rsid w:val="00193F98"/>
    <w:rsid w:val="00194E38"/>
    <w:rsid w:val="0019545B"/>
    <w:rsid w:val="00196D49"/>
    <w:rsid w:val="00196DB3"/>
    <w:rsid w:val="00197934"/>
    <w:rsid w:val="001A0301"/>
    <w:rsid w:val="001A0691"/>
    <w:rsid w:val="001A0930"/>
    <w:rsid w:val="001A0E21"/>
    <w:rsid w:val="001A15CF"/>
    <w:rsid w:val="001A1F12"/>
    <w:rsid w:val="001A210D"/>
    <w:rsid w:val="001A2199"/>
    <w:rsid w:val="001A236D"/>
    <w:rsid w:val="001A2624"/>
    <w:rsid w:val="001A2D96"/>
    <w:rsid w:val="001A398B"/>
    <w:rsid w:val="001A3A0A"/>
    <w:rsid w:val="001A3B1D"/>
    <w:rsid w:val="001A5C53"/>
    <w:rsid w:val="001A6A1B"/>
    <w:rsid w:val="001A7020"/>
    <w:rsid w:val="001A7126"/>
    <w:rsid w:val="001A7ED8"/>
    <w:rsid w:val="001B0D00"/>
    <w:rsid w:val="001B1423"/>
    <w:rsid w:val="001B1CD7"/>
    <w:rsid w:val="001B2D94"/>
    <w:rsid w:val="001B3F14"/>
    <w:rsid w:val="001B3FCC"/>
    <w:rsid w:val="001B47F9"/>
    <w:rsid w:val="001B4898"/>
    <w:rsid w:val="001B5792"/>
    <w:rsid w:val="001B58B1"/>
    <w:rsid w:val="001B5D0B"/>
    <w:rsid w:val="001B7306"/>
    <w:rsid w:val="001C09B5"/>
    <w:rsid w:val="001C0DD4"/>
    <w:rsid w:val="001C0E31"/>
    <w:rsid w:val="001C21C3"/>
    <w:rsid w:val="001C38DC"/>
    <w:rsid w:val="001C39DB"/>
    <w:rsid w:val="001C3ABC"/>
    <w:rsid w:val="001C4197"/>
    <w:rsid w:val="001C5B0A"/>
    <w:rsid w:val="001C5FB4"/>
    <w:rsid w:val="001C66FE"/>
    <w:rsid w:val="001C68FD"/>
    <w:rsid w:val="001C69C3"/>
    <w:rsid w:val="001C6C1A"/>
    <w:rsid w:val="001C6D72"/>
    <w:rsid w:val="001C7DA4"/>
    <w:rsid w:val="001D0500"/>
    <w:rsid w:val="001D0F6F"/>
    <w:rsid w:val="001D1D1C"/>
    <w:rsid w:val="001D22E0"/>
    <w:rsid w:val="001D2D0E"/>
    <w:rsid w:val="001D433A"/>
    <w:rsid w:val="001D4559"/>
    <w:rsid w:val="001D471E"/>
    <w:rsid w:val="001D4DA9"/>
    <w:rsid w:val="001D59CA"/>
    <w:rsid w:val="001D6C32"/>
    <w:rsid w:val="001E0082"/>
    <w:rsid w:val="001E0449"/>
    <w:rsid w:val="001E0E99"/>
    <w:rsid w:val="001E2FBA"/>
    <w:rsid w:val="001E4D8F"/>
    <w:rsid w:val="001E65F3"/>
    <w:rsid w:val="001E7BC2"/>
    <w:rsid w:val="001F056F"/>
    <w:rsid w:val="001F090E"/>
    <w:rsid w:val="001F0C49"/>
    <w:rsid w:val="001F11C3"/>
    <w:rsid w:val="001F221B"/>
    <w:rsid w:val="001F2562"/>
    <w:rsid w:val="001F3536"/>
    <w:rsid w:val="001F3A5E"/>
    <w:rsid w:val="001F4409"/>
    <w:rsid w:val="001F4FE1"/>
    <w:rsid w:val="001F5B71"/>
    <w:rsid w:val="001F6B51"/>
    <w:rsid w:val="001F79D7"/>
    <w:rsid w:val="001F7F66"/>
    <w:rsid w:val="0020192D"/>
    <w:rsid w:val="00201ACD"/>
    <w:rsid w:val="00202037"/>
    <w:rsid w:val="002028EA"/>
    <w:rsid w:val="00202CCC"/>
    <w:rsid w:val="00204472"/>
    <w:rsid w:val="00204612"/>
    <w:rsid w:val="00204C4F"/>
    <w:rsid w:val="00206534"/>
    <w:rsid w:val="0020654F"/>
    <w:rsid w:val="00206900"/>
    <w:rsid w:val="0020759F"/>
    <w:rsid w:val="00210868"/>
    <w:rsid w:val="0021232C"/>
    <w:rsid w:val="00212721"/>
    <w:rsid w:val="0021446D"/>
    <w:rsid w:val="002154BD"/>
    <w:rsid w:val="00215C32"/>
    <w:rsid w:val="00216613"/>
    <w:rsid w:val="002168AD"/>
    <w:rsid w:val="00216D59"/>
    <w:rsid w:val="0021734E"/>
    <w:rsid w:val="00217CF8"/>
    <w:rsid w:val="00220027"/>
    <w:rsid w:val="002200F4"/>
    <w:rsid w:val="00221771"/>
    <w:rsid w:val="002237CF"/>
    <w:rsid w:val="0022478D"/>
    <w:rsid w:val="002251F5"/>
    <w:rsid w:val="00225AFD"/>
    <w:rsid w:val="00225C8B"/>
    <w:rsid w:val="002273A4"/>
    <w:rsid w:val="0022759F"/>
    <w:rsid w:val="00227A9F"/>
    <w:rsid w:val="00227B7E"/>
    <w:rsid w:val="00227D51"/>
    <w:rsid w:val="00230D99"/>
    <w:rsid w:val="002349DB"/>
    <w:rsid w:val="0023599E"/>
    <w:rsid w:val="002361FF"/>
    <w:rsid w:val="00236ECA"/>
    <w:rsid w:val="00237A23"/>
    <w:rsid w:val="00240D71"/>
    <w:rsid w:val="002410D3"/>
    <w:rsid w:val="002425AF"/>
    <w:rsid w:val="002428BB"/>
    <w:rsid w:val="00242981"/>
    <w:rsid w:val="00242A2B"/>
    <w:rsid w:val="00242EDC"/>
    <w:rsid w:val="00243A9E"/>
    <w:rsid w:val="00244391"/>
    <w:rsid w:val="0024478B"/>
    <w:rsid w:val="00245C7D"/>
    <w:rsid w:val="002473B7"/>
    <w:rsid w:val="00251D5B"/>
    <w:rsid w:val="00251E9F"/>
    <w:rsid w:val="00252F14"/>
    <w:rsid w:val="0025364D"/>
    <w:rsid w:val="00253781"/>
    <w:rsid w:val="00254837"/>
    <w:rsid w:val="00254A05"/>
    <w:rsid w:val="00254E22"/>
    <w:rsid w:val="002551E6"/>
    <w:rsid w:val="00255954"/>
    <w:rsid w:val="00257793"/>
    <w:rsid w:val="002577EC"/>
    <w:rsid w:val="00261F6E"/>
    <w:rsid w:val="002630B2"/>
    <w:rsid w:val="002638F5"/>
    <w:rsid w:val="00264149"/>
    <w:rsid w:val="002649F9"/>
    <w:rsid w:val="00264AAE"/>
    <w:rsid w:val="00264F5E"/>
    <w:rsid w:val="00265118"/>
    <w:rsid w:val="0026562E"/>
    <w:rsid w:val="0026570B"/>
    <w:rsid w:val="00265F23"/>
    <w:rsid w:val="0026608F"/>
    <w:rsid w:val="00266817"/>
    <w:rsid w:val="00270895"/>
    <w:rsid w:val="00270BD5"/>
    <w:rsid w:val="0027275E"/>
    <w:rsid w:val="00273D03"/>
    <w:rsid w:val="00274117"/>
    <w:rsid w:val="00274362"/>
    <w:rsid w:val="00274875"/>
    <w:rsid w:val="0027699A"/>
    <w:rsid w:val="00276B50"/>
    <w:rsid w:val="00276DB2"/>
    <w:rsid w:val="00277C41"/>
    <w:rsid w:val="00280216"/>
    <w:rsid w:val="002802EF"/>
    <w:rsid w:val="002802F8"/>
    <w:rsid w:val="00280820"/>
    <w:rsid w:val="00281037"/>
    <w:rsid w:val="00281F56"/>
    <w:rsid w:val="00282264"/>
    <w:rsid w:val="00282B2D"/>
    <w:rsid w:val="00283734"/>
    <w:rsid w:val="002839A3"/>
    <w:rsid w:val="00283CDF"/>
    <w:rsid w:val="00284370"/>
    <w:rsid w:val="002854BB"/>
    <w:rsid w:val="0028561A"/>
    <w:rsid w:val="0028568B"/>
    <w:rsid w:val="00286907"/>
    <w:rsid w:val="002870C4"/>
    <w:rsid w:val="002913ED"/>
    <w:rsid w:val="0029149B"/>
    <w:rsid w:val="00291CF2"/>
    <w:rsid w:val="002938B0"/>
    <w:rsid w:val="00294BEB"/>
    <w:rsid w:val="00295A00"/>
    <w:rsid w:val="00295AC4"/>
    <w:rsid w:val="0029603E"/>
    <w:rsid w:val="00296B4A"/>
    <w:rsid w:val="00297CF2"/>
    <w:rsid w:val="002A0408"/>
    <w:rsid w:val="002A069D"/>
    <w:rsid w:val="002A19FE"/>
    <w:rsid w:val="002A339F"/>
    <w:rsid w:val="002A37F5"/>
    <w:rsid w:val="002A3E1B"/>
    <w:rsid w:val="002A532F"/>
    <w:rsid w:val="002A5B23"/>
    <w:rsid w:val="002A6664"/>
    <w:rsid w:val="002A68CC"/>
    <w:rsid w:val="002A72BC"/>
    <w:rsid w:val="002A7CBF"/>
    <w:rsid w:val="002B3424"/>
    <w:rsid w:val="002B3B15"/>
    <w:rsid w:val="002B5415"/>
    <w:rsid w:val="002B57CD"/>
    <w:rsid w:val="002B7935"/>
    <w:rsid w:val="002B7B91"/>
    <w:rsid w:val="002C1639"/>
    <w:rsid w:val="002C2880"/>
    <w:rsid w:val="002C293F"/>
    <w:rsid w:val="002C3B67"/>
    <w:rsid w:val="002C7B20"/>
    <w:rsid w:val="002D0304"/>
    <w:rsid w:val="002D28C6"/>
    <w:rsid w:val="002D3137"/>
    <w:rsid w:val="002D3E46"/>
    <w:rsid w:val="002D5019"/>
    <w:rsid w:val="002D5C88"/>
    <w:rsid w:val="002D6009"/>
    <w:rsid w:val="002D6CA7"/>
    <w:rsid w:val="002E0508"/>
    <w:rsid w:val="002E0B06"/>
    <w:rsid w:val="002E1939"/>
    <w:rsid w:val="002E2ECB"/>
    <w:rsid w:val="002E383B"/>
    <w:rsid w:val="002E4709"/>
    <w:rsid w:val="002E4BA1"/>
    <w:rsid w:val="002E4EEB"/>
    <w:rsid w:val="002E4F3C"/>
    <w:rsid w:val="002E5336"/>
    <w:rsid w:val="002E54E1"/>
    <w:rsid w:val="002E72A7"/>
    <w:rsid w:val="002F0720"/>
    <w:rsid w:val="002F08D4"/>
    <w:rsid w:val="002F0FFD"/>
    <w:rsid w:val="002F12B1"/>
    <w:rsid w:val="002F2BA1"/>
    <w:rsid w:val="002F37B1"/>
    <w:rsid w:val="002F37CC"/>
    <w:rsid w:val="002F43F5"/>
    <w:rsid w:val="002F4E03"/>
    <w:rsid w:val="002F54E2"/>
    <w:rsid w:val="002F6082"/>
    <w:rsid w:val="002F60BD"/>
    <w:rsid w:val="002F610C"/>
    <w:rsid w:val="002F62D1"/>
    <w:rsid w:val="002F6685"/>
    <w:rsid w:val="002F6808"/>
    <w:rsid w:val="002F6828"/>
    <w:rsid w:val="003001EC"/>
    <w:rsid w:val="003020CC"/>
    <w:rsid w:val="00304AA7"/>
    <w:rsid w:val="00304DD6"/>
    <w:rsid w:val="003053B0"/>
    <w:rsid w:val="00305E91"/>
    <w:rsid w:val="00311B39"/>
    <w:rsid w:val="00312156"/>
    <w:rsid w:val="003127BB"/>
    <w:rsid w:val="00313D54"/>
    <w:rsid w:val="003149EF"/>
    <w:rsid w:val="00314DA6"/>
    <w:rsid w:val="003153A8"/>
    <w:rsid w:val="00317BF7"/>
    <w:rsid w:val="00317DCA"/>
    <w:rsid w:val="003210BD"/>
    <w:rsid w:val="00322864"/>
    <w:rsid w:val="00323AFD"/>
    <w:rsid w:val="00325D65"/>
    <w:rsid w:val="00326F2B"/>
    <w:rsid w:val="00327C0C"/>
    <w:rsid w:val="00327D5E"/>
    <w:rsid w:val="00330363"/>
    <w:rsid w:val="0033112C"/>
    <w:rsid w:val="003317EB"/>
    <w:rsid w:val="003322BC"/>
    <w:rsid w:val="003326FF"/>
    <w:rsid w:val="00333B05"/>
    <w:rsid w:val="00333CC6"/>
    <w:rsid w:val="00333D97"/>
    <w:rsid w:val="00333EE0"/>
    <w:rsid w:val="00334173"/>
    <w:rsid w:val="00335CBB"/>
    <w:rsid w:val="0033747E"/>
    <w:rsid w:val="00340308"/>
    <w:rsid w:val="00340700"/>
    <w:rsid w:val="00341A40"/>
    <w:rsid w:val="00341B91"/>
    <w:rsid w:val="0034249D"/>
    <w:rsid w:val="00342525"/>
    <w:rsid w:val="00342ABE"/>
    <w:rsid w:val="00342C3C"/>
    <w:rsid w:val="0034358A"/>
    <w:rsid w:val="0034403D"/>
    <w:rsid w:val="003440BD"/>
    <w:rsid w:val="003454CB"/>
    <w:rsid w:val="003464D3"/>
    <w:rsid w:val="00351C92"/>
    <w:rsid w:val="0035277E"/>
    <w:rsid w:val="00352BDA"/>
    <w:rsid w:val="00354ACF"/>
    <w:rsid w:val="0035548F"/>
    <w:rsid w:val="00355CB3"/>
    <w:rsid w:val="00356515"/>
    <w:rsid w:val="00356A03"/>
    <w:rsid w:val="0035717E"/>
    <w:rsid w:val="00360DF1"/>
    <w:rsid w:val="003633BB"/>
    <w:rsid w:val="0036394A"/>
    <w:rsid w:val="00366DEA"/>
    <w:rsid w:val="00367005"/>
    <w:rsid w:val="00367513"/>
    <w:rsid w:val="00367616"/>
    <w:rsid w:val="00370C8E"/>
    <w:rsid w:val="0037184B"/>
    <w:rsid w:val="00371DFF"/>
    <w:rsid w:val="00372987"/>
    <w:rsid w:val="0037364B"/>
    <w:rsid w:val="00373A29"/>
    <w:rsid w:val="00373C00"/>
    <w:rsid w:val="003747C3"/>
    <w:rsid w:val="00375DFC"/>
    <w:rsid w:val="003761F4"/>
    <w:rsid w:val="00376C92"/>
    <w:rsid w:val="00377819"/>
    <w:rsid w:val="00381D44"/>
    <w:rsid w:val="00382EB9"/>
    <w:rsid w:val="00383167"/>
    <w:rsid w:val="00384B11"/>
    <w:rsid w:val="00386F35"/>
    <w:rsid w:val="00390053"/>
    <w:rsid w:val="003900DE"/>
    <w:rsid w:val="00390469"/>
    <w:rsid w:val="00390762"/>
    <w:rsid w:val="00390DE8"/>
    <w:rsid w:val="00391E16"/>
    <w:rsid w:val="00393242"/>
    <w:rsid w:val="003933A5"/>
    <w:rsid w:val="00395B32"/>
    <w:rsid w:val="00395D0E"/>
    <w:rsid w:val="00395EA0"/>
    <w:rsid w:val="003966EA"/>
    <w:rsid w:val="00396C35"/>
    <w:rsid w:val="003A0459"/>
    <w:rsid w:val="003A0728"/>
    <w:rsid w:val="003A2F32"/>
    <w:rsid w:val="003A2FCF"/>
    <w:rsid w:val="003A349E"/>
    <w:rsid w:val="003A375B"/>
    <w:rsid w:val="003A3AE7"/>
    <w:rsid w:val="003A4118"/>
    <w:rsid w:val="003A685B"/>
    <w:rsid w:val="003A71F2"/>
    <w:rsid w:val="003A756C"/>
    <w:rsid w:val="003A7F78"/>
    <w:rsid w:val="003B038B"/>
    <w:rsid w:val="003B081D"/>
    <w:rsid w:val="003B301C"/>
    <w:rsid w:val="003B32B3"/>
    <w:rsid w:val="003B32C3"/>
    <w:rsid w:val="003B34B6"/>
    <w:rsid w:val="003B414C"/>
    <w:rsid w:val="003B50E6"/>
    <w:rsid w:val="003B539C"/>
    <w:rsid w:val="003B7754"/>
    <w:rsid w:val="003C102B"/>
    <w:rsid w:val="003C11F8"/>
    <w:rsid w:val="003C1215"/>
    <w:rsid w:val="003C190C"/>
    <w:rsid w:val="003C2545"/>
    <w:rsid w:val="003C2552"/>
    <w:rsid w:val="003C3251"/>
    <w:rsid w:val="003C3410"/>
    <w:rsid w:val="003C3C27"/>
    <w:rsid w:val="003C4867"/>
    <w:rsid w:val="003C4AFC"/>
    <w:rsid w:val="003C4FD4"/>
    <w:rsid w:val="003C5795"/>
    <w:rsid w:val="003C651F"/>
    <w:rsid w:val="003C6610"/>
    <w:rsid w:val="003C67C8"/>
    <w:rsid w:val="003D2685"/>
    <w:rsid w:val="003D3356"/>
    <w:rsid w:val="003D38FC"/>
    <w:rsid w:val="003D3D95"/>
    <w:rsid w:val="003D417E"/>
    <w:rsid w:val="003D45B0"/>
    <w:rsid w:val="003D74E2"/>
    <w:rsid w:val="003E0397"/>
    <w:rsid w:val="003E137E"/>
    <w:rsid w:val="003E164F"/>
    <w:rsid w:val="003E24B4"/>
    <w:rsid w:val="003E28E1"/>
    <w:rsid w:val="003E306E"/>
    <w:rsid w:val="003E3E26"/>
    <w:rsid w:val="003E495F"/>
    <w:rsid w:val="003E4CDA"/>
    <w:rsid w:val="003E545C"/>
    <w:rsid w:val="003E5639"/>
    <w:rsid w:val="003E761C"/>
    <w:rsid w:val="003F019C"/>
    <w:rsid w:val="003F05E9"/>
    <w:rsid w:val="003F250F"/>
    <w:rsid w:val="003F2896"/>
    <w:rsid w:val="003F6BEA"/>
    <w:rsid w:val="003F77F7"/>
    <w:rsid w:val="003F7EA0"/>
    <w:rsid w:val="00401D5B"/>
    <w:rsid w:val="004037F6"/>
    <w:rsid w:val="004042CA"/>
    <w:rsid w:val="004050F5"/>
    <w:rsid w:val="00405B8C"/>
    <w:rsid w:val="00406756"/>
    <w:rsid w:val="00406C3E"/>
    <w:rsid w:val="00406D7C"/>
    <w:rsid w:val="0040702A"/>
    <w:rsid w:val="004072F9"/>
    <w:rsid w:val="004077FB"/>
    <w:rsid w:val="00410479"/>
    <w:rsid w:val="004109A2"/>
    <w:rsid w:val="0041253A"/>
    <w:rsid w:val="00412874"/>
    <w:rsid w:val="00413176"/>
    <w:rsid w:val="00413A80"/>
    <w:rsid w:val="00414466"/>
    <w:rsid w:val="004153F6"/>
    <w:rsid w:val="00415E12"/>
    <w:rsid w:val="0041710C"/>
    <w:rsid w:val="004171B1"/>
    <w:rsid w:val="00417394"/>
    <w:rsid w:val="00417BFE"/>
    <w:rsid w:val="00421DBF"/>
    <w:rsid w:val="004223EC"/>
    <w:rsid w:val="00424C28"/>
    <w:rsid w:val="0042585F"/>
    <w:rsid w:val="00430479"/>
    <w:rsid w:val="004306A8"/>
    <w:rsid w:val="00430EB8"/>
    <w:rsid w:val="00431814"/>
    <w:rsid w:val="004327A2"/>
    <w:rsid w:val="00432B63"/>
    <w:rsid w:val="00433225"/>
    <w:rsid w:val="00433A10"/>
    <w:rsid w:val="00434D58"/>
    <w:rsid w:val="00435932"/>
    <w:rsid w:val="0043712F"/>
    <w:rsid w:val="0043772F"/>
    <w:rsid w:val="00437990"/>
    <w:rsid w:val="00441C3F"/>
    <w:rsid w:val="00441C56"/>
    <w:rsid w:val="004431ED"/>
    <w:rsid w:val="00443E14"/>
    <w:rsid w:val="00444AC9"/>
    <w:rsid w:val="0044586D"/>
    <w:rsid w:val="0044638E"/>
    <w:rsid w:val="004504CC"/>
    <w:rsid w:val="00452CC0"/>
    <w:rsid w:val="00453827"/>
    <w:rsid w:val="004538B0"/>
    <w:rsid w:val="00454520"/>
    <w:rsid w:val="004545C6"/>
    <w:rsid w:val="00454DC6"/>
    <w:rsid w:val="00454DE7"/>
    <w:rsid w:val="00455224"/>
    <w:rsid w:val="00456A2F"/>
    <w:rsid w:val="00456A3B"/>
    <w:rsid w:val="00456C1C"/>
    <w:rsid w:val="00456FA6"/>
    <w:rsid w:val="004603BE"/>
    <w:rsid w:val="00460968"/>
    <w:rsid w:val="004622B3"/>
    <w:rsid w:val="004629D0"/>
    <w:rsid w:val="00462CDB"/>
    <w:rsid w:val="0046502D"/>
    <w:rsid w:val="00465DB8"/>
    <w:rsid w:val="004665EF"/>
    <w:rsid w:val="004675F8"/>
    <w:rsid w:val="004701BA"/>
    <w:rsid w:val="00471730"/>
    <w:rsid w:val="00473521"/>
    <w:rsid w:val="00475B0C"/>
    <w:rsid w:val="0047657E"/>
    <w:rsid w:val="00476AE1"/>
    <w:rsid w:val="004773FF"/>
    <w:rsid w:val="0047741B"/>
    <w:rsid w:val="00477BD5"/>
    <w:rsid w:val="00477C4F"/>
    <w:rsid w:val="00477DA2"/>
    <w:rsid w:val="0048050B"/>
    <w:rsid w:val="00480D9C"/>
    <w:rsid w:val="004819A2"/>
    <w:rsid w:val="00481AE6"/>
    <w:rsid w:val="00482788"/>
    <w:rsid w:val="00482BE8"/>
    <w:rsid w:val="00482C1E"/>
    <w:rsid w:val="004834D2"/>
    <w:rsid w:val="0048429E"/>
    <w:rsid w:val="00484873"/>
    <w:rsid w:val="00484BCA"/>
    <w:rsid w:val="004866AD"/>
    <w:rsid w:val="004866E5"/>
    <w:rsid w:val="0048785B"/>
    <w:rsid w:val="004909A8"/>
    <w:rsid w:val="00492691"/>
    <w:rsid w:val="00493083"/>
    <w:rsid w:val="0049320C"/>
    <w:rsid w:val="00495123"/>
    <w:rsid w:val="004955DF"/>
    <w:rsid w:val="004959DA"/>
    <w:rsid w:val="00495C53"/>
    <w:rsid w:val="00495CE8"/>
    <w:rsid w:val="004964EF"/>
    <w:rsid w:val="00496A2E"/>
    <w:rsid w:val="004A09CC"/>
    <w:rsid w:val="004A10FD"/>
    <w:rsid w:val="004A1FE2"/>
    <w:rsid w:val="004A20C7"/>
    <w:rsid w:val="004A24A5"/>
    <w:rsid w:val="004A2770"/>
    <w:rsid w:val="004A2F30"/>
    <w:rsid w:val="004A3686"/>
    <w:rsid w:val="004A369D"/>
    <w:rsid w:val="004A406D"/>
    <w:rsid w:val="004A46ED"/>
    <w:rsid w:val="004A4CC8"/>
    <w:rsid w:val="004A549C"/>
    <w:rsid w:val="004A698C"/>
    <w:rsid w:val="004A7242"/>
    <w:rsid w:val="004A76A7"/>
    <w:rsid w:val="004B0698"/>
    <w:rsid w:val="004B1937"/>
    <w:rsid w:val="004B213F"/>
    <w:rsid w:val="004B22AD"/>
    <w:rsid w:val="004B2D8A"/>
    <w:rsid w:val="004B3352"/>
    <w:rsid w:val="004B3D92"/>
    <w:rsid w:val="004B3FFB"/>
    <w:rsid w:val="004B478B"/>
    <w:rsid w:val="004B4C6A"/>
    <w:rsid w:val="004B5FA6"/>
    <w:rsid w:val="004B743D"/>
    <w:rsid w:val="004C150E"/>
    <w:rsid w:val="004C1720"/>
    <w:rsid w:val="004C2EA2"/>
    <w:rsid w:val="004C4415"/>
    <w:rsid w:val="004C45C9"/>
    <w:rsid w:val="004C4B6A"/>
    <w:rsid w:val="004C5748"/>
    <w:rsid w:val="004C5B28"/>
    <w:rsid w:val="004C5D3D"/>
    <w:rsid w:val="004C5E22"/>
    <w:rsid w:val="004C6542"/>
    <w:rsid w:val="004C6CB4"/>
    <w:rsid w:val="004C73DA"/>
    <w:rsid w:val="004D0312"/>
    <w:rsid w:val="004D07F0"/>
    <w:rsid w:val="004D199B"/>
    <w:rsid w:val="004D2096"/>
    <w:rsid w:val="004D3696"/>
    <w:rsid w:val="004D3E2A"/>
    <w:rsid w:val="004D4C89"/>
    <w:rsid w:val="004D4D38"/>
    <w:rsid w:val="004D574A"/>
    <w:rsid w:val="004D5BFA"/>
    <w:rsid w:val="004D651F"/>
    <w:rsid w:val="004D6FF9"/>
    <w:rsid w:val="004D71D5"/>
    <w:rsid w:val="004D7254"/>
    <w:rsid w:val="004D7A5F"/>
    <w:rsid w:val="004E0A8F"/>
    <w:rsid w:val="004E1585"/>
    <w:rsid w:val="004E1938"/>
    <w:rsid w:val="004E194E"/>
    <w:rsid w:val="004E290E"/>
    <w:rsid w:val="004E2A59"/>
    <w:rsid w:val="004E37B9"/>
    <w:rsid w:val="004E3FE8"/>
    <w:rsid w:val="004E4324"/>
    <w:rsid w:val="004E46DB"/>
    <w:rsid w:val="004E4D3D"/>
    <w:rsid w:val="004E66CF"/>
    <w:rsid w:val="004E6DA1"/>
    <w:rsid w:val="004E7C12"/>
    <w:rsid w:val="004F0F6C"/>
    <w:rsid w:val="004F19D6"/>
    <w:rsid w:val="004F2190"/>
    <w:rsid w:val="004F230C"/>
    <w:rsid w:val="004F2A70"/>
    <w:rsid w:val="004F2E46"/>
    <w:rsid w:val="004F3611"/>
    <w:rsid w:val="004F4180"/>
    <w:rsid w:val="004F41BA"/>
    <w:rsid w:val="004F536F"/>
    <w:rsid w:val="004F56A6"/>
    <w:rsid w:val="004F65AB"/>
    <w:rsid w:val="004F6CA6"/>
    <w:rsid w:val="004F6DA8"/>
    <w:rsid w:val="004F74A1"/>
    <w:rsid w:val="00500B77"/>
    <w:rsid w:val="00501951"/>
    <w:rsid w:val="00501D06"/>
    <w:rsid w:val="00501E29"/>
    <w:rsid w:val="00502101"/>
    <w:rsid w:val="00503403"/>
    <w:rsid w:val="00503491"/>
    <w:rsid w:val="00503D96"/>
    <w:rsid w:val="00504753"/>
    <w:rsid w:val="00504F6A"/>
    <w:rsid w:val="00505977"/>
    <w:rsid w:val="00506744"/>
    <w:rsid w:val="0050744C"/>
    <w:rsid w:val="00507B56"/>
    <w:rsid w:val="00510EC3"/>
    <w:rsid w:val="005122D1"/>
    <w:rsid w:val="00512724"/>
    <w:rsid w:val="00514385"/>
    <w:rsid w:val="00514A81"/>
    <w:rsid w:val="00514BC3"/>
    <w:rsid w:val="00515B28"/>
    <w:rsid w:val="005203D2"/>
    <w:rsid w:val="00520C3B"/>
    <w:rsid w:val="00521566"/>
    <w:rsid w:val="00522202"/>
    <w:rsid w:val="00522C66"/>
    <w:rsid w:val="0052306F"/>
    <w:rsid w:val="005245FB"/>
    <w:rsid w:val="00524669"/>
    <w:rsid w:val="005247F1"/>
    <w:rsid w:val="00524964"/>
    <w:rsid w:val="0052538F"/>
    <w:rsid w:val="00525877"/>
    <w:rsid w:val="00526339"/>
    <w:rsid w:val="00526EDD"/>
    <w:rsid w:val="0052718A"/>
    <w:rsid w:val="005276C8"/>
    <w:rsid w:val="00527CD5"/>
    <w:rsid w:val="0053245D"/>
    <w:rsid w:val="0053275B"/>
    <w:rsid w:val="0053306B"/>
    <w:rsid w:val="00533AF7"/>
    <w:rsid w:val="00534AA0"/>
    <w:rsid w:val="00535011"/>
    <w:rsid w:val="00535207"/>
    <w:rsid w:val="00535845"/>
    <w:rsid w:val="00535CF4"/>
    <w:rsid w:val="00535DA2"/>
    <w:rsid w:val="005376A5"/>
    <w:rsid w:val="005378A4"/>
    <w:rsid w:val="00537FDC"/>
    <w:rsid w:val="005401F7"/>
    <w:rsid w:val="0054080A"/>
    <w:rsid w:val="00541454"/>
    <w:rsid w:val="005414F4"/>
    <w:rsid w:val="005416D1"/>
    <w:rsid w:val="00541E89"/>
    <w:rsid w:val="00541F20"/>
    <w:rsid w:val="00542332"/>
    <w:rsid w:val="00542349"/>
    <w:rsid w:val="00542A24"/>
    <w:rsid w:val="00543497"/>
    <w:rsid w:val="00544098"/>
    <w:rsid w:val="00544DB5"/>
    <w:rsid w:val="0054592A"/>
    <w:rsid w:val="00545970"/>
    <w:rsid w:val="00546423"/>
    <w:rsid w:val="0054792D"/>
    <w:rsid w:val="00550D80"/>
    <w:rsid w:val="00550F1E"/>
    <w:rsid w:val="00551420"/>
    <w:rsid w:val="005519BE"/>
    <w:rsid w:val="00551EC7"/>
    <w:rsid w:val="005533F3"/>
    <w:rsid w:val="005534BA"/>
    <w:rsid w:val="00553E22"/>
    <w:rsid w:val="005565F2"/>
    <w:rsid w:val="00556690"/>
    <w:rsid w:val="00556D78"/>
    <w:rsid w:val="0055771A"/>
    <w:rsid w:val="00560E60"/>
    <w:rsid w:val="00561FEC"/>
    <w:rsid w:val="00563333"/>
    <w:rsid w:val="00563430"/>
    <w:rsid w:val="00563EC3"/>
    <w:rsid w:val="0056456A"/>
    <w:rsid w:val="005712F4"/>
    <w:rsid w:val="00572473"/>
    <w:rsid w:val="00572B90"/>
    <w:rsid w:val="00573CAB"/>
    <w:rsid w:val="0057469B"/>
    <w:rsid w:val="005750ED"/>
    <w:rsid w:val="00575133"/>
    <w:rsid w:val="005752F6"/>
    <w:rsid w:val="005758FB"/>
    <w:rsid w:val="00576CE5"/>
    <w:rsid w:val="005776C6"/>
    <w:rsid w:val="005779E2"/>
    <w:rsid w:val="00581BB2"/>
    <w:rsid w:val="00582CE8"/>
    <w:rsid w:val="005835BE"/>
    <w:rsid w:val="005845AF"/>
    <w:rsid w:val="00584989"/>
    <w:rsid w:val="0058544E"/>
    <w:rsid w:val="00587DDD"/>
    <w:rsid w:val="00592789"/>
    <w:rsid w:val="005927AC"/>
    <w:rsid w:val="005937DE"/>
    <w:rsid w:val="00593DB8"/>
    <w:rsid w:val="00595042"/>
    <w:rsid w:val="00596930"/>
    <w:rsid w:val="005969DB"/>
    <w:rsid w:val="00597CFF"/>
    <w:rsid w:val="00597EB1"/>
    <w:rsid w:val="00597F6C"/>
    <w:rsid w:val="005A127D"/>
    <w:rsid w:val="005A264A"/>
    <w:rsid w:val="005A36B6"/>
    <w:rsid w:val="005A3D02"/>
    <w:rsid w:val="005A410F"/>
    <w:rsid w:val="005A5971"/>
    <w:rsid w:val="005A5AD4"/>
    <w:rsid w:val="005A5C9F"/>
    <w:rsid w:val="005A5E13"/>
    <w:rsid w:val="005A62E1"/>
    <w:rsid w:val="005A6DF9"/>
    <w:rsid w:val="005B00E3"/>
    <w:rsid w:val="005B0F3A"/>
    <w:rsid w:val="005B1419"/>
    <w:rsid w:val="005B1541"/>
    <w:rsid w:val="005B1CCD"/>
    <w:rsid w:val="005B2AE6"/>
    <w:rsid w:val="005B4595"/>
    <w:rsid w:val="005B4693"/>
    <w:rsid w:val="005B4BBC"/>
    <w:rsid w:val="005B6651"/>
    <w:rsid w:val="005B6CD7"/>
    <w:rsid w:val="005B794F"/>
    <w:rsid w:val="005C02B9"/>
    <w:rsid w:val="005C0314"/>
    <w:rsid w:val="005C1757"/>
    <w:rsid w:val="005C2B44"/>
    <w:rsid w:val="005C4C75"/>
    <w:rsid w:val="005C58F0"/>
    <w:rsid w:val="005C6EED"/>
    <w:rsid w:val="005C76F9"/>
    <w:rsid w:val="005C779B"/>
    <w:rsid w:val="005C7813"/>
    <w:rsid w:val="005C7D3B"/>
    <w:rsid w:val="005D04CA"/>
    <w:rsid w:val="005D1094"/>
    <w:rsid w:val="005D171C"/>
    <w:rsid w:val="005D2752"/>
    <w:rsid w:val="005D45D3"/>
    <w:rsid w:val="005D7220"/>
    <w:rsid w:val="005E0F8F"/>
    <w:rsid w:val="005E1BF0"/>
    <w:rsid w:val="005E1C97"/>
    <w:rsid w:val="005E5BEA"/>
    <w:rsid w:val="005E7088"/>
    <w:rsid w:val="005E717A"/>
    <w:rsid w:val="005E7370"/>
    <w:rsid w:val="005E7E8E"/>
    <w:rsid w:val="005F1379"/>
    <w:rsid w:val="005F211B"/>
    <w:rsid w:val="005F29CA"/>
    <w:rsid w:val="005F2F92"/>
    <w:rsid w:val="005F3598"/>
    <w:rsid w:val="005F397A"/>
    <w:rsid w:val="005F4093"/>
    <w:rsid w:val="005F43F0"/>
    <w:rsid w:val="005F4633"/>
    <w:rsid w:val="005F4EAF"/>
    <w:rsid w:val="005F6400"/>
    <w:rsid w:val="006003F4"/>
    <w:rsid w:val="00600436"/>
    <w:rsid w:val="00600F1E"/>
    <w:rsid w:val="00601210"/>
    <w:rsid w:val="00601624"/>
    <w:rsid w:val="00601E83"/>
    <w:rsid w:val="00602AB0"/>
    <w:rsid w:val="00602DBB"/>
    <w:rsid w:val="006031EE"/>
    <w:rsid w:val="00604071"/>
    <w:rsid w:val="00605010"/>
    <w:rsid w:val="00605354"/>
    <w:rsid w:val="006062C3"/>
    <w:rsid w:val="0060648A"/>
    <w:rsid w:val="00606927"/>
    <w:rsid w:val="00607166"/>
    <w:rsid w:val="00607363"/>
    <w:rsid w:val="00611207"/>
    <w:rsid w:val="00612D7F"/>
    <w:rsid w:val="00613235"/>
    <w:rsid w:val="00613718"/>
    <w:rsid w:val="006139AA"/>
    <w:rsid w:val="00613ECA"/>
    <w:rsid w:val="00614265"/>
    <w:rsid w:val="006146EC"/>
    <w:rsid w:val="00614BD9"/>
    <w:rsid w:val="0061628F"/>
    <w:rsid w:val="006168B9"/>
    <w:rsid w:val="00617084"/>
    <w:rsid w:val="00617558"/>
    <w:rsid w:val="00620006"/>
    <w:rsid w:val="00620BA2"/>
    <w:rsid w:val="00620EFA"/>
    <w:rsid w:val="00621894"/>
    <w:rsid w:val="00622A79"/>
    <w:rsid w:val="00622C0F"/>
    <w:rsid w:val="00624025"/>
    <w:rsid w:val="00624D76"/>
    <w:rsid w:val="00625413"/>
    <w:rsid w:val="006255CC"/>
    <w:rsid w:val="006259BB"/>
    <w:rsid w:val="00625DBD"/>
    <w:rsid w:val="00626A6C"/>
    <w:rsid w:val="00626CA9"/>
    <w:rsid w:val="00627A89"/>
    <w:rsid w:val="0063086C"/>
    <w:rsid w:val="006308C4"/>
    <w:rsid w:val="0063220F"/>
    <w:rsid w:val="00633068"/>
    <w:rsid w:val="00634D09"/>
    <w:rsid w:val="00635D88"/>
    <w:rsid w:val="006378CD"/>
    <w:rsid w:val="00637EF3"/>
    <w:rsid w:val="006418A5"/>
    <w:rsid w:val="00643014"/>
    <w:rsid w:val="0064399E"/>
    <w:rsid w:val="00644710"/>
    <w:rsid w:val="00644E8D"/>
    <w:rsid w:val="00646E72"/>
    <w:rsid w:val="006475B8"/>
    <w:rsid w:val="0064784D"/>
    <w:rsid w:val="00647FE5"/>
    <w:rsid w:val="00651253"/>
    <w:rsid w:val="006517D5"/>
    <w:rsid w:val="00651813"/>
    <w:rsid w:val="00651D1C"/>
    <w:rsid w:val="0065285C"/>
    <w:rsid w:val="00652AE1"/>
    <w:rsid w:val="0065496D"/>
    <w:rsid w:val="0065509A"/>
    <w:rsid w:val="0065521E"/>
    <w:rsid w:val="00656829"/>
    <w:rsid w:val="00656DC9"/>
    <w:rsid w:val="00657707"/>
    <w:rsid w:val="00662E12"/>
    <w:rsid w:val="00662EBE"/>
    <w:rsid w:val="00662F31"/>
    <w:rsid w:val="00663706"/>
    <w:rsid w:val="00664A5E"/>
    <w:rsid w:val="00665A13"/>
    <w:rsid w:val="0066684A"/>
    <w:rsid w:val="00666924"/>
    <w:rsid w:val="006676AD"/>
    <w:rsid w:val="00667BF0"/>
    <w:rsid w:val="006705E5"/>
    <w:rsid w:val="00670865"/>
    <w:rsid w:val="00670F0B"/>
    <w:rsid w:val="0067108B"/>
    <w:rsid w:val="00672482"/>
    <w:rsid w:val="00672753"/>
    <w:rsid w:val="00672847"/>
    <w:rsid w:val="00673138"/>
    <w:rsid w:val="00674B52"/>
    <w:rsid w:val="00676BD7"/>
    <w:rsid w:val="00680167"/>
    <w:rsid w:val="00681BBC"/>
    <w:rsid w:val="00682E38"/>
    <w:rsid w:val="0068447B"/>
    <w:rsid w:val="00684AC6"/>
    <w:rsid w:val="00685469"/>
    <w:rsid w:val="006859CA"/>
    <w:rsid w:val="0068687C"/>
    <w:rsid w:val="00687763"/>
    <w:rsid w:val="00690F71"/>
    <w:rsid w:val="00691B90"/>
    <w:rsid w:val="00691C66"/>
    <w:rsid w:val="0069257F"/>
    <w:rsid w:val="00692E35"/>
    <w:rsid w:val="006931AC"/>
    <w:rsid w:val="00694001"/>
    <w:rsid w:val="0069433B"/>
    <w:rsid w:val="0069457E"/>
    <w:rsid w:val="006945C3"/>
    <w:rsid w:val="00694ADD"/>
    <w:rsid w:val="00695064"/>
    <w:rsid w:val="0069786D"/>
    <w:rsid w:val="00697CF9"/>
    <w:rsid w:val="00697F50"/>
    <w:rsid w:val="006A2832"/>
    <w:rsid w:val="006A2E0C"/>
    <w:rsid w:val="006A2F12"/>
    <w:rsid w:val="006A32FC"/>
    <w:rsid w:val="006A4498"/>
    <w:rsid w:val="006A495D"/>
    <w:rsid w:val="006A564C"/>
    <w:rsid w:val="006B022D"/>
    <w:rsid w:val="006B0C26"/>
    <w:rsid w:val="006B1F87"/>
    <w:rsid w:val="006B229A"/>
    <w:rsid w:val="006B2317"/>
    <w:rsid w:val="006B2876"/>
    <w:rsid w:val="006B28F8"/>
    <w:rsid w:val="006B29D6"/>
    <w:rsid w:val="006B3492"/>
    <w:rsid w:val="006B3AA8"/>
    <w:rsid w:val="006B4063"/>
    <w:rsid w:val="006B5429"/>
    <w:rsid w:val="006B6C26"/>
    <w:rsid w:val="006B78AD"/>
    <w:rsid w:val="006C0299"/>
    <w:rsid w:val="006C0728"/>
    <w:rsid w:val="006C1126"/>
    <w:rsid w:val="006C1494"/>
    <w:rsid w:val="006C3B50"/>
    <w:rsid w:val="006C3CCD"/>
    <w:rsid w:val="006C3D7D"/>
    <w:rsid w:val="006C5499"/>
    <w:rsid w:val="006C5807"/>
    <w:rsid w:val="006C7FDC"/>
    <w:rsid w:val="006D0B03"/>
    <w:rsid w:val="006D13F7"/>
    <w:rsid w:val="006D2D48"/>
    <w:rsid w:val="006D2DC4"/>
    <w:rsid w:val="006D3B66"/>
    <w:rsid w:val="006D5645"/>
    <w:rsid w:val="006D5A25"/>
    <w:rsid w:val="006D6ECC"/>
    <w:rsid w:val="006D715B"/>
    <w:rsid w:val="006D727F"/>
    <w:rsid w:val="006E0043"/>
    <w:rsid w:val="006E0CC6"/>
    <w:rsid w:val="006E12CB"/>
    <w:rsid w:val="006E1791"/>
    <w:rsid w:val="006E20D2"/>
    <w:rsid w:val="006E4777"/>
    <w:rsid w:val="006E590E"/>
    <w:rsid w:val="006E5D27"/>
    <w:rsid w:val="006E6AC1"/>
    <w:rsid w:val="006E7E4D"/>
    <w:rsid w:val="006E7EFA"/>
    <w:rsid w:val="006F0AD5"/>
    <w:rsid w:val="006F0E9F"/>
    <w:rsid w:val="006F1842"/>
    <w:rsid w:val="006F1CB3"/>
    <w:rsid w:val="006F1E71"/>
    <w:rsid w:val="006F3884"/>
    <w:rsid w:val="006F3DA6"/>
    <w:rsid w:val="006F4AE8"/>
    <w:rsid w:val="006F56DF"/>
    <w:rsid w:val="006F5E2A"/>
    <w:rsid w:val="006F6854"/>
    <w:rsid w:val="006F73EA"/>
    <w:rsid w:val="006F7830"/>
    <w:rsid w:val="00701D95"/>
    <w:rsid w:val="00703563"/>
    <w:rsid w:val="007035CC"/>
    <w:rsid w:val="007038CB"/>
    <w:rsid w:val="00703DE8"/>
    <w:rsid w:val="007041ED"/>
    <w:rsid w:val="0070475B"/>
    <w:rsid w:val="00704EAD"/>
    <w:rsid w:val="00706289"/>
    <w:rsid w:val="00706C66"/>
    <w:rsid w:val="00710D84"/>
    <w:rsid w:val="0071162E"/>
    <w:rsid w:val="0071208C"/>
    <w:rsid w:val="00713665"/>
    <w:rsid w:val="00713D94"/>
    <w:rsid w:val="00713DEC"/>
    <w:rsid w:val="0071407D"/>
    <w:rsid w:val="00721623"/>
    <w:rsid w:val="00722C99"/>
    <w:rsid w:val="00723498"/>
    <w:rsid w:val="0072352A"/>
    <w:rsid w:val="00723C37"/>
    <w:rsid w:val="00724187"/>
    <w:rsid w:val="00724871"/>
    <w:rsid w:val="0072523B"/>
    <w:rsid w:val="0072551D"/>
    <w:rsid w:val="007255DA"/>
    <w:rsid w:val="00725BC6"/>
    <w:rsid w:val="00725C05"/>
    <w:rsid w:val="00726643"/>
    <w:rsid w:val="00727248"/>
    <w:rsid w:val="00727955"/>
    <w:rsid w:val="00730937"/>
    <w:rsid w:val="007316A5"/>
    <w:rsid w:val="00732164"/>
    <w:rsid w:val="007321A4"/>
    <w:rsid w:val="00733C47"/>
    <w:rsid w:val="007341BF"/>
    <w:rsid w:val="007345E4"/>
    <w:rsid w:val="00735421"/>
    <w:rsid w:val="00735C8A"/>
    <w:rsid w:val="00736448"/>
    <w:rsid w:val="007366B8"/>
    <w:rsid w:val="00736BAC"/>
    <w:rsid w:val="00736CF1"/>
    <w:rsid w:val="00737175"/>
    <w:rsid w:val="00737CAA"/>
    <w:rsid w:val="00737E6D"/>
    <w:rsid w:val="00740928"/>
    <w:rsid w:val="00741544"/>
    <w:rsid w:val="00743820"/>
    <w:rsid w:val="007445E2"/>
    <w:rsid w:val="00744D97"/>
    <w:rsid w:val="007468B0"/>
    <w:rsid w:val="0074698B"/>
    <w:rsid w:val="007469A5"/>
    <w:rsid w:val="00747A3B"/>
    <w:rsid w:val="00747F2F"/>
    <w:rsid w:val="00750216"/>
    <w:rsid w:val="00750AF1"/>
    <w:rsid w:val="007514A2"/>
    <w:rsid w:val="007521EE"/>
    <w:rsid w:val="007523BA"/>
    <w:rsid w:val="00753218"/>
    <w:rsid w:val="00753A8F"/>
    <w:rsid w:val="00753C85"/>
    <w:rsid w:val="007546C8"/>
    <w:rsid w:val="00754BB6"/>
    <w:rsid w:val="00754C65"/>
    <w:rsid w:val="007554FB"/>
    <w:rsid w:val="007567CB"/>
    <w:rsid w:val="00757013"/>
    <w:rsid w:val="00757487"/>
    <w:rsid w:val="007606F9"/>
    <w:rsid w:val="0076170A"/>
    <w:rsid w:val="00764C84"/>
    <w:rsid w:val="0076549A"/>
    <w:rsid w:val="007654F6"/>
    <w:rsid w:val="007663CA"/>
    <w:rsid w:val="00767D81"/>
    <w:rsid w:val="00767DCE"/>
    <w:rsid w:val="00770662"/>
    <w:rsid w:val="007707B7"/>
    <w:rsid w:val="00771A13"/>
    <w:rsid w:val="00771A69"/>
    <w:rsid w:val="00771E00"/>
    <w:rsid w:val="00771F69"/>
    <w:rsid w:val="007721DB"/>
    <w:rsid w:val="0077248A"/>
    <w:rsid w:val="00773196"/>
    <w:rsid w:val="00774E42"/>
    <w:rsid w:val="00775E74"/>
    <w:rsid w:val="0077702A"/>
    <w:rsid w:val="00777857"/>
    <w:rsid w:val="0078034C"/>
    <w:rsid w:val="00780383"/>
    <w:rsid w:val="0078163E"/>
    <w:rsid w:val="0078323A"/>
    <w:rsid w:val="00783275"/>
    <w:rsid w:val="00783DDE"/>
    <w:rsid w:val="007849F6"/>
    <w:rsid w:val="00787320"/>
    <w:rsid w:val="00787A63"/>
    <w:rsid w:val="00787DAE"/>
    <w:rsid w:val="007918BF"/>
    <w:rsid w:val="00791A1E"/>
    <w:rsid w:val="00791D14"/>
    <w:rsid w:val="00793737"/>
    <w:rsid w:val="00794324"/>
    <w:rsid w:val="007944BD"/>
    <w:rsid w:val="0079485C"/>
    <w:rsid w:val="00794C57"/>
    <w:rsid w:val="00797322"/>
    <w:rsid w:val="007A0E5C"/>
    <w:rsid w:val="007A17E9"/>
    <w:rsid w:val="007A1A39"/>
    <w:rsid w:val="007A2377"/>
    <w:rsid w:val="007A3032"/>
    <w:rsid w:val="007A358F"/>
    <w:rsid w:val="007A381D"/>
    <w:rsid w:val="007A38E4"/>
    <w:rsid w:val="007A491A"/>
    <w:rsid w:val="007A6FDC"/>
    <w:rsid w:val="007A7561"/>
    <w:rsid w:val="007A767E"/>
    <w:rsid w:val="007A7D8E"/>
    <w:rsid w:val="007A7F09"/>
    <w:rsid w:val="007B12A5"/>
    <w:rsid w:val="007B17D6"/>
    <w:rsid w:val="007B1951"/>
    <w:rsid w:val="007B1968"/>
    <w:rsid w:val="007B1987"/>
    <w:rsid w:val="007B2077"/>
    <w:rsid w:val="007B3E38"/>
    <w:rsid w:val="007B4013"/>
    <w:rsid w:val="007B5A28"/>
    <w:rsid w:val="007B5A8A"/>
    <w:rsid w:val="007B6BF5"/>
    <w:rsid w:val="007B6DF5"/>
    <w:rsid w:val="007B78FE"/>
    <w:rsid w:val="007C12D3"/>
    <w:rsid w:val="007C13BC"/>
    <w:rsid w:val="007C1739"/>
    <w:rsid w:val="007C1D8E"/>
    <w:rsid w:val="007C2641"/>
    <w:rsid w:val="007C2C7E"/>
    <w:rsid w:val="007C74BC"/>
    <w:rsid w:val="007C782F"/>
    <w:rsid w:val="007D3568"/>
    <w:rsid w:val="007D3EE7"/>
    <w:rsid w:val="007D3F6A"/>
    <w:rsid w:val="007D476F"/>
    <w:rsid w:val="007D4E6C"/>
    <w:rsid w:val="007D56C9"/>
    <w:rsid w:val="007D5E84"/>
    <w:rsid w:val="007D68FB"/>
    <w:rsid w:val="007E0B6B"/>
    <w:rsid w:val="007E0DF8"/>
    <w:rsid w:val="007E19BD"/>
    <w:rsid w:val="007E1DAE"/>
    <w:rsid w:val="007E259D"/>
    <w:rsid w:val="007E31BF"/>
    <w:rsid w:val="007E3B5A"/>
    <w:rsid w:val="007E4376"/>
    <w:rsid w:val="007E4841"/>
    <w:rsid w:val="007E485A"/>
    <w:rsid w:val="007E489C"/>
    <w:rsid w:val="007E5607"/>
    <w:rsid w:val="007E5D4E"/>
    <w:rsid w:val="007E6D86"/>
    <w:rsid w:val="007E789B"/>
    <w:rsid w:val="007E78EF"/>
    <w:rsid w:val="007F13C6"/>
    <w:rsid w:val="007F32B3"/>
    <w:rsid w:val="007F337F"/>
    <w:rsid w:val="007F3D00"/>
    <w:rsid w:val="007F5306"/>
    <w:rsid w:val="007F6336"/>
    <w:rsid w:val="007F7006"/>
    <w:rsid w:val="008001F4"/>
    <w:rsid w:val="0080036A"/>
    <w:rsid w:val="008007A6"/>
    <w:rsid w:val="00800D7A"/>
    <w:rsid w:val="00801CC1"/>
    <w:rsid w:val="0080273D"/>
    <w:rsid w:val="0080306F"/>
    <w:rsid w:val="008033C8"/>
    <w:rsid w:val="00803490"/>
    <w:rsid w:val="00803C89"/>
    <w:rsid w:val="00804148"/>
    <w:rsid w:val="008046B4"/>
    <w:rsid w:val="008046EE"/>
    <w:rsid w:val="008051BD"/>
    <w:rsid w:val="00805350"/>
    <w:rsid w:val="00805BB5"/>
    <w:rsid w:val="008072D5"/>
    <w:rsid w:val="00807A65"/>
    <w:rsid w:val="00811100"/>
    <w:rsid w:val="00816409"/>
    <w:rsid w:val="008168F8"/>
    <w:rsid w:val="00816BD2"/>
    <w:rsid w:val="00816BE2"/>
    <w:rsid w:val="0081756B"/>
    <w:rsid w:val="00817BB5"/>
    <w:rsid w:val="00820C8D"/>
    <w:rsid w:val="00820CC9"/>
    <w:rsid w:val="00821612"/>
    <w:rsid w:val="0082216C"/>
    <w:rsid w:val="00822D68"/>
    <w:rsid w:val="00822EB4"/>
    <w:rsid w:val="0082397B"/>
    <w:rsid w:val="00823AB8"/>
    <w:rsid w:val="00823C12"/>
    <w:rsid w:val="0082457F"/>
    <w:rsid w:val="00825339"/>
    <w:rsid w:val="008259D5"/>
    <w:rsid w:val="00825DB8"/>
    <w:rsid w:val="00825DEF"/>
    <w:rsid w:val="00826228"/>
    <w:rsid w:val="00826B5B"/>
    <w:rsid w:val="008278DE"/>
    <w:rsid w:val="00830109"/>
    <w:rsid w:val="008306C0"/>
    <w:rsid w:val="00830BAF"/>
    <w:rsid w:val="00831334"/>
    <w:rsid w:val="00831709"/>
    <w:rsid w:val="008339A1"/>
    <w:rsid w:val="008339F3"/>
    <w:rsid w:val="0083432F"/>
    <w:rsid w:val="00835A63"/>
    <w:rsid w:val="00835BDF"/>
    <w:rsid w:val="00836AB4"/>
    <w:rsid w:val="00837E02"/>
    <w:rsid w:val="008412FF"/>
    <w:rsid w:val="00842658"/>
    <w:rsid w:val="0084341F"/>
    <w:rsid w:val="0084376F"/>
    <w:rsid w:val="00843B2F"/>
    <w:rsid w:val="00844405"/>
    <w:rsid w:val="00845812"/>
    <w:rsid w:val="0084601D"/>
    <w:rsid w:val="00846392"/>
    <w:rsid w:val="00847955"/>
    <w:rsid w:val="00847C19"/>
    <w:rsid w:val="00847E1C"/>
    <w:rsid w:val="008506E9"/>
    <w:rsid w:val="00850BF6"/>
    <w:rsid w:val="008517D0"/>
    <w:rsid w:val="008525FC"/>
    <w:rsid w:val="00852A1E"/>
    <w:rsid w:val="00853544"/>
    <w:rsid w:val="0085365C"/>
    <w:rsid w:val="00856E96"/>
    <w:rsid w:val="008570A5"/>
    <w:rsid w:val="00860679"/>
    <w:rsid w:val="00860BCC"/>
    <w:rsid w:val="0086114B"/>
    <w:rsid w:val="00861FA9"/>
    <w:rsid w:val="00864999"/>
    <w:rsid w:val="00870379"/>
    <w:rsid w:val="0087071F"/>
    <w:rsid w:val="0087111B"/>
    <w:rsid w:val="008711D2"/>
    <w:rsid w:val="00871A2C"/>
    <w:rsid w:val="008724DD"/>
    <w:rsid w:val="00872522"/>
    <w:rsid w:val="00872669"/>
    <w:rsid w:val="00872823"/>
    <w:rsid w:val="0087301B"/>
    <w:rsid w:val="008738CC"/>
    <w:rsid w:val="00873AA3"/>
    <w:rsid w:val="008742E2"/>
    <w:rsid w:val="00874DB6"/>
    <w:rsid w:val="0087529B"/>
    <w:rsid w:val="008775E3"/>
    <w:rsid w:val="00877C36"/>
    <w:rsid w:val="00877CCF"/>
    <w:rsid w:val="00880369"/>
    <w:rsid w:val="00880F0F"/>
    <w:rsid w:val="00881086"/>
    <w:rsid w:val="008825AC"/>
    <w:rsid w:val="008825CF"/>
    <w:rsid w:val="00883B8D"/>
    <w:rsid w:val="008841DB"/>
    <w:rsid w:val="0088465D"/>
    <w:rsid w:val="00885F47"/>
    <w:rsid w:val="00890915"/>
    <w:rsid w:val="008913A5"/>
    <w:rsid w:val="00892693"/>
    <w:rsid w:val="008931DE"/>
    <w:rsid w:val="0089378B"/>
    <w:rsid w:val="00893DAE"/>
    <w:rsid w:val="008955E6"/>
    <w:rsid w:val="00895A4F"/>
    <w:rsid w:val="0089699A"/>
    <w:rsid w:val="008969FB"/>
    <w:rsid w:val="008A19EA"/>
    <w:rsid w:val="008A1A0C"/>
    <w:rsid w:val="008A32BB"/>
    <w:rsid w:val="008A397F"/>
    <w:rsid w:val="008A47FC"/>
    <w:rsid w:val="008A50C3"/>
    <w:rsid w:val="008A5439"/>
    <w:rsid w:val="008A580B"/>
    <w:rsid w:val="008A6B81"/>
    <w:rsid w:val="008A7A1D"/>
    <w:rsid w:val="008A7EFA"/>
    <w:rsid w:val="008B0811"/>
    <w:rsid w:val="008B0EA9"/>
    <w:rsid w:val="008B3435"/>
    <w:rsid w:val="008B36F7"/>
    <w:rsid w:val="008B3A85"/>
    <w:rsid w:val="008B3CD3"/>
    <w:rsid w:val="008B42AF"/>
    <w:rsid w:val="008B4961"/>
    <w:rsid w:val="008B5085"/>
    <w:rsid w:val="008B577D"/>
    <w:rsid w:val="008B5B5D"/>
    <w:rsid w:val="008B67BF"/>
    <w:rsid w:val="008B7F06"/>
    <w:rsid w:val="008C0706"/>
    <w:rsid w:val="008C1018"/>
    <w:rsid w:val="008C128E"/>
    <w:rsid w:val="008C176C"/>
    <w:rsid w:val="008C1C42"/>
    <w:rsid w:val="008C1DD6"/>
    <w:rsid w:val="008C20C5"/>
    <w:rsid w:val="008C250C"/>
    <w:rsid w:val="008C2963"/>
    <w:rsid w:val="008C3FA3"/>
    <w:rsid w:val="008C459F"/>
    <w:rsid w:val="008C4D02"/>
    <w:rsid w:val="008C4EB6"/>
    <w:rsid w:val="008C56FE"/>
    <w:rsid w:val="008C65C4"/>
    <w:rsid w:val="008C673B"/>
    <w:rsid w:val="008C67F7"/>
    <w:rsid w:val="008C74E8"/>
    <w:rsid w:val="008D2323"/>
    <w:rsid w:val="008D2F2B"/>
    <w:rsid w:val="008D33B7"/>
    <w:rsid w:val="008D341C"/>
    <w:rsid w:val="008D3444"/>
    <w:rsid w:val="008D476E"/>
    <w:rsid w:val="008D5419"/>
    <w:rsid w:val="008D78BA"/>
    <w:rsid w:val="008E07CA"/>
    <w:rsid w:val="008E07E7"/>
    <w:rsid w:val="008E0ACB"/>
    <w:rsid w:val="008E0F64"/>
    <w:rsid w:val="008E1DFA"/>
    <w:rsid w:val="008E2745"/>
    <w:rsid w:val="008E2C74"/>
    <w:rsid w:val="008E35A4"/>
    <w:rsid w:val="008E37DF"/>
    <w:rsid w:val="008E3CD0"/>
    <w:rsid w:val="008E42D4"/>
    <w:rsid w:val="008E4EB9"/>
    <w:rsid w:val="008E61CD"/>
    <w:rsid w:val="008E7311"/>
    <w:rsid w:val="008E737E"/>
    <w:rsid w:val="008F0403"/>
    <w:rsid w:val="008F0C40"/>
    <w:rsid w:val="008F0D69"/>
    <w:rsid w:val="008F0EB3"/>
    <w:rsid w:val="008F0FCF"/>
    <w:rsid w:val="008F134B"/>
    <w:rsid w:val="008F1A67"/>
    <w:rsid w:val="008F201C"/>
    <w:rsid w:val="008F26AD"/>
    <w:rsid w:val="008F300D"/>
    <w:rsid w:val="008F3B3F"/>
    <w:rsid w:val="008F4925"/>
    <w:rsid w:val="008F4A6F"/>
    <w:rsid w:val="008F4B2D"/>
    <w:rsid w:val="008F56C2"/>
    <w:rsid w:val="008F6406"/>
    <w:rsid w:val="008F6CF8"/>
    <w:rsid w:val="009004E8"/>
    <w:rsid w:val="00900652"/>
    <w:rsid w:val="00900F28"/>
    <w:rsid w:val="009047B7"/>
    <w:rsid w:val="00904FD9"/>
    <w:rsid w:val="00905CBB"/>
    <w:rsid w:val="0090647B"/>
    <w:rsid w:val="009067E0"/>
    <w:rsid w:val="009077C9"/>
    <w:rsid w:val="009079A2"/>
    <w:rsid w:val="0091020C"/>
    <w:rsid w:val="00910327"/>
    <w:rsid w:val="00910A68"/>
    <w:rsid w:val="00911CD1"/>
    <w:rsid w:val="00913E55"/>
    <w:rsid w:val="009150D7"/>
    <w:rsid w:val="0091527D"/>
    <w:rsid w:val="00915B05"/>
    <w:rsid w:val="009164AA"/>
    <w:rsid w:val="00916B72"/>
    <w:rsid w:val="0091755C"/>
    <w:rsid w:val="00921350"/>
    <w:rsid w:val="009216C8"/>
    <w:rsid w:val="0092309B"/>
    <w:rsid w:val="00923BA9"/>
    <w:rsid w:val="009252B8"/>
    <w:rsid w:val="009256E0"/>
    <w:rsid w:val="00926ADD"/>
    <w:rsid w:val="00927336"/>
    <w:rsid w:val="00931368"/>
    <w:rsid w:val="00931AF0"/>
    <w:rsid w:val="009322BB"/>
    <w:rsid w:val="0093231D"/>
    <w:rsid w:val="00932A09"/>
    <w:rsid w:val="0093390E"/>
    <w:rsid w:val="009351EF"/>
    <w:rsid w:val="00935DDB"/>
    <w:rsid w:val="0093611D"/>
    <w:rsid w:val="009367D6"/>
    <w:rsid w:val="00937E7E"/>
    <w:rsid w:val="009407EA"/>
    <w:rsid w:val="00940B27"/>
    <w:rsid w:val="00940ED4"/>
    <w:rsid w:val="00941524"/>
    <w:rsid w:val="00942232"/>
    <w:rsid w:val="009429DE"/>
    <w:rsid w:val="00943077"/>
    <w:rsid w:val="00943CF1"/>
    <w:rsid w:val="00944E1E"/>
    <w:rsid w:val="00945D5D"/>
    <w:rsid w:val="00946EEF"/>
    <w:rsid w:val="00947856"/>
    <w:rsid w:val="009478B5"/>
    <w:rsid w:val="00947D63"/>
    <w:rsid w:val="00951D2C"/>
    <w:rsid w:val="0095571C"/>
    <w:rsid w:val="00956171"/>
    <w:rsid w:val="00956716"/>
    <w:rsid w:val="00956EBA"/>
    <w:rsid w:val="009609AB"/>
    <w:rsid w:val="00961249"/>
    <w:rsid w:val="009613C7"/>
    <w:rsid w:val="00961578"/>
    <w:rsid w:val="00961662"/>
    <w:rsid w:val="00961989"/>
    <w:rsid w:val="00961C71"/>
    <w:rsid w:val="00961C99"/>
    <w:rsid w:val="00962CA3"/>
    <w:rsid w:val="00963077"/>
    <w:rsid w:val="0096311F"/>
    <w:rsid w:val="009633ED"/>
    <w:rsid w:val="00963799"/>
    <w:rsid w:val="00963BBA"/>
    <w:rsid w:val="00965250"/>
    <w:rsid w:val="00965B01"/>
    <w:rsid w:val="00966477"/>
    <w:rsid w:val="009667F1"/>
    <w:rsid w:val="00966C82"/>
    <w:rsid w:val="0096731F"/>
    <w:rsid w:val="00967BD1"/>
    <w:rsid w:val="00967E85"/>
    <w:rsid w:val="00970755"/>
    <w:rsid w:val="00971320"/>
    <w:rsid w:val="00971B1F"/>
    <w:rsid w:val="00975743"/>
    <w:rsid w:val="00975FE0"/>
    <w:rsid w:val="0097648F"/>
    <w:rsid w:val="009770D0"/>
    <w:rsid w:val="00977F35"/>
    <w:rsid w:val="00980131"/>
    <w:rsid w:val="009809C3"/>
    <w:rsid w:val="00980D79"/>
    <w:rsid w:val="009812EC"/>
    <w:rsid w:val="00981BB9"/>
    <w:rsid w:val="00981BD0"/>
    <w:rsid w:val="00982937"/>
    <w:rsid w:val="0098475D"/>
    <w:rsid w:val="009858A8"/>
    <w:rsid w:val="00986A1E"/>
    <w:rsid w:val="00991653"/>
    <w:rsid w:val="00992AA9"/>
    <w:rsid w:val="00994B8A"/>
    <w:rsid w:val="00995DB7"/>
    <w:rsid w:val="00997573"/>
    <w:rsid w:val="00997FC2"/>
    <w:rsid w:val="009A0685"/>
    <w:rsid w:val="009A0CB6"/>
    <w:rsid w:val="009A15B7"/>
    <w:rsid w:val="009A217E"/>
    <w:rsid w:val="009A21C0"/>
    <w:rsid w:val="009A2390"/>
    <w:rsid w:val="009A2DCF"/>
    <w:rsid w:val="009A34F1"/>
    <w:rsid w:val="009A3F45"/>
    <w:rsid w:val="009A4011"/>
    <w:rsid w:val="009A4B7F"/>
    <w:rsid w:val="009A5CEA"/>
    <w:rsid w:val="009A6451"/>
    <w:rsid w:val="009A708B"/>
    <w:rsid w:val="009A7B61"/>
    <w:rsid w:val="009B0744"/>
    <w:rsid w:val="009B09C3"/>
    <w:rsid w:val="009B0A98"/>
    <w:rsid w:val="009B0D4D"/>
    <w:rsid w:val="009B1E61"/>
    <w:rsid w:val="009B3E0D"/>
    <w:rsid w:val="009B4140"/>
    <w:rsid w:val="009B505C"/>
    <w:rsid w:val="009B5B7F"/>
    <w:rsid w:val="009B5ED7"/>
    <w:rsid w:val="009B644A"/>
    <w:rsid w:val="009B7BC5"/>
    <w:rsid w:val="009B7C56"/>
    <w:rsid w:val="009C091D"/>
    <w:rsid w:val="009C09BD"/>
    <w:rsid w:val="009C0D3C"/>
    <w:rsid w:val="009C0EAE"/>
    <w:rsid w:val="009C14E8"/>
    <w:rsid w:val="009C1EC4"/>
    <w:rsid w:val="009C2139"/>
    <w:rsid w:val="009C2915"/>
    <w:rsid w:val="009C2E97"/>
    <w:rsid w:val="009C48EA"/>
    <w:rsid w:val="009C590E"/>
    <w:rsid w:val="009C624F"/>
    <w:rsid w:val="009C63EB"/>
    <w:rsid w:val="009C66DD"/>
    <w:rsid w:val="009C70BC"/>
    <w:rsid w:val="009C74D8"/>
    <w:rsid w:val="009C79B4"/>
    <w:rsid w:val="009D015D"/>
    <w:rsid w:val="009D0FE7"/>
    <w:rsid w:val="009D22FA"/>
    <w:rsid w:val="009D2340"/>
    <w:rsid w:val="009D24CF"/>
    <w:rsid w:val="009D26EF"/>
    <w:rsid w:val="009D2B12"/>
    <w:rsid w:val="009D30B8"/>
    <w:rsid w:val="009D3400"/>
    <w:rsid w:val="009D347B"/>
    <w:rsid w:val="009D3855"/>
    <w:rsid w:val="009D3E2D"/>
    <w:rsid w:val="009D4A1D"/>
    <w:rsid w:val="009D4CEE"/>
    <w:rsid w:val="009D4F29"/>
    <w:rsid w:val="009D5D45"/>
    <w:rsid w:val="009D5FB8"/>
    <w:rsid w:val="009D6151"/>
    <w:rsid w:val="009D7822"/>
    <w:rsid w:val="009D7B3B"/>
    <w:rsid w:val="009E0473"/>
    <w:rsid w:val="009E04F3"/>
    <w:rsid w:val="009E0BD1"/>
    <w:rsid w:val="009E111A"/>
    <w:rsid w:val="009E16F7"/>
    <w:rsid w:val="009E21CC"/>
    <w:rsid w:val="009E25B3"/>
    <w:rsid w:val="009E3C65"/>
    <w:rsid w:val="009E3CF1"/>
    <w:rsid w:val="009E470C"/>
    <w:rsid w:val="009E7135"/>
    <w:rsid w:val="009E7E36"/>
    <w:rsid w:val="009F0093"/>
    <w:rsid w:val="009F17B7"/>
    <w:rsid w:val="009F29F8"/>
    <w:rsid w:val="009F38B2"/>
    <w:rsid w:val="009F4B01"/>
    <w:rsid w:val="009F63E4"/>
    <w:rsid w:val="009F6AE0"/>
    <w:rsid w:val="009F6B2A"/>
    <w:rsid w:val="009F79B2"/>
    <w:rsid w:val="00A0048E"/>
    <w:rsid w:val="00A00CC4"/>
    <w:rsid w:val="00A01E11"/>
    <w:rsid w:val="00A02D76"/>
    <w:rsid w:val="00A02ED2"/>
    <w:rsid w:val="00A0366D"/>
    <w:rsid w:val="00A05BEB"/>
    <w:rsid w:val="00A07891"/>
    <w:rsid w:val="00A1017A"/>
    <w:rsid w:val="00A10ACD"/>
    <w:rsid w:val="00A110FA"/>
    <w:rsid w:val="00A120FB"/>
    <w:rsid w:val="00A12CB3"/>
    <w:rsid w:val="00A12EDE"/>
    <w:rsid w:val="00A13365"/>
    <w:rsid w:val="00A13CC1"/>
    <w:rsid w:val="00A13DA9"/>
    <w:rsid w:val="00A158B1"/>
    <w:rsid w:val="00A16E42"/>
    <w:rsid w:val="00A1735A"/>
    <w:rsid w:val="00A17772"/>
    <w:rsid w:val="00A17BCF"/>
    <w:rsid w:val="00A17CDE"/>
    <w:rsid w:val="00A201F9"/>
    <w:rsid w:val="00A21396"/>
    <w:rsid w:val="00A21BC3"/>
    <w:rsid w:val="00A21F43"/>
    <w:rsid w:val="00A22875"/>
    <w:rsid w:val="00A236A0"/>
    <w:rsid w:val="00A23E5D"/>
    <w:rsid w:val="00A240F0"/>
    <w:rsid w:val="00A2475F"/>
    <w:rsid w:val="00A24D0A"/>
    <w:rsid w:val="00A250F9"/>
    <w:rsid w:val="00A25314"/>
    <w:rsid w:val="00A2563E"/>
    <w:rsid w:val="00A25CC8"/>
    <w:rsid w:val="00A26291"/>
    <w:rsid w:val="00A2666D"/>
    <w:rsid w:val="00A26926"/>
    <w:rsid w:val="00A27DE9"/>
    <w:rsid w:val="00A3049D"/>
    <w:rsid w:val="00A30A72"/>
    <w:rsid w:val="00A30C5C"/>
    <w:rsid w:val="00A31369"/>
    <w:rsid w:val="00A3181E"/>
    <w:rsid w:val="00A334D7"/>
    <w:rsid w:val="00A34368"/>
    <w:rsid w:val="00A35C82"/>
    <w:rsid w:val="00A36500"/>
    <w:rsid w:val="00A36A1E"/>
    <w:rsid w:val="00A36CEA"/>
    <w:rsid w:val="00A37A73"/>
    <w:rsid w:val="00A37D3D"/>
    <w:rsid w:val="00A40136"/>
    <w:rsid w:val="00A4172E"/>
    <w:rsid w:val="00A419ED"/>
    <w:rsid w:val="00A41CC0"/>
    <w:rsid w:val="00A424B5"/>
    <w:rsid w:val="00A42B9F"/>
    <w:rsid w:val="00A44DB1"/>
    <w:rsid w:val="00A45671"/>
    <w:rsid w:val="00A468C1"/>
    <w:rsid w:val="00A4709B"/>
    <w:rsid w:val="00A4766B"/>
    <w:rsid w:val="00A477BA"/>
    <w:rsid w:val="00A5015B"/>
    <w:rsid w:val="00A52A89"/>
    <w:rsid w:val="00A53850"/>
    <w:rsid w:val="00A54166"/>
    <w:rsid w:val="00A55002"/>
    <w:rsid w:val="00A5537E"/>
    <w:rsid w:val="00A56635"/>
    <w:rsid w:val="00A56CFE"/>
    <w:rsid w:val="00A56E98"/>
    <w:rsid w:val="00A57147"/>
    <w:rsid w:val="00A574AE"/>
    <w:rsid w:val="00A57F4D"/>
    <w:rsid w:val="00A60FFE"/>
    <w:rsid w:val="00A61619"/>
    <w:rsid w:val="00A6163E"/>
    <w:rsid w:val="00A62062"/>
    <w:rsid w:val="00A62139"/>
    <w:rsid w:val="00A6311F"/>
    <w:rsid w:val="00A63592"/>
    <w:rsid w:val="00A63BFF"/>
    <w:rsid w:val="00A64E2B"/>
    <w:rsid w:val="00A64FC7"/>
    <w:rsid w:val="00A651FC"/>
    <w:rsid w:val="00A65344"/>
    <w:rsid w:val="00A65936"/>
    <w:rsid w:val="00A65C5B"/>
    <w:rsid w:val="00A6689B"/>
    <w:rsid w:val="00A66986"/>
    <w:rsid w:val="00A66CCF"/>
    <w:rsid w:val="00A66D85"/>
    <w:rsid w:val="00A671D1"/>
    <w:rsid w:val="00A6763A"/>
    <w:rsid w:val="00A70EBC"/>
    <w:rsid w:val="00A718BF"/>
    <w:rsid w:val="00A71A39"/>
    <w:rsid w:val="00A71B7A"/>
    <w:rsid w:val="00A7288B"/>
    <w:rsid w:val="00A73F7B"/>
    <w:rsid w:val="00A74DBE"/>
    <w:rsid w:val="00A7748D"/>
    <w:rsid w:val="00A8068F"/>
    <w:rsid w:val="00A80A2A"/>
    <w:rsid w:val="00A81BD4"/>
    <w:rsid w:val="00A839B3"/>
    <w:rsid w:val="00A847AA"/>
    <w:rsid w:val="00A84B3A"/>
    <w:rsid w:val="00A85704"/>
    <w:rsid w:val="00A85AA2"/>
    <w:rsid w:val="00A85D13"/>
    <w:rsid w:val="00A868D5"/>
    <w:rsid w:val="00A86C31"/>
    <w:rsid w:val="00A879CF"/>
    <w:rsid w:val="00A87FC1"/>
    <w:rsid w:val="00A908C2"/>
    <w:rsid w:val="00A9185F"/>
    <w:rsid w:val="00A9259C"/>
    <w:rsid w:val="00A93A79"/>
    <w:rsid w:val="00A93B4E"/>
    <w:rsid w:val="00A94C62"/>
    <w:rsid w:val="00A94D83"/>
    <w:rsid w:val="00A955F4"/>
    <w:rsid w:val="00A96799"/>
    <w:rsid w:val="00AA01C2"/>
    <w:rsid w:val="00AA029A"/>
    <w:rsid w:val="00AA0471"/>
    <w:rsid w:val="00AA0FE3"/>
    <w:rsid w:val="00AA0FFE"/>
    <w:rsid w:val="00AA111C"/>
    <w:rsid w:val="00AA15D7"/>
    <w:rsid w:val="00AA1CBE"/>
    <w:rsid w:val="00AA1CDE"/>
    <w:rsid w:val="00AA1D9B"/>
    <w:rsid w:val="00AA2BC6"/>
    <w:rsid w:val="00AA2C62"/>
    <w:rsid w:val="00AA2F02"/>
    <w:rsid w:val="00AA32B3"/>
    <w:rsid w:val="00AA4164"/>
    <w:rsid w:val="00AA54F4"/>
    <w:rsid w:val="00AA5C3C"/>
    <w:rsid w:val="00AA5E12"/>
    <w:rsid w:val="00AA6932"/>
    <w:rsid w:val="00AA72FB"/>
    <w:rsid w:val="00AA7B94"/>
    <w:rsid w:val="00AB0488"/>
    <w:rsid w:val="00AB04D4"/>
    <w:rsid w:val="00AB1235"/>
    <w:rsid w:val="00AB229D"/>
    <w:rsid w:val="00AB25ED"/>
    <w:rsid w:val="00AB260C"/>
    <w:rsid w:val="00AB302D"/>
    <w:rsid w:val="00AB31D6"/>
    <w:rsid w:val="00AB5851"/>
    <w:rsid w:val="00AB5EAD"/>
    <w:rsid w:val="00AB694A"/>
    <w:rsid w:val="00AB74E6"/>
    <w:rsid w:val="00AC0F13"/>
    <w:rsid w:val="00AC2DCC"/>
    <w:rsid w:val="00AC3414"/>
    <w:rsid w:val="00AC3493"/>
    <w:rsid w:val="00AC4928"/>
    <w:rsid w:val="00AC5BFE"/>
    <w:rsid w:val="00AC63CF"/>
    <w:rsid w:val="00AD0598"/>
    <w:rsid w:val="00AD0709"/>
    <w:rsid w:val="00AD1A17"/>
    <w:rsid w:val="00AD25BA"/>
    <w:rsid w:val="00AD39AA"/>
    <w:rsid w:val="00AD4741"/>
    <w:rsid w:val="00AD4B22"/>
    <w:rsid w:val="00AD5ABD"/>
    <w:rsid w:val="00AD6644"/>
    <w:rsid w:val="00AD7340"/>
    <w:rsid w:val="00AE0A8B"/>
    <w:rsid w:val="00AE110D"/>
    <w:rsid w:val="00AE252C"/>
    <w:rsid w:val="00AE370C"/>
    <w:rsid w:val="00AE38EB"/>
    <w:rsid w:val="00AE43D6"/>
    <w:rsid w:val="00AE5334"/>
    <w:rsid w:val="00AE5721"/>
    <w:rsid w:val="00AE59F7"/>
    <w:rsid w:val="00AF055B"/>
    <w:rsid w:val="00AF0976"/>
    <w:rsid w:val="00AF12D2"/>
    <w:rsid w:val="00AF18EF"/>
    <w:rsid w:val="00AF249D"/>
    <w:rsid w:val="00AF3F23"/>
    <w:rsid w:val="00AF469E"/>
    <w:rsid w:val="00AF51C8"/>
    <w:rsid w:val="00AF5E99"/>
    <w:rsid w:val="00AF766E"/>
    <w:rsid w:val="00AF77BA"/>
    <w:rsid w:val="00B000C1"/>
    <w:rsid w:val="00B0145F"/>
    <w:rsid w:val="00B018F5"/>
    <w:rsid w:val="00B01A91"/>
    <w:rsid w:val="00B024BB"/>
    <w:rsid w:val="00B03712"/>
    <w:rsid w:val="00B04E31"/>
    <w:rsid w:val="00B052AF"/>
    <w:rsid w:val="00B06277"/>
    <w:rsid w:val="00B06A9A"/>
    <w:rsid w:val="00B06C48"/>
    <w:rsid w:val="00B06E68"/>
    <w:rsid w:val="00B07E25"/>
    <w:rsid w:val="00B10E91"/>
    <w:rsid w:val="00B12653"/>
    <w:rsid w:val="00B126B1"/>
    <w:rsid w:val="00B1280F"/>
    <w:rsid w:val="00B133DF"/>
    <w:rsid w:val="00B13A2F"/>
    <w:rsid w:val="00B1492E"/>
    <w:rsid w:val="00B150C6"/>
    <w:rsid w:val="00B1515A"/>
    <w:rsid w:val="00B15538"/>
    <w:rsid w:val="00B15A1F"/>
    <w:rsid w:val="00B15CCE"/>
    <w:rsid w:val="00B16DC8"/>
    <w:rsid w:val="00B17C29"/>
    <w:rsid w:val="00B17CC0"/>
    <w:rsid w:val="00B20246"/>
    <w:rsid w:val="00B2038A"/>
    <w:rsid w:val="00B20583"/>
    <w:rsid w:val="00B22398"/>
    <w:rsid w:val="00B2293C"/>
    <w:rsid w:val="00B24410"/>
    <w:rsid w:val="00B24A5C"/>
    <w:rsid w:val="00B25016"/>
    <w:rsid w:val="00B2507D"/>
    <w:rsid w:val="00B25316"/>
    <w:rsid w:val="00B2761E"/>
    <w:rsid w:val="00B27639"/>
    <w:rsid w:val="00B306BD"/>
    <w:rsid w:val="00B3072A"/>
    <w:rsid w:val="00B319DD"/>
    <w:rsid w:val="00B336BC"/>
    <w:rsid w:val="00B337D4"/>
    <w:rsid w:val="00B33D53"/>
    <w:rsid w:val="00B34804"/>
    <w:rsid w:val="00B34A39"/>
    <w:rsid w:val="00B3615D"/>
    <w:rsid w:val="00B3616C"/>
    <w:rsid w:val="00B374BF"/>
    <w:rsid w:val="00B37AA8"/>
    <w:rsid w:val="00B40400"/>
    <w:rsid w:val="00B405D2"/>
    <w:rsid w:val="00B41BB1"/>
    <w:rsid w:val="00B41E92"/>
    <w:rsid w:val="00B41FAA"/>
    <w:rsid w:val="00B423AE"/>
    <w:rsid w:val="00B42A0B"/>
    <w:rsid w:val="00B439BE"/>
    <w:rsid w:val="00B44528"/>
    <w:rsid w:val="00B44AD6"/>
    <w:rsid w:val="00B47392"/>
    <w:rsid w:val="00B4761F"/>
    <w:rsid w:val="00B4773C"/>
    <w:rsid w:val="00B50FD4"/>
    <w:rsid w:val="00B532C3"/>
    <w:rsid w:val="00B5334B"/>
    <w:rsid w:val="00B53806"/>
    <w:rsid w:val="00B542AD"/>
    <w:rsid w:val="00B54A8A"/>
    <w:rsid w:val="00B55858"/>
    <w:rsid w:val="00B56590"/>
    <w:rsid w:val="00B56D4F"/>
    <w:rsid w:val="00B60C30"/>
    <w:rsid w:val="00B61543"/>
    <w:rsid w:val="00B6239C"/>
    <w:rsid w:val="00B62546"/>
    <w:rsid w:val="00B6362A"/>
    <w:rsid w:val="00B646CE"/>
    <w:rsid w:val="00B64A4A"/>
    <w:rsid w:val="00B65E9B"/>
    <w:rsid w:val="00B66F50"/>
    <w:rsid w:val="00B66F81"/>
    <w:rsid w:val="00B712A3"/>
    <w:rsid w:val="00B73836"/>
    <w:rsid w:val="00B7391C"/>
    <w:rsid w:val="00B7425C"/>
    <w:rsid w:val="00B74F31"/>
    <w:rsid w:val="00B75BDD"/>
    <w:rsid w:val="00B76B74"/>
    <w:rsid w:val="00B8058F"/>
    <w:rsid w:val="00B80F96"/>
    <w:rsid w:val="00B82918"/>
    <w:rsid w:val="00B82B16"/>
    <w:rsid w:val="00B82EBD"/>
    <w:rsid w:val="00B83312"/>
    <w:rsid w:val="00B83454"/>
    <w:rsid w:val="00B83970"/>
    <w:rsid w:val="00B83B76"/>
    <w:rsid w:val="00B840D3"/>
    <w:rsid w:val="00B841C8"/>
    <w:rsid w:val="00B84514"/>
    <w:rsid w:val="00B849FF"/>
    <w:rsid w:val="00B852C3"/>
    <w:rsid w:val="00B85E69"/>
    <w:rsid w:val="00B86B59"/>
    <w:rsid w:val="00B87067"/>
    <w:rsid w:val="00B87090"/>
    <w:rsid w:val="00B90958"/>
    <w:rsid w:val="00B909F1"/>
    <w:rsid w:val="00B90A77"/>
    <w:rsid w:val="00B91940"/>
    <w:rsid w:val="00B91C4D"/>
    <w:rsid w:val="00B952B9"/>
    <w:rsid w:val="00B9536A"/>
    <w:rsid w:val="00B9590F"/>
    <w:rsid w:val="00B95DAB"/>
    <w:rsid w:val="00B95F35"/>
    <w:rsid w:val="00B96A1A"/>
    <w:rsid w:val="00B96F30"/>
    <w:rsid w:val="00BA07E0"/>
    <w:rsid w:val="00BA0926"/>
    <w:rsid w:val="00BA0A54"/>
    <w:rsid w:val="00BA2142"/>
    <w:rsid w:val="00BA31C4"/>
    <w:rsid w:val="00BA35EF"/>
    <w:rsid w:val="00BA3DD8"/>
    <w:rsid w:val="00BA54DB"/>
    <w:rsid w:val="00BA571D"/>
    <w:rsid w:val="00BA5A33"/>
    <w:rsid w:val="00BA6B22"/>
    <w:rsid w:val="00BA78B0"/>
    <w:rsid w:val="00BA7E68"/>
    <w:rsid w:val="00BB0A2A"/>
    <w:rsid w:val="00BB0D83"/>
    <w:rsid w:val="00BB22E2"/>
    <w:rsid w:val="00BB237E"/>
    <w:rsid w:val="00BB27B9"/>
    <w:rsid w:val="00BB3EDC"/>
    <w:rsid w:val="00BB3F54"/>
    <w:rsid w:val="00BB4739"/>
    <w:rsid w:val="00BB49C9"/>
    <w:rsid w:val="00BB52C6"/>
    <w:rsid w:val="00BB5716"/>
    <w:rsid w:val="00BB57EB"/>
    <w:rsid w:val="00BB6E52"/>
    <w:rsid w:val="00BB78E4"/>
    <w:rsid w:val="00BC0D4D"/>
    <w:rsid w:val="00BC103D"/>
    <w:rsid w:val="00BC1B3B"/>
    <w:rsid w:val="00BC231F"/>
    <w:rsid w:val="00BC2480"/>
    <w:rsid w:val="00BC2557"/>
    <w:rsid w:val="00BC295E"/>
    <w:rsid w:val="00BC409E"/>
    <w:rsid w:val="00BC4377"/>
    <w:rsid w:val="00BC5620"/>
    <w:rsid w:val="00BC6F2B"/>
    <w:rsid w:val="00BC77E1"/>
    <w:rsid w:val="00BD1687"/>
    <w:rsid w:val="00BD2261"/>
    <w:rsid w:val="00BD41F7"/>
    <w:rsid w:val="00BD4DCE"/>
    <w:rsid w:val="00BD51DE"/>
    <w:rsid w:val="00BD66BB"/>
    <w:rsid w:val="00BD6FCA"/>
    <w:rsid w:val="00BE0A44"/>
    <w:rsid w:val="00BE1820"/>
    <w:rsid w:val="00BE208A"/>
    <w:rsid w:val="00BE2195"/>
    <w:rsid w:val="00BE2410"/>
    <w:rsid w:val="00BE3545"/>
    <w:rsid w:val="00BE3821"/>
    <w:rsid w:val="00BE4057"/>
    <w:rsid w:val="00BE687C"/>
    <w:rsid w:val="00BE6C1E"/>
    <w:rsid w:val="00BE7086"/>
    <w:rsid w:val="00BE794F"/>
    <w:rsid w:val="00BF110D"/>
    <w:rsid w:val="00BF1487"/>
    <w:rsid w:val="00BF20E6"/>
    <w:rsid w:val="00BF4235"/>
    <w:rsid w:val="00BF44F2"/>
    <w:rsid w:val="00BF4E2C"/>
    <w:rsid w:val="00BF52AB"/>
    <w:rsid w:val="00BF6ADA"/>
    <w:rsid w:val="00BF7409"/>
    <w:rsid w:val="00C0120A"/>
    <w:rsid w:val="00C0204F"/>
    <w:rsid w:val="00C02FDF"/>
    <w:rsid w:val="00C0569B"/>
    <w:rsid w:val="00C05787"/>
    <w:rsid w:val="00C06473"/>
    <w:rsid w:val="00C068E4"/>
    <w:rsid w:val="00C06B0B"/>
    <w:rsid w:val="00C105F0"/>
    <w:rsid w:val="00C10CD4"/>
    <w:rsid w:val="00C11B7B"/>
    <w:rsid w:val="00C11FFD"/>
    <w:rsid w:val="00C13228"/>
    <w:rsid w:val="00C15D1A"/>
    <w:rsid w:val="00C1629D"/>
    <w:rsid w:val="00C167E2"/>
    <w:rsid w:val="00C16D7F"/>
    <w:rsid w:val="00C17CF9"/>
    <w:rsid w:val="00C200A9"/>
    <w:rsid w:val="00C2025E"/>
    <w:rsid w:val="00C20D70"/>
    <w:rsid w:val="00C20E77"/>
    <w:rsid w:val="00C217E6"/>
    <w:rsid w:val="00C229B2"/>
    <w:rsid w:val="00C230B1"/>
    <w:rsid w:val="00C234A2"/>
    <w:rsid w:val="00C249C3"/>
    <w:rsid w:val="00C24D35"/>
    <w:rsid w:val="00C24DA8"/>
    <w:rsid w:val="00C24FF0"/>
    <w:rsid w:val="00C27DE9"/>
    <w:rsid w:val="00C3323D"/>
    <w:rsid w:val="00C33835"/>
    <w:rsid w:val="00C34DC9"/>
    <w:rsid w:val="00C356E0"/>
    <w:rsid w:val="00C35708"/>
    <w:rsid w:val="00C35EA6"/>
    <w:rsid w:val="00C36919"/>
    <w:rsid w:val="00C37054"/>
    <w:rsid w:val="00C37351"/>
    <w:rsid w:val="00C37468"/>
    <w:rsid w:val="00C37816"/>
    <w:rsid w:val="00C37A94"/>
    <w:rsid w:val="00C4245E"/>
    <w:rsid w:val="00C42A83"/>
    <w:rsid w:val="00C43CB7"/>
    <w:rsid w:val="00C43F87"/>
    <w:rsid w:val="00C44D04"/>
    <w:rsid w:val="00C44F83"/>
    <w:rsid w:val="00C45C08"/>
    <w:rsid w:val="00C464DD"/>
    <w:rsid w:val="00C46AF2"/>
    <w:rsid w:val="00C47436"/>
    <w:rsid w:val="00C4780E"/>
    <w:rsid w:val="00C47E1F"/>
    <w:rsid w:val="00C47F5C"/>
    <w:rsid w:val="00C50C17"/>
    <w:rsid w:val="00C51AEC"/>
    <w:rsid w:val="00C51C61"/>
    <w:rsid w:val="00C520A5"/>
    <w:rsid w:val="00C53C8A"/>
    <w:rsid w:val="00C54BAA"/>
    <w:rsid w:val="00C56035"/>
    <w:rsid w:val="00C569ED"/>
    <w:rsid w:val="00C57D9C"/>
    <w:rsid w:val="00C57FAD"/>
    <w:rsid w:val="00C60BAB"/>
    <w:rsid w:val="00C610AB"/>
    <w:rsid w:val="00C6131C"/>
    <w:rsid w:val="00C6245F"/>
    <w:rsid w:val="00C63200"/>
    <w:rsid w:val="00C6487C"/>
    <w:rsid w:val="00C64ACB"/>
    <w:rsid w:val="00C66C88"/>
    <w:rsid w:val="00C66E22"/>
    <w:rsid w:val="00C6757A"/>
    <w:rsid w:val="00C67B4F"/>
    <w:rsid w:val="00C7019E"/>
    <w:rsid w:val="00C704B4"/>
    <w:rsid w:val="00C71617"/>
    <w:rsid w:val="00C71DEC"/>
    <w:rsid w:val="00C72B7F"/>
    <w:rsid w:val="00C732FB"/>
    <w:rsid w:val="00C744F2"/>
    <w:rsid w:val="00C76299"/>
    <w:rsid w:val="00C76B05"/>
    <w:rsid w:val="00C77DF4"/>
    <w:rsid w:val="00C8070D"/>
    <w:rsid w:val="00C80A67"/>
    <w:rsid w:val="00C81F6D"/>
    <w:rsid w:val="00C820A4"/>
    <w:rsid w:val="00C82C38"/>
    <w:rsid w:val="00C82E01"/>
    <w:rsid w:val="00C82E24"/>
    <w:rsid w:val="00C82FE8"/>
    <w:rsid w:val="00C83BE7"/>
    <w:rsid w:val="00C86D6D"/>
    <w:rsid w:val="00C87A08"/>
    <w:rsid w:val="00C904D4"/>
    <w:rsid w:val="00C91179"/>
    <w:rsid w:val="00C91602"/>
    <w:rsid w:val="00C91DC0"/>
    <w:rsid w:val="00C91E9E"/>
    <w:rsid w:val="00C923FB"/>
    <w:rsid w:val="00C92840"/>
    <w:rsid w:val="00C92B15"/>
    <w:rsid w:val="00C92BAE"/>
    <w:rsid w:val="00C92E93"/>
    <w:rsid w:val="00C9395C"/>
    <w:rsid w:val="00C93FFB"/>
    <w:rsid w:val="00C94177"/>
    <w:rsid w:val="00C95146"/>
    <w:rsid w:val="00C96275"/>
    <w:rsid w:val="00C97FC5"/>
    <w:rsid w:val="00CA0273"/>
    <w:rsid w:val="00CA02F7"/>
    <w:rsid w:val="00CA05B5"/>
    <w:rsid w:val="00CA15B2"/>
    <w:rsid w:val="00CA16E0"/>
    <w:rsid w:val="00CA19B4"/>
    <w:rsid w:val="00CA214E"/>
    <w:rsid w:val="00CA411D"/>
    <w:rsid w:val="00CA435E"/>
    <w:rsid w:val="00CA588C"/>
    <w:rsid w:val="00CA5ACD"/>
    <w:rsid w:val="00CA61DC"/>
    <w:rsid w:val="00CA7CC0"/>
    <w:rsid w:val="00CA7DD6"/>
    <w:rsid w:val="00CB0535"/>
    <w:rsid w:val="00CB2C35"/>
    <w:rsid w:val="00CB3665"/>
    <w:rsid w:val="00CB4675"/>
    <w:rsid w:val="00CB4ED8"/>
    <w:rsid w:val="00CB6858"/>
    <w:rsid w:val="00CB7799"/>
    <w:rsid w:val="00CC07B9"/>
    <w:rsid w:val="00CC0E1E"/>
    <w:rsid w:val="00CC1657"/>
    <w:rsid w:val="00CC249C"/>
    <w:rsid w:val="00CC2685"/>
    <w:rsid w:val="00CC2E1B"/>
    <w:rsid w:val="00CC3BDE"/>
    <w:rsid w:val="00CC4E32"/>
    <w:rsid w:val="00CC5423"/>
    <w:rsid w:val="00CC55AC"/>
    <w:rsid w:val="00CC657C"/>
    <w:rsid w:val="00CC7154"/>
    <w:rsid w:val="00CC7758"/>
    <w:rsid w:val="00CC7DCB"/>
    <w:rsid w:val="00CD07BE"/>
    <w:rsid w:val="00CD0B44"/>
    <w:rsid w:val="00CD0FFD"/>
    <w:rsid w:val="00CD1018"/>
    <w:rsid w:val="00CD222E"/>
    <w:rsid w:val="00CD2D46"/>
    <w:rsid w:val="00CD2E70"/>
    <w:rsid w:val="00CD32C1"/>
    <w:rsid w:val="00CD3E94"/>
    <w:rsid w:val="00CD426B"/>
    <w:rsid w:val="00CD447C"/>
    <w:rsid w:val="00CD45C6"/>
    <w:rsid w:val="00CD7547"/>
    <w:rsid w:val="00CD7FBB"/>
    <w:rsid w:val="00CE234E"/>
    <w:rsid w:val="00CE4717"/>
    <w:rsid w:val="00CE4A0D"/>
    <w:rsid w:val="00CE4B01"/>
    <w:rsid w:val="00CE519A"/>
    <w:rsid w:val="00CE66AD"/>
    <w:rsid w:val="00CE7AA7"/>
    <w:rsid w:val="00CF0712"/>
    <w:rsid w:val="00CF07B3"/>
    <w:rsid w:val="00CF24A0"/>
    <w:rsid w:val="00CF2B8F"/>
    <w:rsid w:val="00CF3325"/>
    <w:rsid w:val="00CF350E"/>
    <w:rsid w:val="00CF3AB1"/>
    <w:rsid w:val="00CF3F2A"/>
    <w:rsid w:val="00CF3F7D"/>
    <w:rsid w:val="00CF3FE7"/>
    <w:rsid w:val="00CF481E"/>
    <w:rsid w:val="00CF4F13"/>
    <w:rsid w:val="00CF57E3"/>
    <w:rsid w:val="00D0120A"/>
    <w:rsid w:val="00D01B5D"/>
    <w:rsid w:val="00D02DF0"/>
    <w:rsid w:val="00D0385C"/>
    <w:rsid w:val="00D0458C"/>
    <w:rsid w:val="00D100B7"/>
    <w:rsid w:val="00D113D7"/>
    <w:rsid w:val="00D115E3"/>
    <w:rsid w:val="00D128C7"/>
    <w:rsid w:val="00D1366D"/>
    <w:rsid w:val="00D13D92"/>
    <w:rsid w:val="00D14564"/>
    <w:rsid w:val="00D14D63"/>
    <w:rsid w:val="00D14DD0"/>
    <w:rsid w:val="00D162D0"/>
    <w:rsid w:val="00D17877"/>
    <w:rsid w:val="00D200E7"/>
    <w:rsid w:val="00D205FE"/>
    <w:rsid w:val="00D21282"/>
    <w:rsid w:val="00D222BD"/>
    <w:rsid w:val="00D229BB"/>
    <w:rsid w:val="00D22C22"/>
    <w:rsid w:val="00D22FA6"/>
    <w:rsid w:val="00D23720"/>
    <w:rsid w:val="00D243BA"/>
    <w:rsid w:val="00D24851"/>
    <w:rsid w:val="00D25710"/>
    <w:rsid w:val="00D25882"/>
    <w:rsid w:val="00D26036"/>
    <w:rsid w:val="00D31B47"/>
    <w:rsid w:val="00D32548"/>
    <w:rsid w:val="00D33BFB"/>
    <w:rsid w:val="00D33F42"/>
    <w:rsid w:val="00D34186"/>
    <w:rsid w:val="00D34D7D"/>
    <w:rsid w:val="00D34E71"/>
    <w:rsid w:val="00D35114"/>
    <w:rsid w:val="00D36100"/>
    <w:rsid w:val="00D36494"/>
    <w:rsid w:val="00D36EF8"/>
    <w:rsid w:val="00D36F87"/>
    <w:rsid w:val="00D376D3"/>
    <w:rsid w:val="00D37700"/>
    <w:rsid w:val="00D40474"/>
    <w:rsid w:val="00D415F7"/>
    <w:rsid w:val="00D417D0"/>
    <w:rsid w:val="00D42BB6"/>
    <w:rsid w:val="00D4315A"/>
    <w:rsid w:val="00D458AC"/>
    <w:rsid w:val="00D45E4C"/>
    <w:rsid w:val="00D4732B"/>
    <w:rsid w:val="00D47AAE"/>
    <w:rsid w:val="00D47EAD"/>
    <w:rsid w:val="00D512D7"/>
    <w:rsid w:val="00D51549"/>
    <w:rsid w:val="00D5198E"/>
    <w:rsid w:val="00D51C57"/>
    <w:rsid w:val="00D5333D"/>
    <w:rsid w:val="00D53566"/>
    <w:rsid w:val="00D55ACD"/>
    <w:rsid w:val="00D5666B"/>
    <w:rsid w:val="00D56CE4"/>
    <w:rsid w:val="00D56DEA"/>
    <w:rsid w:val="00D57269"/>
    <w:rsid w:val="00D57EF5"/>
    <w:rsid w:val="00D6008F"/>
    <w:rsid w:val="00D612FE"/>
    <w:rsid w:val="00D61C9F"/>
    <w:rsid w:val="00D61CC6"/>
    <w:rsid w:val="00D62C06"/>
    <w:rsid w:val="00D62CC1"/>
    <w:rsid w:val="00D62F61"/>
    <w:rsid w:val="00D643B8"/>
    <w:rsid w:val="00D64840"/>
    <w:rsid w:val="00D648A7"/>
    <w:rsid w:val="00D65839"/>
    <w:rsid w:val="00D6633D"/>
    <w:rsid w:val="00D66970"/>
    <w:rsid w:val="00D66A5B"/>
    <w:rsid w:val="00D705EF"/>
    <w:rsid w:val="00D70B3F"/>
    <w:rsid w:val="00D7124D"/>
    <w:rsid w:val="00D72356"/>
    <w:rsid w:val="00D72A1F"/>
    <w:rsid w:val="00D731DF"/>
    <w:rsid w:val="00D7381E"/>
    <w:rsid w:val="00D7409C"/>
    <w:rsid w:val="00D74FBD"/>
    <w:rsid w:val="00D75755"/>
    <w:rsid w:val="00D7597E"/>
    <w:rsid w:val="00D768FD"/>
    <w:rsid w:val="00D77116"/>
    <w:rsid w:val="00D7723D"/>
    <w:rsid w:val="00D778E0"/>
    <w:rsid w:val="00D8024D"/>
    <w:rsid w:val="00D8026F"/>
    <w:rsid w:val="00D809BD"/>
    <w:rsid w:val="00D80CE9"/>
    <w:rsid w:val="00D8153D"/>
    <w:rsid w:val="00D822DD"/>
    <w:rsid w:val="00D83C13"/>
    <w:rsid w:val="00D84A8F"/>
    <w:rsid w:val="00D84AFD"/>
    <w:rsid w:val="00D84BA5"/>
    <w:rsid w:val="00D84CDB"/>
    <w:rsid w:val="00D850B7"/>
    <w:rsid w:val="00D85789"/>
    <w:rsid w:val="00D85C46"/>
    <w:rsid w:val="00D86063"/>
    <w:rsid w:val="00D8646A"/>
    <w:rsid w:val="00D8727C"/>
    <w:rsid w:val="00D87827"/>
    <w:rsid w:val="00D87E77"/>
    <w:rsid w:val="00D90B16"/>
    <w:rsid w:val="00D9164B"/>
    <w:rsid w:val="00D91980"/>
    <w:rsid w:val="00D92ADD"/>
    <w:rsid w:val="00D9329B"/>
    <w:rsid w:val="00D946D4"/>
    <w:rsid w:val="00D94A05"/>
    <w:rsid w:val="00D94AC7"/>
    <w:rsid w:val="00D97AA8"/>
    <w:rsid w:val="00DA017A"/>
    <w:rsid w:val="00DA2160"/>
    <w:rsid w:val="00DA354F"/>
    <w:rsid w:val="00DA3689"/>
    <w:rsid w:val="00DA64BD"/>
    <w:rsid w:val="00DA6DA6"/>
    <w:rsid w:val="00DA7683"/>
    <w:rsid w:val="00DB1A31"/>
    <w:rsid w:val="00DB298F"/>
    <w:rsid w:val="00DB3B63"/>
    <w:rsid w:val="00DB3E09"/>
    <w:rsid w:val="00DB5024"/>
    <w:rsid w:val="00DB506A"/>
    <w:rsid w:val="00DB5A92"/>
    <w:rsid w:val="00DB660C"/>
    <w:rsid w:val="00DB7FB3"/>
    <w:rsid w:val="00DC09A5"/>
    <w:rsid w:val="00DC13BE"/>
    <w:rsid w:val="00DC2CAB"/>
    <w:rsid w:val="00DC387E"/>
    <w:rsid w:val="00DC42CD"/>
    <w:rsid w:val="00DC45A5"/>
    <w:rsid w:val="00DC4634"/>
    <w:rsid w:val="00DC5843"/>
    <w:rsid w:val="00DC65EF"/>
    <w:rsid w:val="00DC67E8"/>
    <w:rsid w:val="00DD0822"/>
    <w:rsid w:val="00DD120B"/>
    <w:rsid w:val="00DD1E10"/>
    <w:rsid w:val="00DD219D"/>
    <w:rsid w:val="00DD251F"/>
    <w:rsid w:val="00DD2CBA"/>
    <w:rsid w:val="00DD3A4C"/>
    <w:rsid w:val="00DD3CA3"/>
    <w:rsid w:val="00DD4E6B"/>
    <w:rsid w:val="00DD4EFA"/>
    <w:rsid w:val="00DD547C"/>
    <w:rsid w:val="00DD54A8"/>
    <w:rsid w:val="00DD76F9"/>
    <w:rsid w:val="00DD7A43"/>
    <w:rsid w:val="00DD7D73"/>
    <w:rsid w:val="00DD7DB4"/>
    <w:rsid w:val="00DE22B8"/>
    <w:rsid w:val="00DE2D57"/>
    <w:rsid w:val="00DE2E2D"/>
    <w:rsid w:val="00DE3B9D"/>
    <w:rsid w:val="00DE416A"/>
    <w:rsid w:val="00DE4DE4"/>
    <w:rsid w:val="00DE4ECD"/>
    <w:rsid w:val="00DE58D1"/>
    <w:rsid w:val="00DE6259"/>
    <w:rsid w:val="00DE6646"/>
    <w:rsid w:val="00DF0495"/>
    <w:rsid w:val="00DF1403"/>
    <w:rsid w:val="00DF2A85"/>
    <w:rsid w:val="00DF3F81"/>
    <w:rsid w:val="00DF487D"/>
    <w:rsid w:val="00DF5069"/>
    <w:rsid w:val="00DF57F3"/>
    <w:rsid w:val="00DF5E0D"/>
    <w:rsid w:val="00DF6F4D"/>
    <w:rsid w:val="00DF7388"/>
    <w:rsid w:val="00E01599"/>
    <w:rsid w:val="00E01C17"/>
    <w:rsid w:val="00E029CC"/>
    <w:rsid w:val="00E02DBD"/>
    <w:rsid w:val="00E03FF4"/>
    <w:rsid w:val="00E0470A"/>
    <w:rsid w:val="00E058A4"/>
    <w:rsid w:val="00E06435"/>
    <w:rsid w:val="00E06EDD"/>
    <w:rsid w:val="00E072F2"/>
    <w:rsid w:val="00E0787D"/>
    <w:rsid w:val="00E0790C"/>
    <w:rsid w:val="00E07C9D"/>
    <w:rsid w:val="00E106DA"/>
    <w:rsid w:val="00E11991"/>
    <w:rsid w:val="00E11A38"/>
    <w:rsid w:val="00E125FE"/>
    <w:rsid w:val="00E12CC5"/>
    <w:rsid w:val="00E131B0"/>
    <w:rsid w:val="00E13750"/>
    <w:rsid w:val="00E14D36"/>
    <w:rsid w:val="00E15DC8"/>
    <w:rsid w:val="00E15DD9"/>
    <w:rsid w:val="00E164EF"/>
    <w:rsid w:val="00E1665A"/>
    <w:rsid w:val="00E1749C"/>
    <w:rsid w:val="00E176BE"/>
    <w:rsid w:val="00E17A00"/>
    <w:rsid w:val="00E17AC2"/>
    <w:rsid w:val="00E17D66"/>
    <w:rsid w:val="00E20151"/>
    <w:rsid w:val="00E20487"/>
    <w:rsid w:val="00E21063"/>
    <w:rsid w:val="00E21244"/>
    <w:rsid w:val="00E215B4"/>
    <w:rsid w:val="00E21D35"/>
    <w:rsid w:val="00E22719"/>
    <w:rsid w:val="00E2350F"/>
    <w:rsid w:val="00E23DFA"/>
    <w:rsid w:val="00E24A04"/>
    <w:rsid w:val="00E24CDF"/>
    <w:rsid w:val="00E256A3"/>
    <w:rsid w:val="00E26105"/>
    <w:rsid w:val="00E2663B"/>
    <w:rsid w:val="00E26DFD"/>
    <w:rsid w:val="00E2716E"/>
    <w:rsid w:val="00E27A00"/>
    <w:rsid w:val="00E31550"/>
    <w:rsid w:val="00E31EDA"/>
    <w:rsid w:val="00E327B9"/>
    <w:rsid w:val="00E3288E"/>
    <w:rsid w:val="00E33B10"/>
    <w:rsid w:val="00E3518E"/>
    <w:rsid w:val="00E35262"/>
    <w:rsid w:val="00E369E3"/>
    <w:rsid w:val="00E36F5B"/>
    <w:rsid w:val="00E37F71"/>
    <w:rsid w:val="00E403E6"/>
    <w:rsid w:val="00E41545"/>
    <w:rsid w:val="00E42BA9"/>
    <w:rsid w:val="00E43399"/>
    <w:rsid w:val="00E45A6A"/>
    <w:rsid w:val="00E463D3"/>
    <w:rsid w:val="00E4720B"/>
    <w:rsid w:val="00E4787C"/>
    <w:rsid w:val="00E47B42"/>
    <w:rsid w:val="00E47EBE"/>
    <w:rsid w:val="00E5016C"/>
    <w:rsid w:val="00E50AC3"/>
    <w:rsid w:val="00E519BC"/>
    <w:rsid w:val="00E51CDC"/>
    <w:rsid w:val="00E51D8B"/>
    <w:rsid w:val="00E52BD9"/>
    <w:rsid w:val="00E52E0F"/>
    <w:rsid w:val="00E535D4"/>
    <w:rsid w:val="00E54404"/>
    <w:rsid w:val="00E54593"/>
    <w:rsid w:val="00E54955"/>
    <w:rsid w:val="00E54D3D"/>
    <w:rsid w:val="00E54ED9"/>
    <w:rsid w:val="00E56654"/>
    <w:rsid w:val="00E5669A"/>
    <w:rsid w:val="00E56F6B"/>
    <w:rsid w:val="00E57123"/>
    <w:rsid w:val="00E57864"/>
    <w:rsid w:val="00E57D5F"/>
    <w:rsid w:val="00E621E3"/>
    <w:rsid w:val="00E626AC"/>
    <w:rsid w:val="00E62920"/>
    <w:rsid w:val="00E63519"/>
    <w:rsid w:val="00E6398C"/>
    <w:rsid w:val="00E64FB5"/>
    <w:rsid w:val="00E64FD7"/>
    <w:rsid w:val="00E6503D"/>
    <w:rsid w:val="00E6556D"/>
    <w:rsid w:val="00E657D5"/>
    <w:rsid w:val="00E6613C"/>
    <w:rsid w:val="00E66CFD"/>
    <w:rsid w:val="00E67042"/>
    <w:rsid w:val="00E670B4"/>
    <w:rsid w:val="00E707CA"/>
    <w:rsid w:val="00E70B47"/>
    <w:rsid w:val="00E70E06"/>
    <w:rsid w:val="00E725B9"/>
    <w:rsid w:val="00E728CB"/>
    <w:rsid w:val="00E72BBC"/>
    <w:rsid w:val="00E7339D"/>
    <w:rsid w:val="00E741ED"/>
    <w:rsid w:val="00E75324"/>
    <w:rsid w:val="00E75F6B"/>
    <w:rsid w:val="00E763B3"/>
    <w:rsid w:val="00E767E0"/>
    <w:rsid w:val="00E768CE"/>
    <w:rsid w:val="00E800D4"/>
    <w:rsid w:val="00E8010F"/>
    <w:rsid w:val="00E8086F"/>
    <w:rsid w:val="00E80FB0"/>
    <w:rsid w:val="00E814C0"/>
    <w:rsid w:val="00E820C0"/>
    <w:rsid w:val="00E82121"/>
    <w:rsid w:val="00E8299D"/>
    <w:rsid w:val="00E8498C"/>
    <w:rsid w:val="00E863DD"/>
    <w:rsid w:val="00E87366"/>
    <w:rsid w:val="00E87B65"/>
    <w:rsid w:val="00E90519"/>
    <w:rsid w:val="00E90831"/>
    <w:rsid w:val="00E91B3E"/>
    <w:rsid w:val="00E93962"/>
    <w:rsid w:val="00E94917"/>
    <w:rsid w:val="00E94E18"/>
    <w:rsid w:val="00E95017"/>
    <w:rsid w:val="00E958B0"/>
    <w:rsid w:val="00E969CF"/>
    <w:rsid w:val="00E9724A"/>
    <w:rsid w:val="00E97647"/>
    <w:rsid w:val="00EA04ED"/>
    <w:rsid w:val="00EA07BC"/>
    <w:rsid w:val="00EA0B72"/>
    <w:rsid w:val="00EA1198"/>
    <w:rsid w:val="00EA1B97"/>
    <w:rsid w:val="00EA1EFA"/>
    <w:rsid w:val="00EA2012"/>
    <w:rsid w:val="00EA2B30"/>
    <w:rsid w:val="00EA372E"/>
    <w:rsid w:val="00EA4657"/>
    <w:rsid w:val="00EA4C2D"/>
    <w:rsid w:val="00EA4E0A"/>
    <w:rsid w:val="00EA522E"/>
    <w:rsid w:val="00EA5E22"/>
    <w:rsid w:val="00EA5FD4"/>
    <w:rsid w:val="00EA6C1D"/>
    <w:rsid w:val="00EA74C7"/>
    <w:rsid w:val="00EA7554"/>
    <w:rsid w:val="00EA7999"/>
    <w:rsid w:val="00EA7E0B"/>
    <w:rsid w:val="00EB00EB"/>
    <w:rsid w:val="00EB121C"/>
    <w:rsid w:val="00EB1C07"/>
    <w:rsid w:val="00EB1FA1"/>
    <w:rsid w:val="00EB4C5C"/>
    <w:rsid w:val="00EB5016"/>
    <w:rsid w:val="00EB5907"/>
    <w:rsid w:val="00EB62C5"/>
    <w:rsid w:val="00EB6624"/>
    <w:rsid w:val="00EB68C1"/>
    <w:rsid w:val="00EB6D83"/>
    <w:rsid w:val="00EB6EF5"/>
    <w:rsid w:val="00EB7B6A"/>
    <w:rsid w:val="00EC1445"/>
    <w:rsid w:val="00EC362E"/>
    <w:rsid w:val="00EC3EA1"/>
    <w:rsid w:val="00EC56AB"/>
    <w:rsid w:val="00EC627B"/>
    <w:rsid w:val="00ED21A2"/>
    <w:rsid w:val="00ED2D55"/>
    <w:rsid w:val="00ED4EA2"/>
    <w:rsid w:val="00ED67CF"/>
    <w:rsid w:val="00ED7769"/>
    <w:rsid w:val="00ED79BB"/>
    <w:rsid w:val="00ED7C61"/>
    <w:rsid w:val="00ED7EC0"/>
    <w:rsid w:val="00EE01C8"/>
    <w:rsid w:val="00EE18DB"/>
    <w:rsid w:val="00EE2154"/>
    <w:rsid w:val="00EE2F56"/>
    <w:rsid w:val="00EE3734"/>
    <w:rsid w:val="00EE5AD0"/>
    <w:rsid w:val="00EE6682"/>
    <w:rsid w:val="00EF06E2"/>
    <w:rsid w:val="00EF0EEB"/>
    <w:rsid w:val="00EF2850"/>
    <w:rsid w:val="00EF2EBD"/>
    <w:rsid w:val="00EF311A"/>
    <w:rsid w:val="00EF312B"/>
    <w:rsid w:val="00EF34EC"/>
    <w:rsid w:val="00EF3FEA"/>
    <w:rsid w:val="00EF40F8"/>
    <w:rsid w:val="00EF4794"/>
    <w:rsid w:val="00EF4BCD"/>
    <w:rsid w:val="00EF5B49"/>
    <w:rsid w:val="00EF5BC4"/>
    <w:rsid w:val="00EF5E22"/>
    <w:rsid w:val="00EF6D7D"/>
    <w:rsid w:val="00F020E5"/>
    <w:rsid w:val="00F02B16"/>
    <w:rsid w:val="00F056C4"/>
    <w:rsid w:val="00F0673B"/>
    <w:rsid w:val="00F0676E"/>
    <w:rsid w:val="00F0727C"/>
    <w:rsid w:val="00F1120D"/>
    <w:rsid w:val="00F11C82"/>
    <w:rsid w:val="00F13649"/>
    <w:rsid w:val="00F13FD5"/>
    <w:rsid w:val="00F14037"/>
    <w:rsid w:val="00F14921"/>
    <w:rsid w:val="00F14E60"/>
    <w:rsid w:val="00F15472"/>
    <w:rsid w:val="00F16571"/>
    <w:rsid w:val="00F17DC4"/>
    <w:rsid w:val="00F20518"/>
    <w:rsid w:val="00F20777"/>
    <w:rsid w:val="00F2099F"/>
    <w:rsid w:val="00F20AD5"/>
    <w:rsid w:val="00F215FD"/>
    <w:rsid w:val="00F22764"/>
    <w:rsid w:val="00F22FB0"/>
    <w:rsid w:val="00F242C1"/>
    <w:rsid w:val="00F24497"/>
    <w:rsid w:val="00F257F8"/>
    <w:rsid w:val="00F26295"/>
    <w:rsid w:val="00F26F5D"/>
    <w:rsid w:val="00F26F76"/>
    <w:rsid w:val="00F27268"/>
    <w:rsid w:val="00F276BE"/>
    <w:rsid w:val="00F31F1F"/>
    <w:rsid w:val="00F3202E"/>
    <w:rsid w:val="00F32AA1"/>
    <w:rsid w:val="00F33B2A"/>
    <w:rsid w:val="00F33E04"/>
    <w:rsid w:val="00F3476C"/>
    <w:rsid w:val="00F34D00"/>
    <w:rsid w:val="00F35D35"/>
    <w:rsid w:val="00F35E01"/>
    <w:rsid w:val="00F369F1"/>
    <w:rsid w:val="00F37040"/>
    <w:rsid w:val="00F3796B"/>
    <w:rsid w:val="00F37B81"/>
    <w:rsid w:val="00F37E99"/>
    <w:rsid w:val="00F42B82"/>
    <w:rsid w:val="00F43913"/>
    <w:rsid w:val="00F43CA1"/>
    <w:rsid w:val="00F43E28"/>
    <w:rsid w:val="00F44530"/>
    <w:rsid w:val="00F44CFC"/>
    <w:rsid w:val="00F44D9C"/>
    <w:rsid w:val="00F45421"/>
    <w:rsid w:val="00F45A00"/>
    <w:rsid w:val="00F45C45"/>
    <w:rsid w:val="00F46D77"/>
    <w:rsid w:val="00F4710E"/>
    <w:rsid w:val="00F47E61"/>
    <w:rsid w:val="00F5108D"/>
    <w:rsid w:val="00F51D04"/>
    <w:rsid w:val="00F525C5"/>
    <w:rsid w:val="00F52B58"/>
    <w:rsid w:val="00F52D0E"/>
    <w:rsid w:val="00F53B29"/>
    <w:rsid w:val="00F53D18"/>
    <w:rsid w:val="00F53EE8"/>
    <w:rsid w:val="00F545B2"/>
    <w:rsid w:val="00F54BFE"/>
    <w:rsid w:val="00F5576C"/>
    <w:rsid w:val="00F558EA"/>
    <w:rsid w:val="00F55FDB"/>
    <w:rsid w:val="00F56802"/>
    <w:rsid w:val="00F572CF"/>
    <w:rsid w:val="00F57814"/>
    <w:rsid w:val="00F60496"/>
    <w:rsid w:val="00F61978"/>
    <w:rsid w:val="00F63527"/>
    <w:rsid w:val="00F63739"/>
    <w:rsid w:val="00F63819"/>
    <w:rsid w:val="00F6413D"/>
    <w:rsid w:val="00F65275"/>
    <w:rsid w:val="00F65E97"/>
    <w:rsid w:val="00F6767D"/>
    <w:rsid w:val="00F679FF"/>
    <w:rsid w:val="00F70672"/>
    <w:rsid w:val="00F71354"/>
    <w:rsid w:val="00F726C5"/>
    <w:rsid w:val="00F72CED"/>
    <w:rsid w:val="00F73BF1"/>
    <w:rsid w:val="00F740D8"/>
    <w:rsid w:val="00F74FC8"/>
    <w:rsid w:val="00F75B5A"/>
    <w:rsid w:val="00F75C92"/>
    <w:rsid w:val="00F77146"/>
    <w:rsid w:val="00F77767"/>
    <w:rsid w:val="00F77B3E"/>
    <w:rsid w:val="00F80C9F"/>
    <w:rsid w:val="00F81357"/>
    <w:rsid w:val="00F81935"/>
    <w:rsid w:val="00F81FFB"/>
    <w:rsid w:val="00F821B7"/>
    <w:rsid w:val="00F8232A"/>
    <w:rsid w:val="00F825D9"/>
    <w:rsid w:val="00F83244"/>
    <w:rsid w:val="00F83A04"/>
    <w:rsid w:val="00F84580"/>
    <w:rsid w:val="00F847EC"/>
    <w:rsid w:val="00F84F68"/>
    <w:rsid w:val="00F8618D"/>
    <w:rsid w:val="00F86287"/>
    <w:rsid w:val="00F866D5"/>
    <w:rsid w:val="00F8681A"/>
    <w:rsid w:val="00F86832"/>
    <w:rsid w:val="00F86C63"/>
    <w:rsid w:val="00F86DC3"/>
    <w:rsid w:val="00F8733F"/>
    <w:rsid w:val="00F873A0"/>
    <w:rsid w:val="00F874C5"/>
    <w:rsid w:val="00F901B0"/>
    <w:rsid w:val="00F90EF2"/>
    <w:rsid w:val="00F90F82"/>
    <w:rsid w:val="00F91AD5"/>
    <w:rsid w:val="00F91E11"/>
    <w:rsid w:val="00F9275A"/>
    <w:rsid w:val="00F9344F"/>
    <w:rsid w:val="00F94465"/>
    <w:rsid w:val="00F94CC8"/>
    <w:rsid w:val="00F9540E"/>
    <w:rsid w:val="00F95A70"/>
    <w:rsid w:val="00F97DE3"/>
    <w:rsid w:val="00FA02FD"/>
    <w:rsid w:val="00FA074F"/>
    <w:rsid w:val="00FA330A"/>
    <w:rsid w:val="00FA34CE"/>
    <w:rsid w:val="00FA4AB7"/>
    <w:rsid w:val="00FA5470"/>
    <w:rsid w:val="00FA779A"/>
    <w:rsid w:val="00FA7A79"/>
    <w:rsid w:val="00FA7B2F"/>
    <w:rsid w:val="00FB0824"/>
    <w:rsid w:val="00FB1779"/>
    <w:rsid w:val="00FB1A08"/>
    <w:rsid w:val="00FB22CA"/>
    <w:rsid w:val="00FB31EC"/>
    <w:rsid w:val="00FB37A7"/>
    <w:rsid w:val="00FB3D7F"/>
    <w:rsid w:val="00FB50B7"/>
    <w:rsid w:val="00FB51A2"/>
    <w:rsid w:val="00FB65B5"/>
    <w:rsid w:val="00FB6BC9"/>
    <w:rsid w:val="00FB7896"/>
    <w:rsid w:val="00FC1329"/>
    <w:rsid w:val="00FC14A3"/>
    <w:rsid w:val="00FC14EE"/>
    <w:rsid w:val="00FC179C"/>
    <w:rsid w:val="00FC33D2"/>
    <w:rsid w:val="00FC3A18"/>
    <w:rsid w:val="00FC3C84"/>
    <w:rsid w:val="00FC4F10"/>
    <w:rsid w:val="00FC6068"/>
    <w:rsid w:val="00FD1A4E"/>
    <w:rsid w:val="00FD1C32"/>
    <w:rsid w:val="00FD270C"/>
    <w:rsid w:val="00FD28DE"/>
    <w:rsid w:val="00FD2B78"/>
    <w:rsid w:val="00FD412A"/>
    <w:rsid w:val="00FD473F"/>
    <w:rsid w:val="00FD48BE"/>
    <w:rsid w:val="00FD4BE5"/>
    <w:rsid w:val="00FD698F"/>
    <w:rsid w:val="00FD7C63"/>
    <w:rsid w:val="00FD7D4B"/>
    <w:rsid w:val="00FE0048"/>
    <w:rsid w:val="00FE0C8F"/>
    <w:rsid w:val="00FE1EE7"/>
    <w:rsid w:val="00FE2A42"/>
    <w:rsid w:val="00FE3DD3"/>
    <w:rsid w:val="00FE4483"/>
    <w:rsid w:val="00FE465B"/>
    <w:rsid w:val="00FE4C46"/>
    <w:rsid w:val="00FE6571"/>
    <w:rsid w:val="00FE6C7C"/>
    <w:rsid w:val="00FE7876"/>
    <w:rsid w:val="00FF06DA"/>
    <w:rsid w:val="00FF0755"/>
    <w:rsid w:val="00FF098C"/>
    <w:rsid w:val="00FF1EAA"/>
    <w:rsid w:val="00FF3855"/>
    <w:rsid w:val="00FF4A00"/>
    <w:rsid w:val="00FF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993BA2"/>
  <w15:docId w15:val="{0A25425E-BD2F-4607-8BDE-61EE797E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4535"/>
    <w:rPr>
      <w:sz w:val="22"/>
      <w:szCs w:val="22"/>
      <w:lang w:val="es-PE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aliases w:val="H3,h3,Level 3 Topic Heading,h31,h32,L3,l3,l31,3,3rd level,Head 3,subhead,1.,TF-Overskrift 3,Subhead,titre 1.1.1,ITT t3,PA Minor Section,l32,CT,l3+toc 3,level3,31,subhead1,1.2,TF-Overskrift 31,text,h33,l33,h311,l311,32,3rd level1,Head 31,1.3,u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paragraph" w:styleId="Ttulo4">
    <w:name w:val="heading 4"/>
    <w:aliases w:val="H4,h4,14,l4,4,141,h41,l41,41,142,h42,l42,h43,a.,Map Title,42,parapoint,¶,143,h44,l43,43,1411,h411,l411,411,1421,h421,l421,h431,a.1,Map Title1,421,parapoint1,¶1,H41,Heading 4-number,Livello 4,struct4,Unterunterabschnitt + 10 pt,Allineato a ..."/>
    <w:basedOn w:val="Normal"/>
    <w:next w:val="Normal"/>
    <w:link w:val="Ttulo4Car"/>
    <w:unhideWhenUsed/>
    <w:qFormat/>
    <w:rsid w:val="006146E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aliases w:val="H5,h5,Livello 5,struct5"/>
    <w:basedOn w:val="Normal"/>
    <w:next w:val="Normal"/>
    <w:link w:val="Ttulo5Car"/>
    <w:unhideWhenUsed/>
    <w:qFormat/>
    <w:rsid w:val="006146E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46E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aliases w:val="H3 Car,h3 Car,Level 3 Topic Heading Car,h31 Car,h32 Car,L3 Car,l3 Car,l31 Car,3 Car,3rd level Car,Head 3 Car,subhead Car,1. Car,TF-Overskrift 3 Car,Subhead Car,titre 1.1.1 Car,ITT t3 Car,PA Minor Section Car,l32 Car,CT Car,l3+toc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character" w:customStyle="1" w:styleId="Ttulo4Car">
    <w:name w:val="Título 4 Car"/>
    <w:aliases w:val="H4 Car,h4 Car,14 Car,l4 Car,4 Car,141 Car,h41 Car,l41 Car,41 Car,142 Car,h42 Car,l42 Car,h43 Car,a. Car,Map Title Car,42 Car,parapoint Car,¶ Car,143 Car,h44 Car,l43 Car,43 Car,1411 Car,h411 Car,l411 Car,411 Car,1421 Car,h421 Car,l421 Car"/>
    <w:basedOn w:val="Fuentedeprrafopredeter"/>
    <w:link w:val="Ttulo4"/>
    <w:rsid w:val="006146E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s-ES" w:eastAsia="es-ES"/>
    </w:rPr>
  </w:style>
  <w:style w:type="character" w:customStyle="1" w:styleId="Ttulo5Car">
    <w:name w:val="Título 5 Car"/>
    <w:aliases w:val="H5 Car,h5 Car,Livello 5 Car,struct5 Car"/>
    <w:basedOn w:val="Fuentedeprrafopredeter"/>
    <w:link w:val="Ttulo5"/>
    <w:rsid w:val="006146EC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46EC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rsid w:val="00276B50"/>
  </w:style>
  <w:style w:type="paragraph" w:styleId="Piedepgina">
    <w:name w:val="footer"/>
    <w:basedOn w:val="Normal"/>
    <w:link w:val="Piedepgina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paragraph" w:styleId="TDC1">
    <w:name w:val="toc 1"/>
    <w:basedOn w:val="Normal"/>
    <w:next w:val="Normal"/>
    <w:autoRedefine/>
    <w:uiPriority w:val="39"/>
    <w:qFormat/>
    <w:rsid w:val="001B5D0B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1B5D0B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qFormat/>
    <w:rsid w:val="001B5D0B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qFormat/>
    <w:rsid w:val="001B5D0B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B83312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AR" w:eastAsia="es-AR"/>
    </w:rPr>
  </w:style>
  <w:style w:type="paragraph" w:styleId="Prrafodelista">
    <w:name w:val="List Paragraph"/>
    <w:aliases w:val="Use Case List Paragraph,Bullet 1,lp1,List Paragraph1,List Paragraph11,Bullet Number,Bullet List,FooterText,lp11,numbered,Paragraphe de liste1,Bulletr List Paragraph,列出段落,列出段落1,Titulo parrafo,Punto,Titulo de Fígura,TITULO A,AB List 1,Ref"/>
    <w:basedOn w:val="Normal"/>
    <w:link w:val="PrrafodelistaCar"/>
    <w:uiPriority w:val="34"/>
    <w:qFormat/>
    <w:rsid w:val="00AE43D6"/>
    <w:pPr>
      <w:ind w:left="720"/>
      <w:contextualSpacing/>
    </w:pPr>
  </w:style>
  <w:style w:type="character" w:customStyle="1" w:styleId="PrrafodelistaCar">
    <w:name w:val="Párrafo de lista Car"/>
    <w:aliases w:val="Use Case List Paragraph Car,Bullet 1 Car,lp1 Car,List Paragraph1 Car,List Paragraph11 Car,Bullet Number Car,Bullet List Car,FooterText Car,lp11 Car,numbered Car,Paragraphe de liste1 Car,Bulletr List Paragraph Car,列出段落 Car,列出段落1 Car"/>
    <w:link w:val="Prrafodelista"/>
    <w:uiPriority w:val="34"/>
    <w:qFormat/>
    <w:rsid w:val="006146EC"/>
    <w:rPr>
      <w:sz w:val="22"/>
      <w:szCs w:val="22"/>
      <w:lang w:val="es-ES" w:eastAsia="es-ES"/>
    </w:rPr>
  </w:style>
  <w:style w:type="table" w:styleId="Tablaconcuadrcula">
    <w:name w:val="Table Grid"/>
    <w:basedOn w:val="Tablanormal"/>
    <w:rsid w:val="002075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unhideWhenUsed/>
    <w:rsid w:val="002B342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2B342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2B3424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342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3424"/>
    <w:rPr>
      <w:b/>
      <w:bCs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3454CB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AR" w:eastAsia="es-AR"/>
    </w:rPr>
  </w:style>
  <w:style w:type="paragraph" w:styleId="Subttulo">
    <w:name w:val="Subtitle"/>
    <w:basedOn w:val="Normal"/>
    <w:link w:val="SubttuloCar"/>
    <w:qFormat/>
    <w:rsid w:val="004E290E"/>
    <w:rPr>
      <w:rFonts w:ascii="Times New Roman" w:eastAsia="Times New Roman" w:hAnsi="Times New Roman"/>
      <w:b/>
      <w:bCs/>
      <w:sz w:val="32"/>
      <w:szCs w:val="24"/>
    </w:rPr>
  </w:style>
  <w:style w:type="character" w:customStyle="1" w:styleId="SubttuloCar">
    <w:name w:val="Subtítulo Car"/>
    <w:basedOn w:val="Fuentedeprrafopredeter"/>
    <w:link w:val="Subttulo"/>
    <w:rsid w:val="004E290E"/>
    <w:rPr>
      <w:rFonts w:ascii="Times New Roman" w:eastAsia="Times New Roman" w:hAnsi="Times New Roman"/>
      <w:b/>
      <w:bCs/>
      <w:sz w:val="32"/>
      <w:szCs w:val="24"/>
      <w:lang w:val="es-ES" w:eastAsia="es-ES"/>
    </w:rPr>
  </w:style>
  <w:style w:type="paragraph" w:customStyle="1" w:styleId="Default">
    <w:name w:val="Default"/>
    <w:rsid w:val="00477DA2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n-US" w:eastAsia="en-US"/>
    </w:rPr>
  </w:style>
  <w:style w:type="character" w:styleId="nfasisintenso">
    <w:name w:val="Intense Emphasis"/>
    <w:basedOn w:val="Fuentedeprrafopredeter"/>
    <w:uiPriority w:val="21"/>
    <w:qFormat/>
    <w:rsid w:val="006146EC"/>
    <w:rPr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rsid w:val="006146EC"/>
    <w:pPr>
      <w:spacing w:after="120"/>
      <w:ind w:left="709"/>
      <w:jc w:val="both"/>
    </w:pPr>
    <w:rPr>
      <w:rFonts w:ascii="Verdana" w:eastAsia="Times New Roman" w:hAnsi="Verdana"/>
      <w:sz w:val="20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146EC"/>
    <w:rPr>
      <w:rFonts w:ascii="Verdana" w:eastAsia="Times New Roman" w:hAnsi="Verdana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6146EC"/>
    <w:rPr>
      <w:rFonts w:ascii="Verdana" w:eastAsia="Times New Roman" w:hAnsi="Verdana"/>
      <w:szCs w:val="24"/>
      <w:lang w:eastAsia="es-ES"/>
    </w:rPr>
  </w:style>
  <w:style w:type="paragraph" w:styleId="Sangradetextonormal">
    <w:name w:val="Body Text Indent"/>
    <w:basedOn w:val="Normal"/>
    <w:link w:val="SangradetextonormalCar"/>
    <w:semiHidden/>
    <w:rsid w:val="006146EC"/>
    <w:pPr>
      <w:spacing w:after="120"/>
      <w:ind w:left="283"/>
      <w:jc w:val="both"/>
    </w:pPr>
    <w:rPr>
      <w:rFonts w:ascii="Verdana" w:eastAsia="Times New Roman" w:hAnsi="Verdana"/>
      <w:sz w:val="20"/>
      <w:szCs w:val="24"/>
      <w:lang w:val="es-AR"/>
    </w:rPr>
  </w:style>
  <w:style w:type="character" w:customStyle="1" w:styleId="SangradetextonormalCar1">
    <w:name w:val="Sangría de texto normal Car1"/>
    <w:basedOn w:val="Fuentedeprrafopredeter"/>
    <w:uiPriority w:val="99"/>
    <w:semiHidden/>
    <w:rsid w:val="006146EC"/>
    <w:rPr>
      <w:sz w:val="22"/>
      <w:szCs w:val="22"/>
      <w:lang w:val="es-ES" w:eastAsia="es-ES"/>
    </w:rPr>
  </w:style>
  <w:style w:type="paragraph" w:customStyle="1" w:styleId="Prrafodelista1">
    <w:name w:val="Párrafo de lista1"/>
    <w:basedOn w:val="Normal"/>
    <w:uiPriority w:val="34"/>
    <w:qFormat/>
    <w:rsid w:val="006146EC"/>
    <w:pPr>
      <w:spacing w:after="240"/>
      <w:ind w:left="720"/>
      <w:contextualSpacing/>
      <w:jc w:val="both"/>
    </w:pPr>
    <w:rPr>
      <w:rFonts w:ascii="Verdana" w:eastAsia="Times New Roman" w:hAnsi="Verdana"/>
      <w:sz w:val="20"/>
      <w:szCs w:val="24"/>
    </w:rPr>
  </w:style>
  <w:style w:type="character" w:styleId="Hipervnculovisitado">
    <w:name w:val="FollowedHyperlink"/>
    <w:basedOn w:val="Fuentedeprrafopredeter"/>
    <w:rsid w:val="006146EC"/>
    <w:rPr>
      <w:color w:val="800080"/>
      <w:u w:val="single"/>
    </w:rPr>
  </w:style>
  <w:style w:type="paragraph" w:styleId="Textonotapie">
    <w:name w:val="footnote text"/>
    <w:basedOn w:val="Default"/>
    <w:link w:val="TextonotapieCar"/>
    <w:rsid w:val="006146EC"/>
    <w:pPr>
      <w:spacing w:after="240"/>
      <w:ind w:left="709"/>
      <w:jc w:val="both"/>
    </w:pPr>
    <w:rPr>
      <w:rFonts w:cs="Times New Roman"/>
      <w:sz w:val="20"/>
      <w:szCs w:val="20"/>
      <w:lang w:val="es-CL"/>
    </w:rPr>
  </w:style>
  <w:style w:type="character" w:customStyle="1" w:styleId="TextonotapieCar">
    <w:name w:val="Texto nota pie Car"/>
    <w:basedOn w:val="Fuentedeprrafopredeter"/>
    <w:link w:val="Textonotapie"/>
    <w:rsid w:val="006146EC"/>
    <w:rPr>
      <w:rFonts w:ascii="Arial" w:eastAsia="Times New Roman" w:hAnsi="Arial"/>
      <w:color w:val="000000"/>
      <w:lang w:val="es-CL" w:eastAsia="en-US"/>
    </w:rPr>
  </w:style>
  <w:style w:type="character" w:styleId="Refdenotaalpie">
    <w:name w:val="footnote reference"/>
    <w:basedOn w:val="Fuentedeprrafopredeter"/>
    <w:rsid w:val="006146EC"/>
    <w:rPr>
      <w:vertAlign w:val="superscript"/>
    </w:rPr>
  </w:style>
  <w:style w:type="character" w:styleId="nfasis">
    <w:name w:val="Emphasis"/>
    <w:basedOn w:val="Fuentedeprrafopredeter"/>
    <w:uiPriority w:val="20"/>
    <w:qFormat/>
    <w:rsid w:val="006146EC"/>
    <w:rPr>
      <w:i/>
      <w:iCs/>
    </w:rPr>
  </w:style>
  <w:style w:type="character" w:customStyle="1" w:styleId="hps">
    <w:name w:val="hps"/>
    <w:basedOn w:val="Fuentedeprrafopredeter"/>
    <w:rsid w:val="006146EC"/>
  </w:style>
  <w:style w:type="character" w:styleId="Textoennegrita">
    <w:name w:val="Strong"/>
    <w:basedOn w:val="Fuentedeprrafopredeter"/>
    <w:uiPriority w:val="22"/>
    <w:qFormat/>
    <w:rsid w:val="006146EC"/>
    <w:rPr>
      <w:b/>
      <w:bCs/>
    </w:rPr>
  </w:style>
  <w:style w:type="character" w:customStyle="1" w:styleId="apple-converted-space">
    <w:name w:val="apple-converted-space"/>
    <w:basedOn w:val="Fuentedeprrafopredeter"/>
    <w:rsid w:val="006146EC"/>
  </w:style>
  <w:style w:type="character" w:customStyle="1" w:styleId="skimlinks-unlinked">
    <w:name w:val="skimlinks-unlinked"/>
    <w:basedOn w:val="Fuentedeprrafopredeter"/>
    <w:rsid w:val="006146EC"/>
  </w:style>
  <w:style w:type="paragraph" w:styleId="Ttulo">
    <w:name w:val="Title"/>
    <w:basedOn w:val="Normal"/>
    <w:link w:val="TtuloCar"/>
    <w:qFormat/>
    <w:rsid w:val="006146EC"/>
    <w:pPr>
      <w:widowControl w:val="0"/>
      <w:jc w:val="center"/>
    </w:pPr>
    <w:rPr>
      <w:rFonts w:ascii="Times New Roman" w:eastAsia="Times New Roman" w:hAnsi="Times New Roman"/>
      <w:b/>
      <w:i/>
      <w:sz w:val="36"/>
      <w:szCs w:val="20"/>
      <w:lang w:val="es-MX" w:eastAsia="en-US"/>
    </w:rPr>
  </w:style>
  <w:style w:type="character" w:customStyle="1" w:styleId="TtuloCar">
    <w:name w:val="Título Car"/>
    <w:basedOn w:val="Fuentedeprrafopredeter"/>
    <w:link w:val="Ttulo"/>
    <w:rsid w:val="006146EC"/>
    <w:rPr>
      <w:rFonts w:ascii="Times New Roman" w:eastAsia="Times New Roman" w:hAnsi="Times New Roman"/>
      <w:b/>
      <w:i/>
      <w:sz w:val="36"/>
      <w:lang w:val="es-MX"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6146EC"/>
    <w:pPr>
      <w:spacing w:after="100"/>
      <w:ind w:left="660"/>
    </w:pPr>
    <w:rPr>
      <w:rFonts w:eastAsiaTheme="minorHAnsi"/>
      <w:sz w:val="20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6146EC"/>
    <w:rPr>
      <w:rFonts w:eastAsiaTheme="minorHAnsi"/>
    </w:rPr>
  </w:style>
  <w:style w:type="character" w:customStyle="1" w:styleId="SaludoCar">
    <w:name w:val="Saludo Car"/>
    <w:basedOn w:val="Fuentedeprrafopredeter"/>
    <w:link w:val="Saludo"/>
    <w:uiPriority w:val="99"/>
    <w:rsid w:val="006146EC"/>
    <w:rPr>
      <w:rFonts w:eastAsiaTheme="minorHAnsi"/>
      <w:sz w:val="22"/>
      <w:szCs w:val="22"/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6146EC"/>
    <w:pPr>
      <w:spacing w:after="0"/>
      <w:ind w:left="0" w:firstLine="360"/>
      <w:jc w:val="left"/>
    </w:pPr>
    <w:rPr>
      <w:rFonts w:ascii="Calibri" w:eastAsiaTheme="minorHAnsi" w:hAnsi="Calibri"/>
      <w:sz w:val="22"/>
      <w:szCs w:val="22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6146EC"/>
    <w:rPr>
      <w:rFonts w:ascii="Verdana" w:eastAsiaTheme="minorHAnsi" w:hAnsi="Verdana"/>
      <w:sz w:val="22"/>
      <w:szCs w:val="22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146EC"/>
    <w:pPr>
      <w:spacing w:after="0"/>
      <w:ind w:left="360" w:firstLine="360"/>
      <w:jc w:val="left"/>
    </w:pPr>
    <w:rPr>
      <w:rFonts w:ascii="Calibri" w:eastAsiaTheme="minorHAnsi" w:hAnsi="Calibri"/>
      <w:sz w:val="22"/>
      <w:szCs w:val="22"/>
    </w:rPr>
  </w:style>
  <w:style w:type="character" w:customStyle="1" w:styleId="Textoindependienteprimerasangra2Car">
    <w:name w:val="Texto independiente primera sangría 2 Car"/>
    <w:basedOn w:val="SangradetextonormalCar1"/>
    <w:link w:val="Textoindependienteprimerasangra2"/>
    <w:uiPriority w:val="99"/>
    <w:rsid w:val="006146EC"/>
    <w:rPr>
      <w:rFonts w:eastAsiaTheme="minorHAnsi"/>
      <w:sz w:val="22"/>
      <w:szCs w:val="22"/>
      <w:lang w:val="es-ES" w:eastAsia="es-ES"/>
    </w:rPr>
  </w:style>
  <w:style w:type="character" w:customStyle="1" w:styleId="widget-pane-link">
    <w:name w:val="widget-pane-link"/>
    <w:basedOn w:val="Fuentedeprrafopredeter"/>
    <w:rsid w:val="006146EC"/>
  </w:style>
  <w:style w:type="paragraph" w:styleId="Listaconnmeros">
    <w:name w:val="List Number"/>
    <w:basedOn w:val="Normal"/>
    <w:uiPriority w:val="99"/>
    <w:unhideWhenUsed/>
    <w:rsid w:val="006146EC"/>
    <w:pPr>
      <w:numPr>
        <w:numId w:val="1"/>
      </w:numPr>
      <w:contextualSpacing/>
    </w:pPr>
    <w:rPr>
      <w:rFonts w:ascii="Arial" w:eastAsia="Times New Roman" w:hAnsi="Arial"/>
      <w:sz w:val="20"/>
      <w:szCs w:val="24"/>
      <w:lang w:eastAsia="es-PE"/>
    </w:rPr>
  </w:style>
  <w:style w:type="paragraph" w:customStyle="1" w:styleId="Figura">
    <w:name w:val="Figura"/>
    <w:basedOn w:val="Normal"/>
    <w:link w:val="FiguraCar"/>
    <w:autoRedefine/>
    <w:rsid w:val="006146EC"/>
    <w:pPr>
      <w:jc w:val="center"/>
    </w:pPr>
    <w:rPr>
      <w:rFonts w:asciiTheme="minorHAnsi" w:eastAsia="Times New Roman" w:hAnsiTheme="minorHAnsi" w:cstheme="minorHAnsi"/>
      <w:b/>
      <w:sz w:val="20"/>
      <w:szCs w:val="24"/>
      <w:lang w:eastAsia="es-PE"/>
    </w:rPr>
  </w:style>
  <w:style w:type="character" w:customStyle="1" w:styleId="FiguraCar">
    <w:name w:val="Figura Car"/>
    <w:basedOn w:val="Fuentedeprrafopredeter"/>
    <w:link w:val="Figura"/>
    <w:rsid w:val="006146EC"/>
    <w:rPr>
      <w:rFonts w:asciiTheme="minorHAnsi" w:eastAsia="Times New Roman" w:hAnsiTheme="minorHAnsi" w:cstheme="minorHAnsi"/>
      <w:b/>
      <w:szCs w:val="24"/>
      <w:lang w:val="es-ES" w:eastAsia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6146EC"/>
    <w:pPr>
      <w:spacing w:after="120"/>
    </w:pPr>
    <w:rPr>
      <w:rFonts w:ascii="Times New Roman" w:eastAsia="Times New Roman" w:hAnsi="Times New Roman"/>
      <w:sz w:val="16"/>
      <w:szCs w:val="16"/>
      <w:lang w:val="es-MX" w:eastAsia="es-MX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6146EC"/>
    <w:rPr>
      <w:rFonts w:ascii="Times New Roman" w:eastAsia="Times New Roman" w:hAnsi="Times New Roman"/>
      <w:sz w:val="16"/>
      <w:szCs w:val="16"/>
      <w:lang w:val="es-MX" w:eastAsia="es-MX"/>
    </w:rPr>
  </w:style>
  <w:style w:type="table" w:customStyle="1" w:styleId="Tablaconcuadrcula1clara-nfasis31">
    <w:name w:val="Tabla con cuadrícula 1 clara - Énfasis 31"/>
    <w:basedOn w:val="Tablanormal"/>
    <w:uiPriority w:val="46"/>
    <w:rsid w:val="006146EC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6146EC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spellingerror">
    <w:name w:val="spellingerror"/>
    <w:basedOn w:val="Fuentedeprrafopredeter"/>
    <w:rsid w:val="006146EC"/>
  </w:style>
  <w:style w:type="character" w:customStyle="1" w:styleId="normaltextrun">
    <w:name w:val="normaltextrun"/>
    <w:basedOn w:val="Fuentedeprrafopredeter"/>
    <w:rsid w:val="006146EC"/>
  </w:style>
  <w:style w:type="paragraph" w:styleId="Descripcin">
    <w:name w:val="caption"/>
    <w:basedOn w:val="Normal"/>
    <w:next w:val="Normal"/>
    <w:uiPriority w:val="35"/>
    <w:unhideWhenUsed/>
    <w:qFormat/>
    <w:rsid w:val="00EF5E22"/>
    <w:pPr>
      <w:spacing w:after="200"/>
      <w:jc w:val="both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table" w:customStyle="1" w:styleId="Tabladelista2-nfasis31">
    <w:name w:val="Tabla de lista 2 - Énfasis 31"/>
    <w:basedOn w:val="Tablanormal"/>
    <w:next w:val="Tabladelista2-nfasis32"/>
    <w:uiPriority w:val="47"/>
    <w:rsid w:val="00DF7388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2">
    <w:name w:val="Tabla de lista 2 - Énfasis 32"/>
    <w:basedOn w:val="Tablanormal"/>
    <w:uiPriority w:val="47"/>
    <w:rsid w:val="00DF7388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lista2-nfasis320">
    <w:name w:val="Tabla de lista 2 - Énfasis 32"/>
    <w:basedOn w:val="Tablanormal"/>
    <w:next w:val="Tabladelista2-nfasis32"/>
    <w:uiPriority w:val="47"/>
    <w:rsid w:val="00B04E31"/>
    <w:pPr>
      <w:jc w:val="both"/>
    </w:pPr>
    <w:rPr>
      <w:rFonts w:asciiTheme="minorHAnsi" w:eastAsiaTheme="minorHAnsi" w:hAnsiTheme="minorHAnsi" w:cstheme="minorBidi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lista2-nfasis33">
    <w:name w:val="Tabla de lista 2 - Énfasis 33"/>
    <w:basedOn w:val="Tablanormal"/>
    <w:next w:val="Tabladelista2-nfasis32"/>
    <w:uiPriority w:val="47"/>
    <w:rsid w:val="00B04E31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4">
    <w:name w:val="Tabla de lista 2 - Énfasis 34"/>
    <w:basedOn w:val="Tablanormal"/>
    <w:next w:val="Tabladelista2-nfasis32"/>
    <w:uiPriority w:val="47"/>
    <w:rsid w:val="00295A0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GPNormal">
    <w:name w:val="GP Normal"/>
    <w:basedOn w:val="Normal"/>
    <w:rsid w:val="00967BD1"/>
    <w:pPr>
      <w:spacing w:before="60" w:after="60"/>
      <w:jc w:val="both"/>
    </w:pPr>
    <w:rPr>
      <w:rFonts w:ascii="Arial" w:eastAsia="Times New Roman" w:hAnsi="Arial"/>
      <w:noProof/>
      <w:szCs w:val="20"/>
      <w:lang w:eastAsia="en-US"/>
    </w:rPr>
  </w:style>
  <w:style w:type="table" w:customStyle="1" w:styleId="Tabladelista3-nfasis31">
    <w:name w:val="Tabla de lista 3 - Énfasis 31"/>
    <w:basedOn w:val="Tablanormal"/>
    <w:uiPriority w:val="48"/>
    <w:rsid w:val="00D7124D"/>
    <w:pPr>
      <w:jc w:val="both"/>
    </w:pPr>
    <w:rPr>
      <w:rFonts w:asciiTheme="minorHAnsi" w:eastAsiaTheme="minorHAnsi" w:hAnsiTheme="minorHAnsi" w:cstheme="minorBidi"/>
      <w:sz w:val="22"/>
      <w:szCs w:val="22"/>
      <w:lang w:val="es-CL" w:eastAsia="en-US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05BEB"/>
    <w:rPr>
      <w:color w:val="605E5C"/>
      <w:shd w:val="clear" w:color="auto" w:fill="E1DFDD"/>
    </w:rPr>
  </w:style>
  <w:style w:type="paragraph" w:customStyle="1" w:styleId="p1">
    <w:name w:val="p1"/>
    <w:basedOn w:val="Normal"/>
    <w:rsid w:val="00376C92"/>
    <w:pPr>
      <w:spacing w:after="160" w:line="259" w:lineRule="auto"/>
      <w:jc w:val="both"/>
    </w:pPr>
    <w:rPr>
      <w:rFonts w:ascii="Georgia" w:eastAsiaTheme="minorHAnsi" w:hAnsi="Georgia" w:cstheme="minorBidi"/>
      <w:sz w:val="17"/>
      <w:szCs w:val="17"/>
      <w:lang w:eastAsia="en-US"/>
    </w:rPr>
  </w:style>
  <w:style w:type="table" w:customStyle="1" w:styleId="Tablaconcuadrcula4-nfasis21">
    <w:name w:val="Tabla con cuadrícula 4 - Énfasis 21"/>
    <w:basedOn w:val="Tablanormal"/>
    <w:uiPriority w:val="49"/>
    <w:rsid w:val="00F73BF1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Nombre">
    <w:name w:val="Nombre"/>
    <w:basedOn w:val="Textoindependiente"/>
    <w:rsid w:val="00264AAE"/>
    <w:pPr>
      <w:spacing w:after="0"/>
      <w:ind w:left="-1080"/>
      <w:jc w:val="left"/>
    </w:pPr>
    <w:rPr>
      <w:rFonts w:ascii="Times New Roman" w:hAnsi="Times New Roman"/>
      <w:b/>
      <w:i/>
      <w:sz w:val="32"/>
      <w:szCs w:val="20"/>
      <w:lang w:val="es-AR"/>
    </w:rPr>
  </w:style>
  <w:style w:type="paragraph" w:customStyle="1" w:styleId="Direccincarta">
    <w:name w:val="Dirección/carta"/>
    <w:basedOn w:val="Textoindependiente"/>
    <w:rsid w:val="00264AAE"/>
    <w:pPr>
      <w:keepLines/>
      <w:spacing w:after="0"/>
      <w:ind w:left="-1080" w:right="3960"/>
      <w:jc w:val="left"/>
    </w:pPr>
    <w:rPr>
      <w:rFonts w:ascii="Times New Roman" w:hAnsi="Times New Roman"/>
      <w:szCs w:val="20"/>
      <w:lang w:val="es-AR"/>
    </w:rPr>
  </w:style>
  <w:style w:type="paragraph" w:customStyle="1" w:styleId="CiudadEstado">
    <w:name w:val="Ciudad/Estado"/>
    <w:basedOn w:val="Textoindependiente"/>
    <w:rsid w:val="00264AAE"/>
    <w:pPr>
      <w:keepNext/>
      <w:spacing w:after="0" w:line="260" w:lineRule="exact"/>
      <w:ind w:left="-1440"/>
      <w:jc w:val="left"/>
    </w:pPr>
    <w:rPr>
      <w:rFonts w:ascii="Arial" w:hAnsi="Arial"/>
      <w:szCs w:val="20"/>
      <w:lang w:val="es-AR"/>
    </w:rPr>
  </w:style>
  <w:style w:type="paragraph" w:customStyle="1" w:styleId="Institucin">
    <w:name w:val="Institución"/>
    <w:basedOn w:val="Normal"/>
    <w:rsid w:val="00264AAE"/>
    <w:pPr>
      <w:keepNext/>
      <w:keepLines/>
      <w:spacing w:before="120" w:line="260" w:lineRule="exact"/>
      <w:ind w:left="-1440"/>
    </w:pPr>
    <w:rPr>
      <w:rFonts w:ascii="Arial" w:eastAsia="Times New Roman" w:hAnsi="Arial"/>
      <w:b/>
      <w:sz w:val="20"/>
      <w:szCs w:val="20"/>
      <w:lang w:val="es-AR"/>
    </w:rPr>
  </w:style>
  <w:style w:type="paragraph" w:customStyle="1" w:styleId="Logros">
    <w:name w:val="Logros"/>
    <w:basedOn w:val="Normal"/>
    <w:rsid w:val="00264AAE"/>
    <w:pPr>
      <w:keepLines/>
      <w:spacing w:line="260" w:lineRule="exact"/>
      <w:ind w:left="-1080"/>
    </w:pPr>
    <w:rPr>
      <w:rFonts w:ascii="Arial" w:eastAsia="Times New Roman" w:hAnsi="Arial"/>
      <w:i/>
      <w:sz w:val="20"/>
      <w:szCs w:val="20"/>
      <w:lang w:val="en-US"/>
    </w:rPr>
  </w:style>
  <w:style w:type="paragraph" w:customStyle="1" w:styleId="Ttulodelaseccin">
    <w:name w:val="Título de la sección"/>
    <w:basedOn w:val="Normal"/>
    <w:rsid w:val="00264AAE"/>
    <w:pPr>
      <w:keepNext/>
      <w:keepLines/>
      <w:spacing w:before="260" w:after="120"/>
      <w:ind w:left="-2160"/>
    </w:pPr>
    <w:rPr>
      <w:rFonts w:ascii="Times New Roman" w:eastAsia="Times New Roman" w:hAnsi="Times New Roman"/>
      <w:b/>
      <w:spacing w:val="70"/>
      <w:sz w:val="24"/>
      <w:szCs w:val="20"/>
      <w:lang w:val="es-AR"/>
    </w:rPr>
  </w:style>
  <w:style w:type="paragraph" w:customStyle="1" w:styleId="EMPRESA">
    <w:name w:val="EMPRESA"/>
    <w:basedOn w:val="Normal"/>
    <w:autoRedefine/>
    <w:rsid w:val="00264AAE"/>
    <w:pPr>
      <w:ind w:left="720" w:hanging="720"/>
    </w:pPr>
    <w:rPr>
      <w:rFonts w:ascii="Arial" w:eastAsia="Times New Roman" w:hAnsi="Arial" w:cs="Arial"/>
      <w:b/>
      <w:bCs/>
      <w:caps/>
      <w:sz w:val="24"/>
      <w:szCs w:val="20"/>
      <w:lang w:val="es-ES_tradnl"/>
    </w:rPr>
  </w:style>
  <w:style w:type="paragraph" w:customStyle="1" w:styleId="PUESTOCLIENTE">
    <w:name w:val="PUESTO CLIENTE"/>
    <w:basedOn w:val="Normal"/>
    <w:autoRedefine/>
    <w:rsid w:val="00264AAE"/>
    <w:pPr>
      <w:ind w:left="709"/>
    </w:pPr>
    <w:rPr>
      <w:rFonts w:ascii="Arial" w:eastAsia="Times New Roman" w:hAnsi="Arial"/>
      <w:b/>
      <w:sz w:val="20"/>
      <w:szCs w:val="20"/>
      <w:lang w:val="es-ES_tradnl"/>
    </w:rPr>
  </w:style>
  <w:style w:type="paragraph" w:customStyle="1" w:styleId="Logro">
    <w:name w:val="Logro"/>
    <w:basedOn w:val="Textoindependiente"/>
    <w:rsid w:val="00264AAE"/>
    <w:pPr>
      <w:spacing w:after="60" w:line="220" w:lineRule="atLeast"/>
      <w:ind w:left="0" w:right="-357"/>
      <w:jc w:val="left"/>
    </w:pPr>
    <w:rPr>
      <w:rFonts w:ascii="Arial" w:hAnsi="Arial"/>
      <w:szCs w:val="20"/>
    </w:rPr>
  </w:style>
  <w:style w:type="table" w:customStyle="1" w:styleId="Tablaconcuadrcula6concolores-nfasis21">
    <w:name w:val="Tabla con cuadrícula 6 con colores - Énfasis 21"/>
    <w:basedOn w:val="Tablanormal"/>
    <w:uiPriority w:val="51"/>
    <w:rsid w:val="00BA31C4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BodyTextChar">
    <w:name w:val="Body Text Char"/>
    <w:aliases w:val="Car Char"/>
    <w:basedOn w:val="Fuentedeprrafopredeter"/>
    <w:link w:val="Textoindependiente1"/>
    <w:locked/>
    <w:rsid w:val="00BA31C4"/>
    <w:rPr>
      <w:spacing w:val="-5"/>
    </w:rPr>
  </w:style>
  <w:style w:type="paragraph" w:customStyle="1" w:styleId="Textoindependiente1">
    <w:name w:val="Texto independiente1"/>
    <w:aliases w:val="Car"/>
    <w:basedOn w:val="Normal"/>
    <w:link w:val="BodyTextChar"/>
    <w:rsid w:val="00BA31C4"/>
    <w:pPr>
      <w:spacing w:after="120" w:line="240" w:lineRule="atLeast"/>
      <w:ind w:left="1080"/>
    </w:pPr>
    <w:rPr>
      <w:spacing w:val="-5"/>
      <w:sz w:val="20"/>
      <w:szCs w:val="20"/>
      <w:lang w:val="es-AR" w:eastAsia="es-AR"/>
    </w:rPr>
  </w:style>
  <w:style w:type="paragraph" w:customStyle="1" w:styleId="Sansinterligne1">
    <w:name w:val="Sans interligne1"/>
    <w:uiPriority w:val="1"/>
    <w:qFormat/>
    <w:rsid w:val="001C5FB4"/>
    <w:rPr>
      <w:rFonts w:ascii="Times New Roman" w:eastAsia="Times New Roman" w:hAnsi="Times New Roman"/>
      <w:sz w:val="24"/>
      <w:szCs w:val="24"/>
      <w:lang w:val="fr-FR" w:eastAsia="fr-FR"/>
    </w:rPr>
  </w:style>
  <w:style w:type="character" w:customStyle="1" w:styleId="Filename">
    <w:name w:val="Filename"/>
    <w:basedOn w:val="Fuentedeprrafopredeter"/>
    <w:rsid w:val="00F740D8"/>
    <w:rPr>
      <w:sz w:val="16"/>
    </w:rPr>
  </w:style>
  <w:style w:type="paragraph" w:customStyle="1" w:styleId="Estilo1-Tit3">
    <w:name w:val="Estilo1 - Tit3"/>
    <w:basedOn w:val="Prrafodelista"/>
    <w:next w:val="Ttulo3"/>
    <w:link w:val="Estilo1-Tit3Car"/>
    <w:qFormat/>
    <w:rsid w:val="00963077"/>
    <w:pPr>
      <w:ind w:left="0"/>
      <w:jc w:val="both"/>
    </w:pPr>
    <w:rPr>
      <w:b/>
      <w:bCs/>
      <w:color w:val="C00000"/>
    </w:rPr>
  </w:style>
  <w:style w:type="character" w:customStyle="1" w:styleId="Estilo1-Tit3Car">
    <w:name w:val="Estilo1 - Tit3 Car"/>
    <w:basedOn w:val="Fuentedeprrafopredeter"/>
    <w:link w:val="Estilo1-Tit3"/>
    <w:rsid w:val="00963077"/>
    <w:rPr>
      <w:b/>
      <w:bCs/>
      <w:color w:val="C00000"/>
      <w:sz w:val="22"/>
      <w:szCs w:val="22"/>
      <w:lang w:val="es-ES" w:eastAsia="es-ES"/>
    </w:rPr>
  </w:style>
  <w:style w:type="table" w:customStyle="1" w:styleId="Tabladelista2-nfasis331">
    <w:name w:val="Tabla de lista 2 - Énfasis 331"/>
    <w:basedOn w:val="Tablanormal"/>
    <w:next w:val="Tabladelista2-nfasis32"/>
    <w:uiPriority w:val="47"/>
    <w:rsid w:val="00BC562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41">
    <w:name w:val="Tabla de lista 2 - Énfasis 341"/>
    <w:basedOn w:val="Tablanormal"/>
    <w:next w:val="Tabladelista2-nfasis32"/>
    <w:uiPriority w:val="47"/>
    <w:rsid w:val="00BC562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Standard">
    <w:name w:val="Standard"/>
    <w:rsid w:val="00624025"/>
    <w:pPr>
      <w:widowControl w:val="0"/>
      <w:suppressAutoHyphens/>
      <w:autoSpaceDN w:val="0"/>
      <w:textAlignment w:val="baseline"/>
    </w:pPr>
    <w:rPr>
      <w:rFonts w:ascii="NewsGotT" w:eastAsia="Arial Unicode MS" w:hAnsi="NewsGotT" w:cs="Tahoma"/>
      <w:kern w:val="3"/>
      <w:szCs w:val="24"/>
      <w:lang w:val="es-ES" w:eastAsia="es-PE"/>
    </w:rPr>
  </w:style>
  <w:style w:type="paragraph" w:customStyle="1" w:styleId="Textbody">
    <w:name w:val="Text body"/>
    <w:basedOn w:val="Standard"/>
    <w:rsid w:val="00624025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624025"/>
    <w:pPr>
      <w:suppressLineNumbers/>
      <w:jc w:val="both"/>
    </w:pPr>
  </w:style>
  <w:style w:type="paragraph" w:customStyle="1" w:styleId="HojadeControl">
    <w:name w:val="Hoja de Control"/>
    <w:basedOn w:val="Textbody"/>
    <w:rsid w:val="00624025"/>
    <w:rPr>
      <w:rFonts w:ascii="Eras Md BT" w:hAnsi="Eras Md BT"/>
      <w:b/>
      <w:sz w:val="28"/>
    </w:rPr>
  </w:style>
  <w:style w:type="paragraph" w:customStyle="1" w:styleId="Contents1">
    <w:name w:val="Contents 1"/>
    <w:basedOn w:val="Normal"/>
    <w:rsid w:val="00624025"/>
    <w:pPr>
      <w:widowControl w:val="0"/>
      <w:suppressLineNumbers/>
      <w:tabs>
        <w:tab w:val="right" w:leader="dot" w:pos="9128"/>
      </w:tabs>
      <w:suppressAutoHyphens/>
      <w:autoSpaceDN w:val="0"/>
      <w:spacing w:before="113" w:after="113"/>
      <w:ind w:left="57"/>
      <w:textAlignment w:val="baseline"/>
    </w:pPr>
    <w:rPr>
      <w:rFonts w:ascii="NewsGotT" w:eastAsia="Arial Unicode MS" w:hAnsi="NewsGotT" w:cs="Tahoma"/>
      <w:kern w:val="3"/>
      <w:sz w:val="20"/>
      <w:szCs w:val="24"/>
      <w:lang w:eastAsia="es-PE"/>
    </w:rPr>
  </w:style>
  <w:style w:type="paragraph" w:customStyle="1" w:styleId="Contents2">
    <w:name w:val="Contents 2"/>
    <w:basedOn w:val="Normal"/>
    <w:rsid w:val="00624025"/>
    <w:pPr>
      <w:widowControl w:val="0"/>
      <w:suppressLineNumbers/>
      <w:tabs>
        <w:tab w:val="right" w:leader="dot" w:pos="9071"/>
      </w:tabs>
      <w:suppressAutoHyphens/>
      <w:autoSpaceDN w:val="0"/>
      <w:spacing w:before="57" w:after="57"/>
      <w:ind w:left="283"/>
      <w:textAlignment w:val="baseline"/>
    </w:pPr>
    <w:rPr>
      <w:rFonts w:ascii="NewsGotT" w:eastAsia="Arial Unicode MS" w:hAnsi="NewsGotT" w:cs="Tahoma"/>
      <w:kern w:val="3"/>
      <w:sz w:val="20"/>
      <w:szCs w:val="24"/>
      <w:lang w:eastAsia="es-PE"/>
    </w:rPr>
  </w:style>
  <w:style w:type="paragraph" w:customStyle="1" w:styleId="ContentsHeading">
    <w:name w:val="Contents Heading"/>
    <w:basedOn w:val="Normal"/>
    <w:rsid w:val="00624025"/>
    <w:pPr>
      <w:keepNext/>
      <w:widowControl w:val="0"/>
      <w:suppressLineNumbers/>
      <w:suppressAutoHyphens/>
      <w:autoSpaceDN w:val="0"/>
      <w:spacing w:before="240" w:after="120"/>
      <w:jc w:val="center"/>
      <w:textAlignment w:val="baseline"/>
    </w:pPr>
    <w:rPr>
      <w:rFonts w:ascii="Eras Md BT" w:eastAsia="MS Mincho" w:hAnsi="Eras Md BT" w:cs="Tahoma"/>
      <w:b/>
      <w:bCs/>
      <w:kern w:val="3"/>
      <w:sz w:val="32"/>
      <w:szCs w:val="32"/>
      <w:lang w:eastAsia="es-PE"/>
    </w:rPr>
  </w:style>
  <w:style w:type="paragraph" w:customStyle="1" w:styleId="TableText">
    <w:name w:val="Table Text"/>
    <w:basedOn w:val="Normal"/>
    <w:rsid w:val="00624025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ableHeading">
    <w:name w:val="Table Heading"/>
    <w:basedOn w:val="Normal"/>
    <w:rsid w:val="00624025"/>
    <w:pPr>
      <w:keepNext/>
      <w:spacing w:before="60" w:after="60"/>
    </w:pPr>
    <w:rPr>
      <w:rFonts w:ascii="Arial" w:eastAsia="Times New Roman" w:hAnsi="Arial"/>
      <w:b/>
      <w:sz w:val="16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051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27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9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2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5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387">
          <w:marLeft w:val="562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4334">
          <w:marLeft w:val="562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8947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4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546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01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3046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1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5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89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8472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789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80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1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416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662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711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3561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489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package" Target="embeddings/Microsoft_Word_Document.docx"/><Relationship Id="rId25" Type="http://schemas.openxmlformats.org/officeDocument/2006/relationships/hyperlink" Target="https://github.com/fromeroc9/DOCUMENTACION-SOLICITAD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Worksheet.xlsx"/><Relationship Id="rId5" Type="http://schemas.openxmlformats.org/officeDocument/2006/relationships/numbering" Target="numbering.xml"/><Relationship Id="rId15" Type="http://schemas.openxmlformats.org/officeDocument/2006/relationships/hyperlink" Target="mailto:correotest1@example.com" TargetMode="External"/><Relationship Id="rId23" Type="http://schemas.openxmlformats.org/officeDocument/2006/relationships/image" Target="media/image9.emf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orreotest1@example.com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sanin.TSOFT\Documents\NSS\Metodolog&#237;as\Metodolog&#237;a%20Estandar\MET02.F05-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TaxCatchAll xmlns="46b5747b-bd40-4eeb-b637-9e714a1f29d8" xsi:nil="true"/>
    <lcf76f155ced4ddcb4097134ff3c332f xmlns="4a4ba401-6d59-41ef-a286-23cd604856a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15D1B0B17208749AD4DEB0B2B5C4970" ma:contentTypeVersion="9" ma:contentTypeDescription="Crear nuevo documento." ma:contentTypeScope="" ma:versionID="935a2f99262ff03290b545d6eab4392f">
  <xsd:schema xmlns:xsd="http://www.w3.org/2001/XMLSchema" xmlns:xs="http://www.w3.org/2001/XMLSchema" xmlns:p="http://schemas.microsoft.com/office/2006/metadata/properties" xmlns:ns2="4a4ba401-6d59-41ef-a286-23cd604856ac" xmlns:ns3="46b5747b-bd40-4eeb-b637-9e714a1f29d8" targetNamespace="http://schemas.microsoft.com/office/2006/metadata/properties" ma:root="true" ma:fieldsID="1c3043f0d0af69cb47b8def0df48284c" ns2:_="" ns3:_="">
    <xsd:import namespace="4a4ba401-6d59-41ef-a286-23cd604856ac"/>
    <xsd:import namespace="46b5747b-bd40-4eeb-b637-9e714a1f2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4ba401-6d59-41ef-a286-23cd60485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001bcdb1-7dbb-4094-8d2e-a502cb85975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5747b-bd40-4eeb-b637-9e714a1f29d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2826cea-eac0-47fb-9077-6a7e56ad4fdd}" ma:internalName="TaxCatchAll" ma:showField="CatchAllData" ma:web="46b5747b-bd40-4eeb-b637-9e714a1f29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85F06-D4F6-4CF0-A432-A00EE77DC1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00D43B-A47A-4F05-9FDB-019C26B40280}">
  <ds:schemaRefs>
    <ds:schemaRef ds:uri="http://schemas.microsoft.com/office/2006/metadata/properties"/>
    <ds:schemaRef ds:uri="46b5747b-bd40-4eeb-b637-9e714a1f29d8"/>
    <ds:schemaRef ds:uri="4a4ba401-6d59-41ef-a286-23cd604856ac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011983-0F8D-48CB-94B6-26C881EC07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4ba401-6d59-41ef-a286-23cd604856ac"/>
    <ds:schemaRef ds:uri="46b5747b-bd40-4eeb-b637-9e714a1f2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0808AC-B2D5-4D25-9874-77A8F3A8A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MET02.F05-Plan de Proyecto.dot</Template>
  <TotalTime>84</TotalTime>
  <Pages>32</Pages>
  <Words>5176</Words>
  <Characters>28470</Characters>
  <Application>Microsoft Office Word</Application>
  <DocSecurity>0</DocSecurity>
  <Lines>237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33579</CharactersWithSpaces>
  <SharedDoc>false</SharedDoc>
  <HLinks>
    <vt:vector size="132" baseType="variant">
      <vt:variant>
        <vt:i4>1900595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_Toc246325586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_Toc246325585</vt:lpwstr>
      </vt:variant>
      <vt:variant>
        <vt:i4>1900595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_Toc246325584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_Toc246325583</vt:lpwstr>
      </vt:variant>
      <vt:variant>
        <vt:i4>1900595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_Toc246325582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_Toc246325581</vt:lpwstr>
      </vt:variant>
      <vt:variant>
        <vt:i4>1900595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_Toc246325580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_Toc246325579</vt:lpwstr>
      </vt:variant>
      <vt:variant>
        <vt:i4>1179699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_Toc246325578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_Toc246325577</vt:lpwstr>
      </vt:variant>
      <vt:variant>
        <vt:i4>1179699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_Toc246325576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_Toc246325575</vt:lpwstr>
      </vt:variant>
      <vt:variant>
        <vt:i4>1179699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_Toc246325574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_Toc246325573</vt:lpwstr>
      </vt:variant>
      <vt:variant>
        <vt:i4>1179699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_Toc246325572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_Toc246325571</vt:lpwstr>
      </vt:variant>
      <vt:variant>
        <vt:i4>1179699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_Toc246325570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_Toc246325569</vt:lpwstr>
      </vt:variant>
      <vt:variant>
        <vt:i4>1245235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_Toc246325568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_Toc246325567</vt:lpwstr>
      </vt:variant>
      <vt:variant>
        <vt:i4>1245235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_Toc246325566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_Toc246325565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Andrea.Amaro@tsoftlatam.com</dc:creator>
  <cp:lastModifiedBy>Elsa Magaly Taipe Quiroz</cp:lastModifiedBy>
  <cp:revision>13</cp:revision>
  <cp:lastPrinted>2022-09-20T21:45:00Z</cp:lastPrinted>
  <dcterms:created xsi:type="dcterms:W3CDTF">2022-09-20T20:13:00Z</dcterms:created>
  <dcterms:modified xsi:type="dcterms:W3CDTF">2022-09-20T21:47:00Z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0x010100015D1B0B17208749AD4DEB0B2B5C4970</vt:lpwstr>
  </property>
</Properties>
</file>